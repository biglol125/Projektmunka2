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01E48EC" w14:textId="77777777" w:rsidR="000B2812" w:rsidRPr="000838D3" w:rsidRDefault="000B2812" w:rsidP="000B2812">
      <w:pPr>
        <w:pageBreakBefore/>
        <w:tabs>
          <w:tab w:val="right" w:pos="9645"/>
        </w:tabs>
        <w:jc w:val="right"/>
        <w:rPr>
          <w:rFonts w:eastAsia="Times New Roman" w:cs="Times New Roman"/>
          <w:color w:val="800000"/>
        </w:rPr>
      </w:pPr>
      <w:bookmarkStart w:id="0" w:name="_Hlk97656092"/>
    </w:p>
    <w:p w14:paraId="64E06378" w14:textId="77777777" w:rsidR="000B2812" w:rsidRDefault="000B2812" w:rsidP="000B2812">
      <w:pPr>
        <w:tabs>
          <w:tab w:val="right" w:pos="8787"/>
          <w:tab w:val="right" w:pos="9645"/>
        </w:tabs>
        <w:spacing w:before="600"/>
        <w:jc w:val="center"/>
        <w:rPr>
          <w:rFonts w:eastAsia="Times New Roman" w:cs="Times New Roman"/>
          <w:color w:val="800000"/>
        </w:rPr>
      </w:pPr>
      <w:r w:rsidRPr="000838D3">
        <w:rPr>
          <w:rFonts w:cs="Times New Roman"/>
          <w:noProof/>
        </w:rPr>
        <mc:AlternateContent>
          <mc:Choice Requires="wpg">
            <w:drawing>
              <wp:inline distT="0" distB="0" distL="0" distR="0" wp14:anchorId="6109159B" wp14:editId="348EBEAA">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EB645D"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p>
    <w:p w14:paraId="0F54D55A" w14:textId="77777777" w:rsidR="000B2812" w:rsidRPr="000838D3" w:rsidRDefault="000B2812" w:rsidP="000B2812">
      <w:pPr>
        <w:tabs>
          <w:tab w:val="right" w:pos="8787"/>
          <w:tab w:val="right" w:pos="9645"/>
        </w:tabs>
        <w:spacing w:before="600"/>
        <w:jc w:val="center"/>
        <w:rPr>
          <w:rFonts w:cs="Times New Roman"/>
          <w:color w:val="800000"/>
        </w:rPr>
      </w:pPr>
      <w:r w:rsidRPr="000838D3">
        <w:rPr>
          <w:rFonts w:eastAsia="Times New Roman" w:cs="Times New Roman"/>
          <w:noProof/>
          <w:color w:val="800000"/>
        </w:rPr>
        <mc:AlternateContent>
          <mc:Choice Requires="wpg">
            <w:drawing>
              <wp:inline distT="0" distB="0" distL="0" distR="0" wp14:anchorId="6335540D" wp14:editId="0FE65DD4">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089BFF"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4489A09B" w14:textId="25E768EC" w:rsidR="000B2812" w:rsidRPr="003F2484" w:rsidRDefault="007F1F42" w:rsidP="003F2484">
      <w:pPr>
        <w:spacing w:before="1800" w:line="360" w:lineRule="auto"/>
        <w:jc w:val="center"/>
        <w:rPr>
          <w:rFonts w:cs="Times New Roman"/>
          <w:b/>
          <w:color w:val="auto"/>
          <w:sz w:val="48"/>
          <w:szCs w:val="72"/>
        </w:rPr>
      </w:pPr>
      <w:r w:rsidRPr="003F2484">
        <w:rPr>
          <w:rFonts w:cs="Times New Roman"/>
          <w:b/>
          <w:color w:val="auto"/>
          <w:sz w:val="48"/>
          <w:szCs w:val="72"/>
        </w:rPr>
        <w:t>Projektmunka II.</w:t>
      </w:r>
    </w:p>
    <w:p w14:paraId="6EE33C03" w14:textId="32070DCA" w:rsidR="000B2812" w:rsidRPr="003F2484" w:rsidRDefault="007F1F42" w:rsidP="000B2812">
      <w:pPr>
        <w:spacing w:line="360" w:lineRule="auto"/>
        <w:jc w:val="center"/>
        <w:rPr>
          <w:rFonts w:cs="Times New Roman"/>
          <w:bCs/>
          <w:color w:val="auto"/>
          <w:sz w:val="32"/>
          <w:szCs w:val="44"/>
        </w:rPr>
      </w:pPr>
      <w:r w:rsidRPr="003F2484">
        <w:rPr>
          <w:rFonts w:cs="Times New Roman"/>
          <w:bCs/>
          <w:color w:val="auto"/>
          <w:sz w:val="32"/>
          <w:szCs w:val="44"/>
        </w:rPr>
        <w:t>GKNB_INTM005</w:t>
      </w:r>
    </w:p>
    <w:p w14:paraId="1EFCB581" w14:textId="3F438253" w:rsidR="000B2812" w:rsidRDefault="00885BA2" w:rsidP="003F2484">
      <w:pPr>
        <w:spacing w:before="1200" w:line="360" w:lineRule="auto"/>
        <w:jc w:val="center"/>
        <w:rPr>
          <w:rFonts w:cs="Times New Roman"/>
          <w:b/>
          <w:color w:val="auto"/>
          <w:sz w:val="40"/>
          <w:szCs w:val="52"/>
        </w:rPr>
      </w:pPr>
      <w:r>
        <w:rPr>
          <w:rFonts w:cs="Times New Roman"/>
          <w:b/>
          <w:color w:val="auto"/>
          <w:sz w:val="40"/>
          <w:szCs w:val="52"/>
        </w:rPr>
        <w:t>Adorján András Bálint – G6I6ZQ</w:t>
      </w:r>
    </w:p>
    <w:p w14:paraId="0F5E8876" w14:textId="4DEC4C61" w:rsidR="00885BA2" w:rsidRDefault="00885BA2" w:rsidP="00885BA2">
      <w:pPr>
        <w:spacing w:line="360" w:lineRule="auto"/>
        <w:jc w:val="center"/>
        <w:rPr>
          <w:rFonts w:cs="Times New Roman"/>
          <w:b/>
          <w:color w:val="auto"/>
          <w:sz w:val="40"/>
          <w:szCs w:val="52"/>
        </w:rPr>
      </w:pPr>
      <w:proofErr w:type="spellStart"/>
      <w:r>
        <w:rPr>
          <w:rFonts w:cs="Times New Roman"/>
          <w:b/>
          <w:color w:val="auto"/>
          <w:sz w:val="40"/>
          <w:szCs w:val="52"/>
        </w:rPr>
        <w:t>Jánoki</w:t>
      </w:r>
      <w:proofErr w:type="spellEnd"/>
      <w:r>
        <w:rPr>
          <w:rFonts w:cs="Times New Roman"/>
          <w:b/>
          <w:color w:val="auto"/>
          <w:sz w:val="40"/>
          <w:szCs w:val="52"/>
        </w:rPr>
        <w:t xml:space="preserve"> Lilla – G4O424</w:t>
      </w:r>
    </w:p>
    <w:p w14:paraId="7D3AF3C2" w14:textId="1BEB8B69" w:rsidR="00885BA2" w:rsidRDefault="00885BA2" w:rsidP="00885BA2">
      <w:pPr>
        <w:spacing w:line="360" w:lineRule="auto"/>
        <w:jc w:val="center"/>
        <w:rPr>
          <w:rFonts w:cs="Times New Roman"/>
          <w:b/>
          <w:color w:val="auto"/>
          <w:sz w:val="40"/>
          <w:szCs w:val="52"/>
        </w:rPr>
      </w:pPr>
      <w:proofErr w:type="spellStart"/>
      <w:r>
        <w:rPr>
          <w:rFonts w:cs="Times New Roman"/>
          <w:b/>
          <w:color w:val="auto"/>
          <w:sz w:val="40"/>
          <w:szCs w:val="52"/>
        </w:rPr>
        <w:t>Nátz</w:t>
      </w:r>
      <w:proofErr w:type="spellEnd"/>
      <w:r>
        <w:rPr>
          <w:rFonts w:cs="Times New Roman"/>
          <w:b/>
          <w:color w:val="auto"/>
          <w:sz w:val="40"/>
          <w:szCs w:val="52"/>
        </w:rPr>
        <w:t xml:space="preserve"> Kornél – JOO2S6</w:t>
      </w:r>
    </w:p>
    <w:p w14:paraId="36500C25" w14:textId="7782679D" w:rsidR="00885BA2" w:rsidRDefault="00885BA2" w:rsidP="00885BA2">
      <w:pPr>
        <w:spacing w:line="360" w:lineRule="auto"/>
        <w:jc w:val="center"/>
        <w:rPr>
          <w:rFonts w:cs="Times New Roman"/>
          <w:b/>
          <w:color w:val="auto"/>
          <w:sz w:val="40"/>
          <w:szCs w:val="52"/>
        </w:rPr>
      </w:pPr>
      <w:r>
        <w:rPr>
          <w:rFonts w:cs="Times New Roman"/>
          <w:b/>
          <w:color w:val="auto"/>
          <w:sz w:val="40"/>
          <w:szCs w:val="52"/>
        </w:rPr>
        <w:t>Pajor Gergő – BXSGQE</w:t>
      </w:r>
    </w:p>
    <w:p w14:paraId="76F59ADE" w14:textId="21277812" w:rsidR="00885BA2" w:rsidRPr="00733848" w:rsidRDefault="003F2484" w:rsidP="003F2484">
      <w:pPr>
        <w:spacing w:before="1800" w:line="360" w:lineRule="auto"/>
        <w:jc w:val="center"/>
        <w:rPr>
          <w:rFonts w:cs="Times New Roman"/>
          <w:b/>
          <w:color w:val="auto"/>
          <w:sz w:val="40"/>
          <w:szCs w:val="52"/>
        </w:rPr>
      </w:pPr>
      <w:r>
        <w:rPr>
          <w:rFonts w:cs="Times New Roman"/>
          <w:b/>
          <w:color w:val="auto"/>
          <w:sz w:val="40"/>
          <w:szCs w:val="52"/>
        </w:rPr>
        <w:t>Konzulens: Kálóczi Imre</w:t>
      </w:r>
    </w:p>
    <w:p w14:paraId="5FCBEB5B" w14:textId="4FFE5E78" w:rsidR="000B2812" w:rsidRDefault="000B2812" w:rsidP="000B2812">
      <w:pPr>
        <w:spacing w:before="600" w:line="360" w:lineRule="auto"/>
        <w:jc w:val="center"/>
        <w:rPr>
          <w:rFonts w:cs="Times New Roman"/>
          <w:bCs/>
          <w:color w:val="auto"/>
          <w:sz w:val="32"/>
          <w:szCs w:val="44"/>
        </w:rPr>
      </w:pPr>
      <w:r>
        <w:rPr>
          <w:rFonts w:cs="Times New Roman"/>
          <w:bCs/>
          <w:color w:val="auto"/>
          <w:sz w:val="32"/>
          <w:szCs w:val="44"/>
        </w:rPr>
        <w:t>Győr, 2022</w:t>
      </w:r>
    </w:p>
    <w:sdt>
      <w:sdtPr>
        <w:rPr>
          <w:rFonts w:ascii="Times New Roman" w:eastAsia="WenQuanYi Zen Hei" w:hAnsi="Times New Roman" w:cs="Times New Roman"/>
          <w:color w:val="00000A"/>
          <w:kern w:val="1"/>
          <w:sz w:val="44"/>
          <w:szCs w:val="44"/>
          <w:lang w:eastAsia="zh-CN" w:bidi="hi-IN"/>
        </w:rPr>
        <w:id w:val="1188560852"/>
        <w:docPartObj>
          <w:docPartGallery w:val="Table of Contents"/>
          <w:docPartUnique/>
        </w:docPartObj>
      </w:sdtPr>
      <w:sdtEndPr>
        <w:rPr>
          <w:rFonts w:cs="Lohit Hindi"/>
          <w:b/>
          <w:bCs/>
          <w:sz w:val="24"/>
          <w:szCs w:val="24"/>
        </w:rPr>
      </w:sdtEndPr>
      <w:sdtContent>
        <w:p w14:paraId="3B5C5E68" w14:textId="547B855F" w:rsidR="00C628AC" w:rsidRPr="00C628AC" w:rsidRDefault="00C628AC" w:rsidP="00C628AC">
          <w:pPr>
            <w:pStyle w:val="Tartalomjegyzkcmsora"/>
            <w:jc w:val="center"/>
            <w:rPr>
              <w:rFonts w:ascii="Times New Roman" w:hAnsi="Times New Roman" w:cs="Times New Roman"/>
              <w:b/>
              <w:bCs/>
              <w:color w:val="auto"/>
              <w:sz w:val="56"/>
              <w:szCs w:val="56"/>
            </w:rPr>
          </w:pPr>
          <w:r w:rsidRPr="00C628AC">
            <w:rPr>
              <w:rFonts w:ascii="Times New Roman" w:hAnsi="Times New Roman" w:cs="Times New Roman"/>
              <w:b/>
              <w:bCs/>
              <w:color w:val="auto"/>
              <w:sz w:val="56"/>
              <w:szCs w:val="56"/>
            </w:rPr>
            <w:t>Tartalom</w:t>
          </w:r>
        </w:p>
        <w:p w14:paraId="1C7A07A1" w14:textId="614A2CFA" w:rsidR="00C628AC" w:rsidRPr="00F70C64" w:rsidRDefault="00C628AC">
          <w:pPr>
            <w:pStyle w:val="TJ1"/>
            <w:tabs>
              <w:tab w:val="left" w:pos="440"/>
              <w:tab w:val="right" w:leader="dot" w:pos="8755"/>
            </w:tabs>
            <w:rPr>
              <w:rFonts w:eastAsiaTheme="minorEastAsia" w:cs="Times New Roman"/>
              <w:noProof/>
              <w:color w:val="auto"/>
              <w:kern w:val="0"/>
              <w:sz w:val="28"/>
              <w:szCs w:val="28"/>
              <w:lang w:eastAsia="hu-HU" w:bidi="ar-SA"/>
            </w:rPr>
          </w:pPr>
          <w:r w:rsidRPr="00C628AC">
            <w:rPr>
              <w:rFonts w:cs="Times New Roman"/>
              <w:sz w:val="28"/>
              <w:szCs w:val="22"/>
            </w:rPr>
            <w:fldChar w:fldCharType="begin"/>
          </w:r>
          <w:r w:rsidRPr="00C628AC">
            <w:rPr>
              <w:rFonts w:cs="Times New Roman"/>
              <w:sz w:val="28"/>
              <w:szCs w:val="22"/>
            </w:rPr>
            <w:instrText xml:space="preserve"> TOC \o "1-3" \h \z \u </w:instrText>
          </w:r>
          <w:r w:rsidRPr="00C628AC">
            <w:rPr>
              <w:rFonts w:cs="Times New Roman"/>
              <w:sz w:val="28"/>
              <w:szCs w:val="22"/>
            </w:rPr>
            <w:fldChar w:fldCharType="separate"/>
          </w:r>
          <w:hyperlink w:anchor="_Toc102383581" w:history="1">
            <w:r w:rsidRPr="00F70C64">
              <w:rPr>
                <w:rStyle w:val="Hiperhivatkozs"/>
                <w:rFonts w:cs="Times New Roman"/>
                <w:noProof/>
                <w:sz w:val="28"/>
                <w:szCs w:val="28"/>
              </w:rPr>
              <w:t>1.</w:t>
            </w:r>
            <w:r w:rsidRPr="00F70C64">
              <w:rPr>
                <w:rFonts w:eastAsiaTheme="minorEastAsia" w:cs="Times New Roman"/>
                <w:noProof/>
                <w:color w:val="auto"/>
                <w:kern w:val="0"/>
                <w:sz w:val="28"/>
                <w:szCs w:val="28"/>
                <w:lang w:eastAsia="hu-HU" w:bidi="ar-SA"/>
              </w:rPr>
              <w:tab/>
            </w:r>
            <w:r w:rsidRPr="00F70C64">
              <w:rPr>
                <w:rStyle w:val="Hiperhivatkozs"/>
                <w:rFonts w:cs="Times New Roman"/>
                <w:noProof/>
                <w:sz w:val="28"/>
                <w:szCs w:val="28"/>
              </w:rPr>
              <w:t>Projektszabályzat</w:t>
            </w:r>
            <w:r w:rsidRPr="00F70C64">
              <w:rPr>
                <w:rFonts w:cs="Times New Roman"/>
                <w:noProof/>
                <w:webHidden/>
                <w:sz w:val="28"/>
                <w:szCs w:val="28"/>
              </w:rPr>
              <w:tab/>
            </w:r>
            <w:r w:rsidRPr="00F70C64">
              <w:rPr>
                <w:rFonts w:cs="Times New Roman"/>
                <w:noProof/>
                <w:webHidden/>
                <w:sz w:val="28"/>
                <w:szCs w:val="28"/>
              </w:rPr>
              <w:fldChar w:fldCharType="begin"/>
            </w:r>
            <w:r w:rsidRPr="00F70C64">
              <w:rPr>
                <w:rFonts w:cs="Times New Roman"/>
                <w:noProof/>
                <w:webHidden/>
                <w:sz w:val="28"/>
                <w:szCs w:val="28"/>
              </w:rPr>
              <w:instrText xml:space="preserve"> PAGEREF _Toc102383581 \h </w:instrText>
            </w:r>
            <w:r w:rsidRPr="00F70C64">
              <w:rPr>
                <w:rFonts w:cs="Times New Roman"/>
                <w:noProof/>
                <w:webHidden/>
                <w:sz w:val="28"/>
                <w:szCs w:val="28"/>
              </w:rPr>
            </w:r>
            <w:r w:rsidRPr="00F70C64">
              <w:rPr>
                <w:rFonts w:cs="Times New Roman"/>
                <w:noProof/>
                <w:webHidden/>
                <w:sz w:val="28"/>
                <w:szCs w:val="28"/>
              </w:rPr>
              <w:fldChar w:fldCharType="separate"/>
            </w:r>
            <w:r w:rsidR="000022A3">
              <w:rPr>
                <w:rFonts w:cs="Times New Roman"/>
                <w:noProof/>
                <w:webHidden/>
                <w:sz w:val="28"/>
                <w:szCs w:val="28"/>
              </w:rPr>
              <w:t>1</w:t>
            </w:r>
            <w:r w:rsidRPr="00F70C64">
              <w:rPr>
                <w:rFonts w:cs="Times New Roman"/>
                <w:noProof/>
                <w:webHidden/>
                <w:sz w:val="28"/>
                <w:szCs w:val="28"/>
              </w:rPr>
              <w:fldChar w:fldCharType="end"/>
            </w:r>
          </w:hyperlink>
        </w:p>
        <w:p w14:paraId="108359B9" w14:textId="2A1860CC"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2" w:history="1">
            <w:r w:rsidR="00C628AC" w:rsidRPr="00F70C64">
              <w:rPr>
                <w:rStyle w:val="Hiperhivatkozs"/>
                <w:rFonts w:cs="Times New Roman"/>
                <w:noProof/>
                <w:sz w:val="28"/>
                <w:szCs w:val="28"/>
              </w:rPr>
              <w:t>1.1.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Tagok listája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w:t>
            </w:r>
            <w:r w:rsidR="00C628AC" w:rsidRPr="00F70C64">
              <w:rPr>
                <w:rFonts w:cs="Times New Roman"/>
                <w:noProof/>
                <w:webHidden/>
                <w:sz w:val="28"/>
                <w:szCs w:val="28"/>
              </w:rPr>
              <w:fldChar w:fldCharType="end"/>
            </w:r>
          </w:hyperlink>
        </w:p>
        <w:p w14:paraId="1A15C475" w14:textId="33CA910A"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3" w:history="1">
            <w:r w:rsidR="00C628AC" w:rsidRPr="00F70C64">
              <w:rPr>
                <w:rStyle w:val="Hiperhivatkozs"/>
                <w:rFonts w:cs="Times New Roman"/>
                <w:noProof/>
                <w:sz w:val="28"/>
                <w:szCs w:val="28"/>
              </w:rPr>
              <w:t>1.2.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Kommunikáció és dokumentumkezelés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w:t>
            </w:r>
            <w:r w:rsidR="00C628AC" w:rsidRPr="00F70C64">
              <w:rPr>
                <w:rFonts w:cs="Times New Roman"/>
                <w:noProof/>
                <w:webHidden/>
                <w:sz w:val="28"/>
                <w:szCs w:val="28"/>
              </w:rPr>
              <w:fldChar w:fldCharType="end"/>
            </w:r>
          </w:hyperlink>
        </w:p>
        <w:p w14:paraId="501E8376" w14:textId="5AD58AC6"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4" w:history="1">
            <w:r w:rsidR="00C628AC" w:rsidRPr="00F70C64">
              <w:rPr>
                <w:rStyle w:val="Hiperhivatkozs"/>
                <w:rFonts w:cs="Times New Roman"/>
                <w:noProof/>
                <w:sz w:val="28"/>
                <w:szCs w:val="28"/>
              </w:rPr>
              <w:t>1.3.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Jogok és kötelezettségek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w:t>
            </w:r>
            <w:r w:rsidR="00C628AC" w:rsidRPr="00F70C64">
              <w:rPr>
                <w:rFonts w:cs="Times New Roman"/>
                <w:noProof/>
                <w:webHidden/>
                <w:sz w:val="28"/>
                <w:szCs w:val="28"/>
              </w:rPr>
              <w:fldChar w:fldCharType="end"/>
            </w:r>
          </w:hyperlink>
        </w:p>
        <w:p w14:paraId="3DA6203B" w14:textId="4EA5EF5E"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5" w:history="1">
            <w:r w:rsidR="00C628AC" w:rsidRPr="00F70C64">
              <w:rPr>
                <w:rStyle w:val="Hiperhivatkozs"/>
                <w:rFonts w:cs="Times New Roman"/>
                <w:noProof/>
                <w:sz w:val="28"/>
                <w:szCs w:val="28"/>
              </w:rPr>
              <w:t>1.4.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Feladatkörök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6</w:t>
            </w:r>
            <w:r w:rsidR="00C628AC" w:rsidRPr="00F70C64">
              <w:rPr>
                <w:rFonts w:cs="Times New Roman"/>
                <w:noProof/>
                <w:webHidden/>
                <w:sz w:val="28"/>
                <w:szCs w:val="28"/>
              </w:rPr>
              <w:fldChar w:fldCharType="end"/>
            </w:r>
          </w:hyperlink>
        </w:p>
        <w:p w14:paraId="292F5386" w14:textId="1AF5A08A"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6" w:history="1">
            <w:r w:rsidR="00C628AC" w:rsidRPr="00F70C64">
              <w:rPr>
                <w:rStyle w:val="Hiperhivatkozs"/>
                <w:rFonts w:cs="Times New Roman"/>
                <w:noProof/>
                <w:sz w:val="28"/>
                <w:szCs w:val="28"/>
              </w:rPr>
              <w:t>1.5.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Kompetencia mátrix</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6</w:t>
            </w:r>
            <w:r w:rsidR="00C628AC" w:rsidRPr="00F70C64">
              <w:rPr>
                <w:rFonts w:cs="Times New Roman"/>
                <w:noProof/>
                <w:webHidden/>
                <w:sz w:val="28"/>
                <w:szCs w:val="28"/>
              </w:rPr>
              <w:fldChar w:fldCharType="end"/>
            </w:r>
          </w:hyperlink>
        </w:p>
        <w:p w14:paraId="17A3F839" w14:textId="690D5965"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7" w:history="1">
            <w:r w:rsidR="00C628AC" w:rsidRPr="00F70C64">
              <w:rPr>
                <w:rStyle w:val="Hiperhivatkozs"/>
                <w:rFonts w:cs="Times New Roman"/>
                <w:noProof/>
                <w:sz w:val="28"/>
                <w:szCs w:val="28"/>
              </w:rPr>
              <w:t>1.6.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Feladatkörök bemutatása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_Toc102383587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8</w:t>
            </w:r>
            <w:r w:rsidR="00C628AC" w:rsidRPr="00F70C64">
              <w:rPr>
                <w:rFonts w:cs="Times New Roman"/>
                <w:noProof/>
                <w:webHidden/>
                <w:sz w:val="28"/>
                <w:szCs w:val="28"/>
              </w:rPr>
              <w:fldChar w:fldCharType="end"/>
            </w:r>
          </w:hyperlink>
        </w:p>
        <w:p w14:paraId="0876738F" w14:textId="2AD964C8"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8" w:history="1">
            <w:r w:rsidR="00C628AC" w:rsidRPr="00F70C64">
              <w:rPr>
                <w:rStyle w:val="Hiperhivatkozs"/>
                <w:rFonts w:cs="Times New Roman"/>
                <w:noProof/>
                <w:sz w:val="28"/>
                <w:szCs w:val="28"/>
              </w:rPr>
              <w:t>1.7.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Tevékenység-felelősség mátrix</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9</w:t>
            </w:r>
            <w:r w:rsidR="00C628AC" w:rsidRPr="00F70C64">
              <w:rPr>
                <w:rFonts w:cs="Times New Roman"/>
                <w:noProof/>
                <w:webHidden/>
                <w:sz w:val="28"/>
                <w:szCs w:val="28"/>
              </w:rPr>
              <w:fldChar w:fldCharType="end"/>
            </w:r>
          </w:hyperlink>
        </w:p>
        <w:p w14:paraId="433BE80D" w14:textId="58C4693A"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9" w:history="1">
            <w:r w:rsidR="00C628AC" w:rsidRPr="00F70C64">
              <w:rPr>
                <w:rStyle w:val="Hiperhivatkozs"/>
                <w:rFonts w:cs="Times New Roman"/>
                <w:noProof/>
                <w:sz w:val="28"/>
                <w:szCs w:val="28"/>
              </w:rPr>
              <w:t>1.8.</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Közös szótás (Glossary)</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10</w:t>
            </w:r>
            <w:r w:rsidR="00C628AC" w:rsidRPr="00F70C64">
              <w:rPr>
                <w:rFonts w:cs="Times New Roman"/>
                <w:noProof/>
                <w:webHidden/>
                <w:sz w:val="28"/>
                <w:szCs w:val="28"/>
              </w:rPr>
              <w:fldChar w:fldCharType="end"/>
            </w:r>
          </w:hyperlink>
        </w:p>
        <w:p w14:paraId="6C420FEA" w14:textId="1FF037EF" w:rsidR="00C628AC" w:rsidRPr="00F70C64" w:rsidRDefault="00CD39EA">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590" w:history="1">
            <w:r w:rsidR="00C628AC" w:rsidRPr="00F70C64">
              <w:rPr>
                <w:rStyle w:val="Hiperhivatkozs"/>
                <w:rFonts w:cs="Times New Roman"/>
                <w:noProof/>
                <w:sz w:val="28"/>
                <w:szCs w:val="28"/>
              </w:rPr>
              <w:t>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 kiválasztott probléma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13</w:t>
            </w:r>
            <w:r w:rsidR="00C628AC" w:rsidRPr="00F70C64">
              <w:rPr>
                <w:rFonts w:cs="Times New Roman"/>
                <w:noProof/>
                <w:webHidden/>
                <w:sz w:val="28"/>
                <w:szCs w:val="28"/>
              </w:rPr>
              <w:fldChar w:fldCharType="end"/>
            </w:r>
          </w:hyperlink>
        </w:p>
        <w:p w14:paraId="3D697201" w14:textId="4C591943"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2" w:history="1">
            <w:r w:rsidR="00C628AC" w:rsidRPr="00F70C64">
              <w:rPr>
                <w:rStyle w:val="Hiperhivatkozs"/>
                <w:rFonts w:cs="Times New Roman"/>
                <w:noProof/>
                <w:sz w:val="28"/>
                <w:szCs w:val="28"/>
              </w:rPr>
              <w:t>2.1.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Szöveges bemutatás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13</w:t>
            </w:r>
            <w:r w:rsidR="00C628AC" w:rsidRPr="00F70C64">
              <w:rPr>
                <w:rFonts w:cs="Times New Roman"/>
                <w:noProof/>
                <w:webHidden/>
                <w:sz w:val="28"/>
                <w:szCs w:val="28"/>
              </w:rPr>
              <w:fldChar w:fldCharType="end"/>
            </w:r>
          </w:hyperlink>
        </w:p>
        <w:p w14:paraId="11475CB8" w14:textId="47C43A90"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3" w:history="1">
            <w:r w:rsidR="00C628AC" w:rsidRPr="00F70C64">
              <w:rPr>
                <w:rStyle w:val="Hiperhivatkozs"/>
                <w:rFonts w:cs="Times New Roman"/>
                <w:noProof/>
                <w:sz w:val="28"/>
                <w:szCs w:val="28"/>
              </w:rPr>
              <w:t>2.2.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 probléma folyamatábrája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14</w:t>
            </w:r>
            <w:r w:rsidR="00C628AC" w:rsidRPr="00F70C64">
              <w:rPr>
                <w:rFonts w:cs="Times New Roman"/>
                <w:noProof/>
                <w:webHidden/>
                <w:sz w:val="28"/>
                <w:szCs w:val="28"/>
              </w:rPr>
              <w:fldChar w:fldCharType="end"/>
            </w:r>
          </w:hyperlink>
        </w:p>
        <w:p w14:paraId="79BCB5D7" w14:textId="4AB1A641"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4" w:history="1">
            <w:r w:rsidR="00C628AC" w:rsidRPr="00F70C64">
              <w:rPr>
                <w:rStyle w:val="Hiperhivatkozs"/>
                <w:rFonts w:cs="Times New Roman"/>
                <w:noProof/>
                <w:sz w:val="28"/>
                <w:szCs w:val="28"/>
              </w:rPr>
              <w:t>2.3.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Halszálka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15</w:t>
            </w:r>
            <w:r w:rsidR="00C628AC" w:rsidRPr="00F70C64">
              <w:rPr>
                <w:rFonts w:cs="Times New Roman"/>
                <w:noProof/>
                <w:webHidden/>
                <w:sz w:val="28"/>
                <w:szCs w:val="28"/>
              </w:rPr>
              <w:fldChar w:fldCharType="end"/>
            </w:r>
          </w:hyperlink>
        </w:p>
        <w:p w14:paraId="5798DF62" w14:textId="566E3ABA"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5" w:history="1">
            <w:r w:rsidR="00C628AC" w:rsidRPr="00F70C64">
              <w:rPr>
                <w:rStyle w:val="Hiperhivatkozs"/>
                <w:rFonts w:cs="Times New Roman"/>
                <w:noProof/>
                <w:sz w:val="28"/>
                <w:szCs w:val="28"/>
              </w:rPr>
              <w:t>2.4.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SWOT analízis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16</w:t>
            </w:r>
            <w:r w:rsidR="00C628AC" w:rsidRPr="00F70C64">
              <w:rPr>
                <w:rFonts w:cs="Times New Roman"/>
                <w:noProof/>
                <w:webHidden/>
                <w:sz w:val="28"/>
                <w:szCs w:val="28"/>
              </w:rPr>
              <w:fldChar w:fldCharType="end"/>
            </w:r>
          </w:hyperlink>
        </w:p>
        <w:p w14:paraId="1EBE8A32" w14:textId="19820D14" w:rsidR="00C628AC" w:rsidRPr="00F70C64" w:rsidRDefault="00CD39EA">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596" w:history="1">
            <w:r w:rsidR="00C628AC" w:rsidRPr="00F70C64">
              <w:rPr>
                <w:rStyle w:val="Hiperhivatkozs"/>
                <w:rFonts w:cs="Times New Roman"/>
                <w:noProof/>
                <w:sz w:val="28"/>
                <w:szCs w:val="28"/>
              </w:rPr>
              <w:t>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Üzleti igény 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0EC8609B" w14:textId="1A591AC3"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8" w:history="1">
            <w:r w:rsidR="00C628AC" w:rsidRPr="00F70C64">
              <w:rPr>
                <w:rStyle w:val="Hiperhivatkozs"/>
                <w:rFonts w:cs="Times New Roman"/>
                <w:noProof/>
                <w:sz w:val="28"/>
                <w:szCs w:val="28"/>
              </w:rPr>
              <w:t>3.1.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Célok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382ED5E1" w14:textId="0A65313D"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9" w:history="1">
            <w:r w:rsidR="00C628AC" w:rsidRPr="00F70C64">
              <w:rPr>
                <w:rStyle w:val="Hiperhivatkozs"/>
                <w:rFonts w:cs="Times New Roman"/>
                <w:noProof/>
                <w:sz w:val="28"/>
                <w:szCs w:val="28"/>
              </w:rPr>
              <w:t>3.2.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Stakeholderek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77CFDBB9" w14:textId="4581F6F4"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0" w:history="1">
            <w:r w:rsidR="00C628AC" w:rsidRPr="00F70C64">
              <w:rPr>
                <w:rStyle w:val="Hiperhivatkozs"/>
                <w:rFonts w:cs="Times New Roman"/>
                <w:noProof/>
                <w:sz w:val="28"/>
                <w:szCs w:val="28"/>
              </w:rPr>
              <w:t>3.3.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Rendszer tervezett működése folyamatábra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19</w:t>
            </w:r>
            <w:r w:rsidR="00C628AC" w:rsidRPr="00F70C64">
              <w:rPr>
                <w:rFonts w:cs="Times New Roman"/>
                <w:noProof/>
                <w:webHidden/>
                <w:sz w:val="28"/>
                <w:szCs w:val="28"/>
              </w:rPr>
              <w:fldChar w:fldCharType="end"/>
            </w:r>
          </w:hyperlink>
        </w:p>
        <w:p w14:paraId="7C2D30E1" w14:textId="7E8EEADD"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1" w:history="1">
            <w:r w:rsidR="00C628AC" w:rsidRPr="00F70C64">
              <w:rPr>
                <w:rStyle w:val="Hiperhivatkozs"/>
                <w:rFonts w:cs="Times New Roman"/>
                <w:noProof/>
                <w:sz w:val="28"/>
                <w:szCs w:val="28"/>
              </w:rPr>
              <w:t>3.4.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Rendszer tervezett működése - use case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6CB91E7F" w14:textId="57B9A2F3" w:rsidR="00C628AC" w:rsidRPr="00F70C64" w:rsidRDefault="00CD39EA">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02" w:history="1">
            <w:r w:rsidR="00C628AC" w:rsidRPr="00F70C64">
              <w:rPr>
                <w:rStyle w:val="Hiperhivatkozs"/>
                <w:rFonts w:cs="Times New Roman"/>
                <w:noProof/>
                <w:sz w:val="28"/>
                <w:szCs w:val="28"/>
              </w:rPr>
              <w:t>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Követelményspecifikáció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14D3EA98" w14:textId="02EE5AB8"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4" w:history="1">
            <w:r w:rsidR="00C628AC" w:rsidRPr="00F70C64">
              <w:rPr>
                <w:rStyle w:val="Hiperhivatkozs"/>
                <w:rFonts w:cs="Times New Roman"/>
                <w:noProof/>
                <w:sz w:val="28"/>
                <w:szCs w:val="28"/>
              </w:rPr>
              <w:t>4.1.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Funkcionális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20DB97D2" w14:textId="01D94C9F" w:rsidR="00C628AC" w:rsidRPr="00F70C64" w:rsidRDefault="00CD39EA">
          <w:pPr>
            <w:pStyle w:val="TJ3"/>
            <w:tabs>
              <w:tab w:val="left" w:pos="1320"/>
              <w:tab w:val="right" w:leader="dot" w:pos="8755"/>
            </w:tabs>
            <w:rPr>
              <w:rFonts w:ascii="Times New Roman" w:hAnsi="Times New Roman"/>
              <w:noProof/>
              <w:sz w:val="28"/>
              <w:szCs w:val="28"/>
            </w:rPr>
          </w:pPr>
          <w:hyperlink w:anchor="_Toc102383610" w:history="1">
            <w:r w:rsidR="00C628AC" w:rsidRPr="00F70C64">
              <w:rPr>
                <w:rStyle w:val="Hiperhivatkozs"/>
                <w:rFonts w:ascii="Times New Roman" w:hAnsi="Times New Roman"/>
                <w:noProof/>
                <w:sz w:val="28"/>
                <w:szCs w:val="28"/>
                <w:lang w:bidi="hi-IN"/>
              </w:rPr>
              <w:t>4.1.1.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Jelentkezés az útra</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_Toc102383610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22</w:t>
            </w:r>
            <w:r w:rsidR="00C628AC" w:rsidRPr="00F70C64">
              <w:rPr>
                <w:rFonts w:ascii="Times New Roman" w:hAnsi="Times New Roman"/>
                <w:noProof/>
                <w:webHidden/>
                <w:sz w:val="28"/>
                <w:szCs w:val="28"/>
              </w:rPr>
              <w:fldChar w:fldCharType="end"/>
            </w:r>
          </w:hyperlink>
        </w:p>
        <w:p w14:paraId="235C1B86" w14:textId="534BC40C" w:rsidR="00C628AC" w:rsidRPr="00F70C64" w:rsidRDefault="00CD39EA">
          <w:pPr>
            <w:pStyle w:val="TJ3"/>
            <w:tabs>
              <w:tab w:val="left" w:pos="1320"/>
              <w:tab w:val="right" w:leader="dot" w:pos="8755"/>
            </w:tabs>
            <w:rPr>
              <w:rFonts w:ascii="Times New Roman" w:hAnsi="Times New Roman"/>
              <w:noProof/>
              <w:sz w:val="28"/>
              <w:szCs w:val="28"/>
            </w:rPr>
          </w:pPr>
          <w:hyperlink w:anchor="_Toc102383611" w:history="1">
            <w:r w:rsidR="00C628AC" w:rsidRPr="00F70C64">
              <w:rPr>
                <w:rStyle w:val="Hiperhivatkozs"/>
                <w:rFonts w:ascii="Times New Roman" w:hAnsi="Times New Roman"/>
                <w:noProof/>
                <w:sz w:val="28"/>
                <w:szCs w:val="28"/>
                <w:lang w:bidi="hi-IN"/>
              </w:rPr>
              <w:t>4.1.2.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visszamondása</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_Toc102383611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23</w:t>
            </w:r>
            <w:r w:rsidR="00C628AC" w:rsidRPr="00F70C64">
              <w:rPr>
                <w:rFonts w:ascii="Times New Roman" w:hAnsi="Times New Roman"/>
                <w:noProof/>
                <w:webHidden/>
                <w:sz w:val="28"/>
                <w:szCs w:val="28"/>
              </w:rPr>
              <w:fldChar w:fldCharType="end"/>
            </w:r>
          </w:hyperlink>
        </w:p>
        <w:p w14:paraId="1F989B0E" w14:textId="044CA1CE" w:rsidR="00C628AC" w:rsidRPr="00F70C64" w:rsidRDefault="00CD39EA">
          <w:pPr>
            <w:pStyle w:val="TJ3"/>
            <w:tabs>
              <w:tab w:val="left" w:pos="1320"/>
              <w:tab w:val="right" w:leader="dot" w:pos="8755"/>
            </w:tabs>
            <w:rPr>
              <w:rFonts w:ascii="Times New Roman" w:hAnsi="Times New Roman"/>
              <w:noProof/>
              <w:sz w:val="28"/>
              <w:szCs w:val="28"/>
            </w:rPr>
          </w:pPr>
          <w:hyperlink w:anchor="_Toc102383612" w:history="1">
            <w:r w:rsidR="00C628AC" w:rsidRPr="00F70C64">
              <w:rPr>
                <w:rStyle w:val="Hiperhivatkozs"/>
                <w:rFonts w:ascii="Times New Roman" w:hAnsi="Times New Roman"/>
                <w:noProof/>
                <w:sz w:val="28"/>
                <w:szCs w:val="28"/>
                <w:lang w:bidi="hi-IN"/>
              </w:rPr>
              <w:t>4.1.3.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meghirdetése</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_Toc102383612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24</w:t>
            </w:r>
            <w:r w:rsidR="00C628AC" w:rsidRPr="00F70C64">
              <w:rPr>
                <w:rFonts w:ascii="Times New Roman" w:hAnsi="Times New Roman"/>
                <w:noProof/>
                <w:webHidden/>
                <w:sz w:val="28"/>
                <w:szCs w:val="28"/>
              </w:rPr>
              <w:fldChar w:fldCharType="end"/>
            </w:r>
          </w:hyperlink>
        </w:p>
        <w:p w14:paraId="3C81247B" w14:textId="24C98102" w:rsidR="00C628AC" w:rsidRPr="00F70C64" w:rsidRDefault="00CD39EA">
          <w:pPr>
            <w:pStyle w:val="TJ3"/>
            <w:tabs>
              <w:tab w:val="left" w:pos="1320"/>
              <w:tab w:val="right" w:leader="dot" w:pos="8755"/>
            </w:tabs>
            <w:rPr>
              <w:rFonts w:ascii="Times New Roman" w:hAnsi="Times New Roman"/>
              <w:noProof/>
              <w:sz w:val="28"/>
              <w:szCs w:val="28"/>
            </w:rPr>
          </w:pPr>
          <w:hyperlink w:anchor="_Toc102383613" w:history="1">
            <w:r w:rsidR="00C628AC" w:rsidRPr="00F70C64">
              <w:rPr>
                <w:rStyle w:val="Hiperhivatkozs"/>
                <w:rFonts w:ascii="Times New Roman" w:hAnsi="Times New Roman"/>
                <w:noProof/>
                <w:sz w:val="28"/>
                <w:szCs w:val="28"/>
                <w:lang w:bidi="hi-IN"/>
              </w:rPr>
              <w:t>4.1.4.</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törlése</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_Toc102383613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25</w:t>
            </w:r>
            <w:r w:rsidR="00C628AC" w:rsidRPr="00F70C64">
              <w:rPr>
                <w:rFonts w:ascii="Times New Roman" w:hAnsi="Times New Roman"/>
                <w:noProof/>
                <w:webHidden/>
                <w:sz w:val="28"/>
                <w:szCs w:val="28"/>
              </w:rPr>
              <w:fldChar w:fldCharType="end"/>
            </w:r>
          </w:hyperlink>
        </w:p>
        <w:p w14:paraId="41614598" w14:textId="5C146D69"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14" w:history="1">
            <w:r w:rsidR="00C628AC" w:rsidRPr="00F70C64">
              <w:rPr>
                <w:rStyle w:val="Hiperhivatkozs"/>
                <w:rFonts w:cs="Times New Roman"/>
                <w:noProof/>
                <w:sz w:val="28"/>
                <w:szCs w:val="28"/>
              </w:rPr>
              <w:t>4.2.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Nem funkcionális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_Toc102383614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26</w:t>
            </w:r>
            <w:r w:rsidR="00C628AC" w:rsidRPr="00F70C64">
              <w:rPr>
                <w:rFonts w:cs="Times New Roman"/>
                <w:noProof/>
                <w:webHidden/>
                <w:sz w:val="28"/>
                <w:szCs w:val="28"/>
              </w:rPr>
              <w:fldChar w:fldCharType="end"/>
            </w:r>
          </w:hyperlink>
        </w:p>
        <w:p w14:paraId="4BB7B9ED" w14:textId="2B866324" w:rsidR="00C628AC" w:rsidRPr="00F70C64" w:rsidRDefault="00CD39EA">
          <w:pPr>
            <w:pStyle w:val="TJ3"/>
            <w:tabs>
              <w:tab w:val="left" w:pos="1320"/>
              <w:tab w:val="right" w:leader="dot" w:pos="8755"/>
            </w:tabs>
            <w:rPr>
              <w:rFonts w:ascii="Times New Roman" w:hAnsi="Times New Roman"/>
              <w:noProof/>
              <w:sz w:val="28"/>
              <w:szCs w:val="28"/>
            </w:rPr>
          </w:pPr>
          <w:hyperlink w:anchor="_Toc102383616" w:history="1">
            <w:r w:rsidR="00C628AC" w:rsidRPr="00F70C64">
              <w:rPr>
                <w:rStyle w:val="Hiperhivatkozs"/>
                <w:rFonts w:ascii="Times New Roman" w:hAnsi="Times New Roman"/>
                <w:noProof/>
                <w:sz w:val="28"/>
                <w:szCs w:val="28"/>
                <w:lang w:bidi="hi-IN"/>
              </w:rPr>
              <w:t>4.2.1.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Termék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_Toc102383616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26</w:t>
            </w:r>
            <w:r w:rsidR="00C628AC" w:rsidRPr="00F70C64">
              <w:rPr>
                <w:rFonts w:ascii="Times New Roman" w:hAnsi="Times New Roman"/>
                <w:noProof/>
                <w:webHidden/>
                <w:sz w:val="28"/>
                <w:szCs w:val="28"/>
              </w:rPr>
              <w:fldChar w:fldCharType="end"/>
            </w:r>
          </w:hyperlink>
        </w:p>
        <w:p w14:paraId="62648D8A" w14:textId="6104C45C" w:rsidR="00C628AC" w:rsidRPr="00F70C64" w:rsidRDefault="00CD39EA">
          <w:pPr>
            <w:pStyle w:val="TJ3"/>
            <w:tabs>
              <w:tab w:val="left" w:pos="1320"/>
              <w:tab w:val="right" w:leader="dot" w:pos="8755"/>
            </w:tabs>
            <w:rPr>
              <w:rFonts w:ascii="Times New Roman" w:hAnsi="Times New Roman"/>
              <w:noProof/>
              <w:sz w:val="28"/>
              <w:szCs w:val="28"/>
            </w:rPr>
          </w:pPr>
          <w:hyperlink w:anchor="_Toc102383617" w:history="1">
            <w:r w:rsidR="00C628AC" w:rsidRPr="00F70C64">
              <w:rPr>
                <w:rStyle w:val="Hiperhivatkozs"/>
                <w:rFonts w:ascii="Times New Roman" w:hAnsi="Times New Roman"/>
                <w:noProof/>
                <w:sz w:val="28"/>
                <w:szCs w:val="28"/>
                <w:lang w:bidi="hi-IN"/>
              </w:rPr>
              <w:t>4.2.2.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Szervezeti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_Toc102383617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27</w:t>
            </w:r>
            <w:r w:rsidR="00C628AC" w:rsidRPr="00F70C64">
              <w:rPr>
                <w:rFonts w:ascii="Times New Roman" w:hAnsi="Times New Roman"/>
                <w:noProof/>
                <w:webHidden/>
                <w:sz w:val="28"/>
                <w:szCs w:val="28"/>
              </w:rPr>
              <w:fldChar w:fldCharType="end"/>
            </w:r>
          </w:hyperlink>
        </w:p>
        <w:p w14:paraId="4696DC2C" w14:textId="2FE3315C" w:rsidR="00C628AC" w:rsidRPr="00F70C64" w:rsidRDefault="00CD39EA">
          <w:pPr>
            <w:pStyle w:val="TJ3"/>
            <w:tabs>
              <w:tab w:val="left" w:pos="1320"/>
              <w:tab w:val="right" w:leader="dot" w:pos="8755"/>
            </w:tabs>
            <w:rPr>
              <w:rFonts w:ascii="Times New Roman" w:hAnsi="Times New Roman"/>
              <w:noProof/>
              <w:sz w:val="28"/>
              <w:szCs w:val="28"/>
            </w:rPr>
          </w:pPr>
          <w:hyperlink w:anchor="_Toc102383618" w:history="1">
            <w:r w:rsidR="00C628AC" w:rsidRPr="00F70C64">
              <w:rPr>
                <w:rStyle w:val="Hiperhivatkozs"/>
                <w:rFonts w:ascii="Times New Roman" w:hAnsi="Times New Roman"/>
                <w:noProof/>
                <w:sz w:val="28"/>
                <w:szCs w:val="28"/>
                <w:lang w:bidi="hi-IN"/>
              </w:rPr>
              <w:t>4.2.3.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Külső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_Toc102383618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27</w:t>
            </w:r>
            <w:r w:rsidR="00C628AC" w:rsidRPr="00F70C64">
              <w:rPr>
                <w:rFonts w:ascii="Times New Roman" w:hAnsi="Times New Roman"/>
                <w:noProof/>
                <w:webHidden/>
                <w:sz w:val="28"/>
                <w:szCs w:val="28"/>
              </w:rPr>
              <w:fldChar w:fldCharType="end"/>
            </w:r>
          </w:hyperlink>
        </w:p>
        <w:p w14:paraId="24895330" w14:textId="028A14CC"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19" w:history="1">
            <w:r w:rsidR="00C628AC" w:rsidRPr="00F70C64">
              <w:rPr>
                <w:rStyle w:val="Hiperhivatkozs"/>
                <w:rFonts w:cs="Times New Roman"/>
                <w:noProof/>
                <w:sz w:val="28"/>
                <w:szCs w:val="28"/>
              </w:rPr>
              <w:t>4.3.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Használhatóság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_Toc102383619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28</w:t>
            </w:r>
            <w:r w:rsidR="00C628AC" w:rsidRPr="00F70C64">
              <w:rPr>
                <w:rFonts w:cs="Times New Roman"/>
                <w:noProof/>
                <w:webHidden/>
                <w:sz w:val="28"/>
                <w:szCs w:val="28"/>
              </w:rPr>
              <w:fldChar w:fldCharType="end"/>
            </w:r>
          </w:hyperlink>
        </w:p>
        <w:p w14:paraId="43490BB0" w14:textId="46DD093C"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0" w:history="1">
            <w:r w:rsidR="00C628AC" w:rsidRPr="00F70C64">
              <w:rPr>
                <w:rStyle w:val="Hiperhivatkozs"/>
                <w:rFonts w:cs="Times New Roman"/>
                <w:noProof/>
                <w:sz w:val="28"/>
                <w:szCs w:val="28"/>
              </w:rPr>
              <w:t>4.4.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Megbízhatóság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28</w:t>
            </w:r>
            <w:r w:rsidR="00C628AC" w:rsidRPr="00F70C64">
              <w:rPr>
                <w:rFonts w:cs="Times New Roman"/>
                <w:noProof/>
                <w:webHidden/>
                <w:sz w:val="28"/>
                <w:szCs w:val="28"/>
              </w:rPr>
              <w:fldChar w:fldCharType="end"/>
            </w:r>
          </w:hyperlink>
        </w:p>
        <w:p w14:paraId="64524211" w14:textId="1B2EBF52"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1" w:history="1">
            <w:r w:rsidR="00C628AC" w:rsidRPr="00F70C64">
              <w:rPr>
                <w:rStyle w:val="Hiperhivatkozs"/>
                <w:rFonts w:cs="Times New Roman"/>
                <w:noProof/>
                <w:sz w:val="28"/>
                <w:szCs w:val="28"/>
              </w:rPr>
              <w:t>4.5.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Rendelkezésre állás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29</w:t>
            </w:r>
            <w:r w:rsidR="00C628AC" w:rsidRPr="00F70C64">
              <w:rPr>
                <w:rFonts w:cs="Times New Roman"/>
                <w:noProof/>
                <w:webHidden/>
                <w:sz w:val="28"/>
                <w:szCs w:val="28"/>
              </w:rPr>
              <w:fldChar w:fldCharType="end"/>
            </w:r>
          </w:hyperlink>
        </w:p>
        <w:p w14:paraId="42BD6BEE" w14:textId="4785A6A3"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2" w:history="1">
            <w:r w:rsidR="00C628AC" w:rsidRPr="00F70C64">
              <w:rPr>
                <w:rStyle w:val="Hiperhivatkozs"/>
                <w:rFonts w:cs="Times New Roman"/>
                <w:noProof/>
                <w:sz w:val="28"/>
                <w:szCs w:val="28"/>
              </w:rPr>
              <w:t>4.6.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Teljesítmény</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29</w:t>
            </w:r>
            <w:r w:rsidR="00C628AC" w:rsidRPr="00F70C64">
              <w:rPr>
                <w:rFonts w:cs="Times New Roman"/>
                <w:noProof/>
                <w:webHidden/>
                <w:sz w:val="28"/>
                <w:szCs w:val="28"/>
              </w:rPr>
              <w:fldChar w:fldCharType="end"/>
            </w:r>
          </w:hyperlink>
        </w:p>
        <w:p w14:paraId="77E2568F" w14:textId="265DD734"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3" w:history="1">
            <w:r w:rsidR="00C628AC" w:rsidRPr="00F70C64">
              <w:rPr>
                <w:rStyle w:val="Hiperhivatkozs"/>
                <w:rFonts w:cs="Times New Roman"/>
                <w:noProof/>
                <w:sz w:val="28"/>
                <w:szCs w:val="28"/>
              </w:rPr>
              <w:t>4.7.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Támogatottság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30</w:t>
            </w:r>
            <w:r w:rsidR="00C628AC" w:rsidRPr="00F70C64">
              <w:rPr>
                <w:rFonts w:cs="Times New Roman"/>
                <w:noProof/>
                <w:webHidden/>
                <w:sz w:val="28"/>
                <w:szCs w:val="28"/>
              </w:rPr>
              <w:fldChar w:fldCharType="end"/>
            </w:r>
          </w:hyperlink>
        </w:p>
        <w:p w14:paraId="411FA8A1" w14:textId="5214E5DE" w:rsidR="00C628AC" w:rsidRPr="00F70C64" w:rsidRDefault="00CD39EA">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24" w:history="1">
            <w:r w:rsidR="00C628AC" w:rsidRPr="00F70C64">
              <w:rPr>
                <w:rStyle w:val="Hiperhivatkozs"/>
                <w:rFonts w:cs="Times New Roman"/>
                <w:noProof/>
                <w:sz w:val="28"/>
                <w:szCs w:val="28"/>
              </w:rPr>
              <w:t>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Technikai 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31</w:t>
            </w:r>
            <w:r w:rsidR="00C628AC" w:rsidRPr="00F70C64">
              <w:rPr>
                <w:rFonts w:cs="Times New Roman"/>
                <w:noProof/>
                <w:webHidden/>
                <w:sz w:val="28"/>
                <w:szCs w:val="28"/>
              </w:rPr>
              <w:fldChar w:fldCharType="end"/>
            </w:r>
          </w:hyperlink>
        </w:p>
        <w:p w14:paraId="76950BEA" w14:textId="5CE77A59"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6" w:history="1">
            <w:r w:rsidR="00C628AC" w:rsidRPr="00F70C64">
              <w:rPr>
                <w:rStyle w:val="Hiperhivatkozs"/>
                <w:rFonts w:cs="Times New Roman"/>
                <w:noProof/>
                <w:sz w:val="28"/>
                <w:szCs w:val="28"/>
              </w:rPr>
              <w:t>5.1.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Architektúra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31</w:t>
            </w:r>
            <w:r w:rsidR="00C628AC" w:rsidRPr="00F70C64">
              <w:rPr>
                <w:rFonts w:cs="Times New Roman"/>
                <w:noProof/>
                <w:webHidden/>
                <w:sz w:val="28"/>
                <w:szCs w:val="28"/>
              </w:rPr>
              <w:fldChar w:fldCharType="end"/>
            </w:r>
          </w:hyperlink>
        </w:p>
        <w:p w14:paraId="4EF711A2" w14:textId="12E04906"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7" w:history="1">
            <w:r w:rsidR="00C628AC" w:rsidRPr="00F70C64">
              <w:rPr>
                <w:rStyle w:val="Hiperhivatkozs"/>
                <w:rFonts w:cs="Times New Roman"/>
                <w:noProof/>
                <w:sz w:val="28"/>
                <w:szCs w:val="28"/>
              </w:rPr>
              <w:t>5.2.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Platform tulajdonságok és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_Toc102383627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32</w:t>
            </w:r>
            <w:r w:rsidR="00C628AC" w:rsidRPr="00F70C64">
              <w:rPr>
                <w:rFonts w:cs="Times New Roman"/>
                <w:noProof/>
                <w:webHidden/>
                <w:sz w:val="28"/>
                <w:szCs w:val="28"/>
              </w:rPr>
              <w:fldChar w:fldCharType="end"/>
            </w:r>
          </w:hyperlink>
        </w:p>
        <w:p w14:paraId="776C56FB" w14:textId="0D88FBB5"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8" w:history="1">
            <w:r w:rsidR="00C628AC" w:rsidRPr="00F70C64">
              <w:rPr>
                <w:rStyle w:val="Hiperhivatkozs"/>
                <w:rFonts w:cs="Times New Roman"/>
                <w:noProof/>
                <w:sz w:val="28"/>
                <w:szCs w:val="28"/>
              </w:rPr>
              <w:t>5.3.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Fejlesztői eszközök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33</w:t>
            </w:r>
            <w:r w:rsidR="00C628AC" w:rsidRPr="00F70C64">
              <w:rPr>
                <w:rFonts w:cs="Times New Roman"/>
                <w:noProof/>
                <w:webHidden/>
                <w:sz w:val="28"/>
                <w:szCs w:val="28"/>
              </w:rPr>
              <w:fldChar w:fldCharType="end"/>
            </w:r>
          </w:hyperlink>
        </w:p>
        <w:p w14:paraId="1251C0F0" w14:textId="775967C4" w:rsidR="00C628AC" w:rsidRPr="00F70C64" w:rsidRDefault="00CD39EA">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29" w:history="1">
            <w:r w:rsidR="00C628AC" w:rsidRPr="00F70C64">
              <w:rPr>
                <w:rStyle w:val="Hiperhivatkozs"/>
                <w:rFonts w:cs="Times New Roman"/>
                <w:noProof/>
                <w:sz w:val="28"/>
                <w:szCs w:val="28"/>
              </w:rPr>
              <w:t>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Gazdasági számítások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65638470" w14:textId="48E99710"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1" w:history="1">
            <w:r w:rsidR="00C628AC" w:rsidRPr="00F70C64">
              <w:rPr>
                <w:rStyle w:val="Hiperhivatkozs"/>
                <w:rFonts w:cs="Times New Roman"/>
                <w:noProof/>
                <w:sz w:val="28"/>
                <w:szCs w:val="28"/>
              </w:rPr>
              <w:t>6.1.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Felmerülő költségek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35DCA0F1" w14:textId="381E713E"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2" w:history="1">
            <w:r w:rsidR="00C628AC" w:rsidRPr="00F70C64">
              <w:rPr>
                <w:rStyle w:val="Hiperhivatkozs"/>
                <w:rFonts w:cs="Times New Roman"/>
                <w:noProof/>
                <w:sz w:val="28"/>
                <w:szCs w:val="28"/>
              </w:rPr>
              <w:t>6.2.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TCO (</w:t>
            </w:r>
            <w:r w:rsidR="00C628AC" w:rsidRPr="00F70C64">
              <w:rPr>
                <w:rStyle w:val="Hiperhivatkozs"/>
                <w:rFonts w:cs="Times New Roman"/>
                <w:noProof/>
                <w:sz w:val="28"/>
                <w:szCs w:val="28"/>
                <w:lang w:val="en-US"/>
              </w:rPr>
              <w:t>Total Cost of Ownership</w:t>
            </w:r>
            <w:r w:rsidR="00C628AC" w:rsidRPr="00F70C64">
              <w:rPr>
                <w:rStyle w:val="Hiperhivatkozs"/>
                <w:rFonts w:cs="Times New Roman"/>
                <w:noProof/>
                <w:sz w:val="28"/>
                <w:szCs w:val="28"/>
              </w:rPr>
              <w:t>)</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6C1718BC" w14:textId="777D0017"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3" w:history="1">
            <w:r w:rsidR="00C628AC" w:rsidRPr="00F70C64">
              <w:rPr>
                <w:rStyle w:val="Hiperhivatkozs"/>
                <w:rFonts w:cs="Times New Roman"/>
                <w:noProof/>
                <w:sz w:val="28"/>
                <w:szCs w:val="28"/>
              </w:rPr>
              <w:t>6.3.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Tervezett bevételek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4D1CE6AC" w14:textId="48E8E287"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4" w:history="1">
            <w:r w:rsidR="00C628AC" w:rsidRPr="00F70C64">
              <w:rPr>
                <w:rStyle w:val="Hiperhivatkozs"/>
                <w:rFonts w:cs="Times New Roman"/>
                <w:noProof/>
                <w:sz w:val="28"/>
                <w:szCs w:val="28"/>
              </w:rPr>
              <w:t>6.4.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Fenntarthatóság növelése, költségek csökkentése</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68CA306B" w14:textId="7F751F02"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5" w:history="1">
            <w:r w:rsidR="00C628AC" w:rsidRPr="00F70C64">
              <w:rPr>
                <w:rStyle w:val="Hiperhivatkozs"/>
                <w:rFonts w:cs="Times New Roman"/>
                <w:noProof/>
                <w:sz w:val="28"/>
                <w:szCs w:val="28"/>
              </w:rPr>
              <w:t>6.5.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Jövőbeli bevételi lehetőségek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2FB07434" w14:textId="3238EB22" w:rsidR="00C628AC" w:rsidRPr="00F70C64" w:rsidRDefault="00CD39EA">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36" w:history="1">
            <w:r w:rsidR="00C628AC" w:rsidRPr="00F70C64">
              <w:rPr>
                <w:rStyle w:val="Hiperhivatkozs"/>
                <w:rFonts w:cs="Times New Roman"/>
                <w:noProof/>
                <w:sz w:val="28"/>
                <w:szCs w:val="28"/>
              </w:rPr>
              <w:t>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Adatbázis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1F66C7FC" w14:textId="70BD9C40"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8" w:history="1">
            <w:r w:rsidR="00C628AC" w:rsidRPr="00F70C64">
              <w:rPr>
                <w:rStyle w:val="Hiperhivatkozs"/>
                <w:rFonts w:cs="Times New Roman"/>
                <w:noProof/>
                <w:sz w:val="28"/>
                <w:szCs w:val="28"/>
              </w:rPr>
              <w:t>7.1.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Szöveges leírás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4512C0E6" w14:textId="3AA6782D"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9" w:history="1">
            <w:r w:rsidR="00C628AC" w:rsidRPr="00F70C64">
              <w:rPr>
                <w:rStyle w:val="Hiperhivatkozs"/>
                <w:rFonts w:cs="Times New Roman"/>
                <w:noProof/>
                <w:sz w:val="28"/>
                <w:szCs w:val="28"/>
              </w:rPr>
              <w:t>7.2.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Táblák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7B7F13CA" w14:textId="65EBD4F4"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0" w:history="1">
            <w:r w:rsidR="00C628AC" w:rsidRPr="00F70C64">
              <w:rPr>
                <w:rStyle w:val="Hiperhivatkozs"/>
                <w:rFonts w:cs="Times New Roman"/>
                <w:noProof/>
                <w:sz w:val="28"/>
                <w:szCs w:val="28"/>
              </w:rPr>
              <w:t>7.3.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Adatmodell</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38</w:t>
            </w:r>
            <w:r w:rsidR="00C628AC" w:rsidRPr="00F70C64">
              <w:rPr>
                <w:rFonts w:cs="Times New Roman"/>
                <w:noProof/>
                <w:webHidden/>
                <w:sz w:val="28"/>
                <w:szCs w:val="28"/>
              </w:rPr>
              <w:fldChar w:fldCharType="end"/>
            </w:r>
          </w:hyperlink>
        </w:p>
        <w:p w14:paraId="55271D39" w14:textId="27982974"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1" w:history="1">
            <w:r w:rsidR="00C628AC" w:rsidRPr="00F70C64">
              <w:rPr>
                <w:rStyle w:val="Hiperhivatkozs"/>
                <w:rFonts w:cs="Times New Roman"/>
                <w:noProof/>
                <w:sz w:val="28"/>
                <w:szCs w:val="28"/>
              </w:rPr>
              <w:t>7.4.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Egyed-kapcsolat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39</w:t>
            </w:r>
            <w:r w:rsidR="00C628AC" w:rsidRPr="00F70C64">
              <w:rPr>
                <w:rFonts w:cs="Times New Roman"/>
                <w:noProof/>
                <w:webHidden/>
                <w:sz w:val="28"/>
                <w:szCs w:val="28"/>
              </w:rPr>
              <w:fldChar w:fldCharType="end"/>
            </w:r>
          </w:hyperlink>
        </w:p>
        <w:p w14:paraId="589902D3" w14:textId="641D06D0"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2" w:history="1">
            <w:r w:rsidR="00C628AC" w:rsidRPr="00F70C64">
              <w:rPr>
                <w:rStyle w:val="Hiperhivatkozs"/>
                <w:rFonts w:cs="Times New Roman"/>
                <w:noProof/>
                <w:sz w:val="28"/>
                <w:szCs w:val="28"/>
              </w:rPr>
              <w:t>7.5.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Kulcsok és megszorítások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39</w:t>
            </w:r>
            <w:r w:rsidR="00C628AC" w:rsidRPr="00F70C64">
              <w:rPr>
                <w:rFonts w:cs="Times New Roman"/>
                <w:noProof/>
                <w:webHidden/>
                <w:sz w:val="28"/>
                <w:szCs w:val="28"/>
              </w:rPr>
              <w:fldChar w:fldCharType="end"/>
            </w:r>
          </w:hyperlink>
        </w:p>
        <w:p w14:paraId="010E40CF" w14:textId="568DF5FA" w:rsidR="00C628AC" w:rsidRPr="00F70C64" w:rsidRDefault="00CD39EA">
          <w:pPr>
            <w:pStyle w:val="TJ3"/>
            <w:tabs>
              <w:tab w:val="left" w:pos="1320"/>
              <w:tab w:val="right" w:leader="dot" w:pos="8755"/>
            </w:tabs>
            <w:rPr>
              <w:rFonts w:ascii="Times New Roman" w:hAnsi="Times New Roman"/>
              <w:noProof/>
              <w:sz w:val="28"/>
              <w:szCs w:val="28"/>
            </w:rPr>
          </w:pPr>
          <w:hyperlink w:anchor="_Toc102383651" w:history="1">
            <w:r w:rsidR="00C628AC" w:rsidRPr="00F70C64">
              <w:rPr>
                <w:rStyle w:val="Hiperhivatkozs"/>
                <w:rFonts w:ascii="Times New Roman" w:hAnsi="Times New Roman"/>
                <w:noProof/>
                <w:sz w:val="28"/>
                <w:szCs w:val="28"/>
                <w:lang w:bidi="hi-IN"/>
              </w:rPr>
              <w:t>7.5.1.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Elsődleges kulcsok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_Toc102383651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39</w:t>
            </w:r>
            <w:r w:rsidR="00C628AC" w:rsidRPr="00F70C64">
              <w:rPr>
                <w:rFonts w:ascii="Times New Roman" w:hAnsi="Times New Roman"/>
                <w:noProof/>
                <w:webHidden/>
                <w:sz w:val="28"/>
                <w:szCs w:val="28"/>
              </w:rPr>
              <w:fldChar w:fldCharType="end"/>
            </w:r>
          </w:hyperlink>
        </w:p>
        <w:p w14:paraId="1AD8E4BF" w14:textId="2E64059F" w:rsidR="00C628AC" w:rsidRPr="00F70C64" w:rsidRDefault="00CD39EA">
          <w:pPr>
            <w:pStyle w:val="TJ3"/>
            <w:tabs>
              <w:tab w:val="left" w:pos="1320"/>
              <w:tab w:val="right" w:leader="dot" w:pos="8755"/>
            </w:tabs>
            <w:rPr>
              <w:rFonts w:ascii="Times New Roman" w:hAnsi="Times New Roman"/>
              <w:noProof/>
              <w:sz w:val="28"/>
              <w:szCs w:val="28"/>
            </w:rPr>
          </w:pPr>
          <w:hyperlink w:anchor="_Toc102383652" w:history="1">
            <w:r w:rsidR="00C628AC" w:rsidRPr="00F70C64">
              <w:rPr>
                <w:rStyle w:val="Hiperhivatkozs"/>
                <w:rFonts w:ascii="Times New Roman" w:hAnsi="Times New Roman"/>
                <w:noProof/>
                <w:sz w:val="28"/>
                <w:szCs w:val="28"/>
                <w:lang w:bidi="hi-IN"/>
              </w:rPr>
              <w:t>7.5.2.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Másodlagos kulcsok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_Toc102383652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39</w:t>
            </w:r>
            <w:r w:rsidR="00C628AC" w:rsidRPr="00F70C64">
              <w:rPr>
                <w:rFonts w:ascii="Times New Roman" w:hAnsi="Times New Roman"/>
                <w:noProof/>
                <w:webHidden/>
                <w:sz w:val="28"/>
                <w:szCs w:val="28"/>
              </w:rPr>
              <w:fldChar w:fldCharType="end"/>
            </w:r>
          </w:hyperlink>
        </w:p>
        <w:p w14:paraId="0DCC38ED" w14:textId="3D72E6F9" w:rsidR="00C628AC" w:rsidRPr="00F70C64" w:rsidRDefault="00CD39EA">
          <w:pPr>
            <w:pStyle w:val="TJ3"/>
            <w:tabs>
              <w:tab w:val="left" w:pos="1320"/>
              <w:tab w:val="right" w:leader="dot" w:pos="8755"/>
            </w:tabs>
            <w:rPr>
              <w:rFonts w:ascii="Times New Roman" w:hAnsi="Times New Roman"/>
              <w:noProof/>
              <w:sz w:val="28"/>
              <w:szCs w:val="28"/>
            </w:rPr>
          </w:pPr>
          <w:hyperlink w:anchor="_Toc102383653" w:history="1">
            <w:r w:rsidR="00C628AC" w:rsidRPr="00F70C64">
              <w:rPr>
                <w:rStyle w:val="Hiperhivatkozs"/>
                <w:rFonts w:ascii="Times New Roman" w:hAnsi="Times New Roman"/>
                <w:noProof/>
                <w:sz w:val="28"/>
                <w:szCs w:val="28"/>
                <w:lang w:bidi="hi-IN"/>
              </w:rPr>
              <w:t>7.5.3.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Megszorítások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_Toc102383653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40</w:t>
            </w:r>
            <w:r w:rsidR="00C628AC" w:rsidRPr="00F70C64">
              <w:rPr>
                <w:rFonts w:ascii="Times New Roman" w:hAnsi="Times New Roman"/>
                <w:noProof/>
                <w:webHidden/>
                <w:sz w:val="28"/>
                <w:szCs w:val="28"/>
              </w:rPr>
              <w:fldChar w:fldCharType="end"/>
            </w:r>
          </w:hyperlink>
        </w:p>
        <w:p w14:paraId="6EB08A4A" w14:textId="29C04D83"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54" w:history="1">
            <w:r w:rsidR="00C628AC" w:rsidRPr="00F70C64">
              <w:rPr>
                <w:rStyle w:val="Hiperhivatkozs"/>
                <w:rFonts w:cs="Times New Roman"/>
                <w:noProof/>
                <w:sz w:val="28"/>
                <w:szCs w:val="28"/>
              </w:rPr>
              <w:t>7.6.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Tárolt eljárások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40</w:t>
            </w:r>
            <w:r w:rsidR="00C628AC" w:rsidRPr="00F70C64">
              <w:rPr>
                <w:rFonts w:cs="Times New Roman"/>
                <w:noProof/>
                <w:webHidden/>
                <w:sz w:val="28"/>
                <w:szCs w:val="28"/>
              </w:rPr>
              <w:fldChar w:fldCharType="end"/>
            </w:r>
          </w:hyperlink>
        </w:p>
        <w:p w14:paraId="05B62532" w14:textId="78BF3C75" w:rsidR="00C628AC" w:rsidRPr="00F70C64" w:rsidRDefault="00CD39EA">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55" w:history="1">
            <w:r w:rsidR="00C628AC" w:rsidRPr="00F70C64">
              <w:rPr>
                <w:rStyle w:val="Hiperhivatkozs"/>
                <w:rFonts w:cs="Times New Roman"/>
                <w:noProof/>
                <w:sz w:val="28"/>
                <w:szCs w:val="28"/>
              </w:rPr>
              <w:t>7.7.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Továbbfejlesztési ötletek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41</w:t>
            </w:r>
            <w:r w:rsidR="00C628AC" w:rsidRPr="00F70C64">
              <w:rPr>
                <w:rFonts w:cs="Times New Roman"/>
                <w:noProof/>
                <w:webHidden/>
                <w:sz w:val="28"/>
                <w:szCs w:val="28"/>
              </w:rPr>
              <w:fldChar w:fldCharType="end"/>
            </w:r>
          </w:hyperlink>
        </w:p>
        <w:p w14:paraId="37BDA50A" w14:textId="5C98DEFB" w:rsidR="00C628AC" w:rsidRPr="00F70C64" w:rsidRDefault="00CD39EA">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56" w:history="1">
            <w:r w:rsidR="00C628AC" w:rsidRPr="00F70C64">
              <w:rPr>
                <w:rStyle w:val="Hiperhivatkozs"/>
                <w:rFonts w:cs="Times New Roman"/>
                <w:noProof/>
                <w:sz w:val="28"/>
                <w:szCs w:val="28"/>
              </w:rPr>
              <w:t>8.</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GUI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42</w:t>
            </w:r>
            <w:r w:rsidR="00C628AC" w:rsidRPr="00F70C64">
              <w:rPr>
                <w:rFonts w:cs="Times New Roman"/>
                <w:noProof/>
                <w:webHidden/>
                <w:sz w:val="28"/>
                <w:szCs w:val="28"/>
              </w:rPr>
              <w:fldChar w:fldCharType="end"/>
            </w:r>
          </w:hyperlink>
        </w:p>
        <w:p w14:paraId="7CA094CA" w14:textId="77777777" w:rsidR="00C628AC" w:rsidRDefault="00C628AC">
          <w:pPr>
            <w:rPr>
              <w:rFonts w:cs="Times New Roman"/>
              <w:b/>
              <w:bCs/>
              <w:sz w:val="28"/>
              <w:szCs w:val="28"/>
            </w:rPr>
            <w:sectPr w:rsidR="00C628AC" w:rsidSect="00C628AC">
              <w:footerReference w:type="default" r:id="rId8"/>
              <w:pgSz w:w="11906" w:h="16838"/>
              <w:pgMar w:top="1440" w:right="1440" w:bottom="1440" w:left="1701" w:header="1134" w:footer="1134" w:gutter="0"/>
              <w:pgNumType w:start="1"/>
              <w:cols w:space="708"/>
              <w:titlePg/>
              <w:docGrid w:linePitch="326" w:charSpace="-6554"/>
            </w:sectPr>
          </w:pPr>
          <w:r w:rsidRPr="00C628AC">
            <w:rPr>
              <w:rFonts w:cs="Times New Roman"/>
              <w:b/>
              <w:bCs/>
              <w:sz w:val="28"/>
              <w:szCs w:val="28"/>
            </w:rPr>
            <w:fldChar w:fldCharType="end"/>
          </w:r>
        </w:p>
        <w:p w14:paraId="619E9C36" w14:textId="1C6AAE20" w:rsidR="00C628AC" w:rsidRPr="00C628AC" w:rsidRDefault="00CD39EA">
          <w:pPr>
            <w:rPr>
              <w:rFonts w:cs="Times New Roman"/>
              <w:b/>
              <w:bCs/>
              <w:sz w:val="28"/>
              <w:szCs w:val="28"/>
            </w:rPr>
          </w:pPr>
        </w:p>
      </w:sdtContent>
    </w:sdt>
    <w:p w14:paraId="2D10E591" w14:textId="473B83DE" w:rsidR="000B2812" w:rsidRPr="00FC266C" w:rsidRDefault="000B2812" w:rsidP="000B2812">
      <w:pPr>
        <w:pStyle w:val="Cmsor1"/>
        <w:jc w:val="both"/>
      </w:pPr>
      <w:bookmarkStart w:id="1" w:name="_Toc92302504"/>
      <w:bookmarkStart w:id="2" w:name="_Toc92556789"/>
      <w:bookmarkStart w:id="3" w:name="_Toc92649562"/>
      <w:bookmarkStart w:id="4" w:name="_Toc102383581"/>
      <w:bookmarkEnd w:id="1"/>
      <w:bookmarkEnd w:id="2"/>
      <w:bookmarkEnd w:id="3"/>
      <w:r w:rsidRPr="00FC266C">
        <w:lastRenderedPageBreak/>
        <w:t>Projekt</w:t>
      </w:r>
      <w:bookmarkEnd w:id="4"/>
      <w:r w:rsidR="003F2484">
        <w:t>terv</w:t>
      </w:r>
    </w:p>
    <w:p w14:paraId="4F37CD9E" w14:textId="4398DE42" w:rsidR="000B2812" w:rsidRDefault="00B44704" w:rsidP="000B2812">
      <w:pPr>
        <w:pStyle w:val="Cmsor2"/>
        <w:jc w:val="both"/>
      </w:pPr>
      <w:r>
        <w:t xml:space="preserve">A probléma és a projektcél rövid </w:t>
      </w:r>
      <w:r w:rsidR="00AD2EDE">
        <w:t xml:space="preserve">felvázolása </w:t>
      </w:r>
    </w:p>
    <w:p w14:paraId="68AD8683" w14:textId="3F0CD218" w:rsidR="00E833B1" w:rsidRPr="00CC1008" w:rsidRDefault="00E833B1" w:rsidP="003F2484">
      <w:pPr>
        <w:pStyle w:val="Szvegtrzs"/>
        <w:spacing w:line="360" w:lineRule="auto"/>
        <w:jc w:val="both"/>
      </w:pPr>
      <w:bookmarkStart w:id="5" w:name="_Toc102383583"/>
      <w:r w:rsidRPr="00E833B1">
        <w:t>Csapatunk célja a fotográfusok munkájának segítése a fényképek kezelésének megkönnyítésével. Csapatunk fotográfus tagja és más szakmabeliek is tapasztaltak több különböző, ehhez a témához kapcsolódó problémát. Ezek közé tartozik, hogy a fényképezőgépek nem rögzítenek megfelelő mennyiségű exif adatot; manuális objektívekből egyáltalán nem tudnak adatokat kinyerni; bizonyos információk (pl. szerzői jog és megjegyzés) jóval korlátozottabb formában rögzíthetőek a fényképezőgép segítségével, mint amit a fájlok megengednének; illetve</w:t>
      </w:r>
      <w:r>
        <w:t xml:space="preserve"> az is, hogy</w:t>
      </w:r>
      <w:r w:rsidRPr="00E833B1">
        <w:t xml:space="preserve"> különböző programok más</w:t>
      </w:r>
      <w:r>
        <w:t>-</w:t>
      </w:r>
      <w:r w:rsidRPr="00E833B1">
        <w:t>más exif adattípusokkal kompatibilisek és a kompatibilis adatokat is különböző prioritással kezelik. Ezen problémákat szeretnénk feldolgozni és megoldási javaslatot tenni rájuk egy általunk készített program formájában.</w:t>
      </w:r>
      <w:r w:rsidR="000F0BA6">
        <w:t xml:space="preserve"> </w:t>
      </w:r>
    </w:p>
    <w:bookmarkEnd w:id="5"/>
    <w:p w14:paraId="118714AB" w14:textId="1F789DB9" w:rsidR="000B2812" w:rsidRDefault="007A79DF" w:rsidP="009A299E">
      <w:pPr>
        <w:pStyle w:val="Cmsor2"/>
        <w:ind w:left="788" w:hanging="431"/>
        <w:jc w:val="both"/>
      </w:pPr>
      <w:r>
        <w:t xml:space="preserve">A program tervezett funkcionalitásai </w:t>
      </w:r>
    </w:p>
    <w:p w14:paraId="03887E35" w14:textId="69E4C433" w:rsidR="00E762B2" w:rsidRPr="00CC1008" w:rsidRDefault="00E762B2" w:rsidP="007A79DF">
      <w:pPr>
        <w:pStyle w:val="Szvegtrzs"/>
        <w:spacing w:line="360" w:lineRule="auto"/>
        <w:jc w:val="both"/>
      </w:pPr>
      <w:bookmarkStart w:id="6" w:name="_Toc102383584"/>
      <w:r w:rsidRPr="00E762B2">
        <w:t>A programnak képesnek kell lennie az exif adatok kezelésére, tárolására és szerkesztésére. A magasszintű kompatibilitás miatt több gyártó hardveres és szoftveres termékeit és az ezek által használt exif adattípusokat is ismernie kell. A program funkcionalitásai között lesz az exif adat szerkesztés, illetve az exif adatok szerinti szűrés és rendezés.</w:t>
      </w:r>
      <w:r w:rsidR="000F0BA6">
        <w:t xml:space="preserve"> </w:t>
      </w:r>
    </w:p>
    <w:bookmarkEnd w:id="6"/>
    <w:p w14:paraId="4F5C7249" w14:textId="49417F7F" w:rsidR="000B2812" w:rsidRDefault="007A79DF" w:rsidP="000B2812">
      <w:pPr>
        <w:pStyle w:val="Cmsor2"/>
        <w:jc w:val="both"/>
      </w:pPr>
      <w:r>
        <w:t xml:space="preserve">Szoftveres felépítés </w:t>
      </w:r>
    </w:p>
    <w:p w14:paraId="1A417E80" w14:textId="318831D9" w:rsidR="006D35A0" w:rsidRDefault="006D35A0" w:rsidP="0047453E">
      <w:pPr>
        <w:pStyle w:val="Szvegtrzs"/>
        <w:spacing w:line="360" w:lineRule="auto"/>
        <w:jc w:val="both"/>
      </w:pPr>
      <w:r w:rsidRPr="006D35A0">
        <w:t xml:space="preserve">Megoldásunk egy webes felhasználói kliensből és egy távoli elérésű adatbázis szerverből fog állni. A tervezés során fontos szempont volt a biztonság, ezért megfontoltuk a háromrétegű architektúra kialakítását is, de végül elégségesnek találtuk a Google </w:t>
      </w:r>
      <w:proofErr w:type="spellStart"/>
      <w:r w:rsidRPr="006D35A0">
        <w:t>Firebase</w:t>
      </w:r>
      <w:proofErr w:type="spellEnd"/>
      <w:r w:rsidRPr="006D35A0">
        <w:t xml:space="preserve"> titkosítását, így a kétrétegű architektúra mellett döntöttük.</w:t>
      </w:r>
      <w:r w:rsidR="00390165">
        <w:t xml:space="preserve"> </w:t>
      </w:r>
    </w:p>
    <w:p w14:paraId="27DA6852" w14:textId="199DD15A" w:rsidR="000B2812" w:rsidRDefault="007A79DF" w:rsidP="00DD33D1">
      <w:pPr>
        <w:pStyle w:val="Cmsor2"/>
        <w:pageBreakBefore/>
        <w:ind w:left="788" w:hanging="431"/>
        <w:jc w:val="both"/>
      </w:pPr>
      <w:r>
        <w:lastRenderedPageBreak/>
        <w:t xml:space="preserve">A projekt során használni kívánt eszközök </w:t>
      </w:r>
    </w:p>
    <w:p w14:paraId="4FD9B6D5" w14:textId="1B71CDDA" w:rsidR="00104C56" w:rsidRDefault="00104C56" w:rsidP="009A299E">
      <w:pPr>
        <w:pStyle w:val="Szvegtrzs"/>
        <w:spacing w:line="360" w:lineRule="auto"/>
        <w:jc w:val="both"/>
      </w:pPr>
      <w:bookmarkStart w:id="7" w:name="_Toc102383586"/>
      <w:r>
        <w:t>Mivel webes alkalmazást fejlesztünk, így a fejlesztés fő eszközei a HTML, CSS és JavaScript nyelvek lesznek. Azon feladatok elvégzésére, amelyre ezek nem alkalmasak vagy célszerűek, C#-ot fogunk használni, de szükség esetén más nyelveket is bevonunk.</w:t>
      </w:r>
      <w:r w:rsidR="00390165">
        <w:t xml:space="preserve"> </w:t>
      </w:r>
    </w:p>
    <w:p w14:paraId="3F56510C" w14:textId="77F2D545" w:rsidR="00BF22BF" w:rsidRDefault="00104C56" w:rsidP="009A299E">
      <w:pPr>
        <w:pStyle w:val="Szvegtrzs"/>
        <w:spacing w:line="360" w:lineRule="auto"/>
        <w:jc w:val="both"/>
      </w:pPr>
      <w:r w:rsidRPr="00104C56">
        <w:t>A</w:t>
      </w:r>
      <w:r w:rsidR="00BF22BF">
        <w:t>datbázisnak a korábban is említett</w:t>
      </w:r>
      <w:r w:rsidRPr="00104C56">
        <w:t xml:space="preserve"> Google </w:t>
      </w:r>
      <w:proofErr w:type="spellStart"/>
      <w:r w:rsidRPr="00104C56">
        <w:t>Firebase</w:t>
      </w:r>
      <w:proofErr w:type="spellEnd"/>
      <w:r w:rsidRPr="00104C56">
        <w:t xml:space="preserve"> </w:t>
      </w:r>
      <w:r w:rsidR="00BF22BF">
        <w:t xml:space="preserve">rendszert </w:t>
      </w:r>
      <w:r w:rsidRPr="00104C56">
        <w:t>fog</w:t>
      </w:r>
      <w:r w:rsidR="00BF22BF">
        <w:t>juk</w:t>
      </w:r>
      <w:r w:rsidRPr="00104C56">
        <w:t xml:space="preserve"> használni.</w:t>
      </w:r>
      <w:r w:rsidR="00390165">
        <w:t xml:space="preserve"> </w:t>
      </w:r>
    </w:p>
    <w:p w14:paraId="4D67961C" w14:textId="364E7E18" w:rsidR="00F47510" w:rsidRDefault="00F47510" w:rsidP="009A299E">
      <w:pPr>
        <w:pStyle w:val="Szvegtrzs"/>
        <w:spacing w:line="360" w:lineRule="auto"/>
        <w:jc w:val="both"/>
      </w:pPr>
      <w:r>
        <w:t>Elsődleges f</w:t>
      </w:r>
      <w:r w:rsidR="00104C56" w:rsidRPr="00104C56">
        <w:t>ejlesztési környezet</w:t>
      </w:r>
      <w:r>
        <w:t>ünk</w:t>
      </w:r>
      <w:r w:rsidR="00104C56" w:rsidRPr="00104C56">
        <w:t xml:space="preserve"> a Visual </w:t>
      </w:r>
      <w:proofErr w:type="spellStart"/>
      <w:r w:rsidR="00104C56" w:rsidRPr="00104C56">
        <w:t>Studio</w:t>
      </w:r>
      <w:proofErr w:type="spellEnd"/>
      <w:r w:rsidR="00104C56" w:rsidRPr="00104C56">
        <w:t xml:space="preserve"> </w:t>
      </w:r>
      <w:proofErr w:type="spellStart"/>
      <w:r w:rsidR="00104C56" w:rsidRPr="00104C56">
        <w:t>Code</w:t>
      </w:r>
      <w:proofErr w:type="spellEnd"/>
      <w:r>
        <w:t xml:space="preserve"> lesz.</w:t>
      </w:r>
      <w:r w:rsidR="00390165">
        <w:t xml:space="preserve"> </w:t>
      </w:r>
    </w:p>
    <w:p w14:paraId="0308F93A" w14:textId="7C4832A3" w:rsidR="00F47510" w:rsidRDefault="00F47510" w:rsidP="009A299E">
      <w:pPr>
        <w:pStyle w:val="Szvegtrzs"/>
        <w:spacing w:line="360" w:lineRule="auto"/>
        <w:jc w:val="both"/>
      </w:pPr>
      <w:r>
        <w:t xml:space="preserve">A projektkezelés támogatására a </w:t>
      </w:r>
      <w:proofErr w:type="spellStart"/>
      <w:r>
        <w:t>Trello</w:t>
      </w:r>
      <w:proofErr w:type="spellEnd"/>
      <w:r>
        <w:t xml:space="preserve"> és a </w:t>
      </w:r>
      <w:r w:rsidR="00104C56" w:rsidRPr="00104C56">
        <w:t xml:space="preserve">GitHub </w:t>
      </w:r>
      <w:r>
        <w:t>platformokat fogjuk segítségül hívni.</w:t>
      </w:r>
      <w:r w:rsidR="00390165">
        <w:t xml:space="preserve"> </w:t>
      </w:r>
    </w:p>
    <w:p w14:paraId="2D63791D" w14:textId="78CB81D6" w:rsidR="000F0BA6" w:rsidRDefault="000F0BA6" w:rsidP="009A299E">
      <w:pPr>
        <w:pStyle w:val="Szvegtrzs"/>
        <w:spacing w:line="360" w:lineRule="auto"/>
        <w:jc w:val="both"/>
      </w:pPr>
      <w:r w:rsidRPr="00104C56">
        <w:t>A chat alapú kommunikációra elsődlegesen az erre a célra létrehozott Messenger csoportban, a megbeszélések pedig Discord-</w:t>
      </w:r>
      <w:proofErr w:type="spellStart"/>
      <w:r w:rsidRPr="00104C56">
        <w:t>on</w:t>
      </w:r>
      <w:proofErr w:type="spellEnd"/>
      <w:r w:rsidRPr="00104C56">
        <w:t xml:space="preserve"> fognak történi. Amennyiben szükséges személyes találkozókat is szervez</w:t>
      </w:r>
      <w:r>
        <w:t xml:space="preserve">ünk </w:t>
      </w:r>
      <w:r w:rsidRPr="00104C56">
        <w:t xml:space="preserve">és más kommunikációs platformokat (pl. Google </w:t>
      </w:r>
      <w:proofErr w:type="spellStart"/>
      <w:r w:rsidRPr="00104C56">
        <w:t>Meet</w:t>
      </w:r>
      <w:proofErr w:type="spellEnd"/>
      <w:r w:rsidRPr="00104C56">
        <w:t>, Zoom) is bevon</w:t>
      </w:r>
      <w:r>
        <w:t>unk</w:t>
      </w:r>
      <w:r w:rsidRPr="00104C56">
        <w:t>.</w:t>
      </w:r>
      <w:r w:rsidR="00390165">
        <w:t xml:space="preserve"> </w:t>
      </w:r>
    </w:p>
    <w:bookmarkEnd w:id="7"/>
    <w:p w14:paraId="482236F3" w14:textId="79DA7892" w:rsidR="000B2812" w:rsidRDefault="009A299E" w:rsidP="00503BEB">
      <w:pPr>
        <w:pStyle w:val="Cmsor2"/>
        <w:ind w:left="788" w:hanging="431"/>
        <w:jc w:val="both"/>
      </w:pPr>
      <w:r>
        <w:t xml:space="preserve">Mérföldkövek </w:t>
      </w:r>
    </w:p>
    <w:p w14:paraId="14ECF0F9" w14:textId="77777777" w:rsidR="00124FF6" w:rsidRDefault="00124FF6" w:rsidP="00124FF6">
      <w:pPr>
        <w:numPr>
          <w:ilvl w:val="0"/>
          <w:numId w:val="28"/>
        </w:numPr>
        <w:spacing w:line="360" w:lineRule="auto"/>
        <w:jc w:val="both"/>
      </w:pPr>
      <w:r>
        <w:t xml:space="preserve">Projektterv dokumentáció. </w:t>
      </w:r>
    </w:p>
    <w:p w14:paraId="60E53ECC" w14:textId="77777777" w:rsidR="00124FF6" w:rsidRDefault="00124FF6" w:rsidP="00124FF6">
      <w:pPr>
        <w:numPr>
          <w:ilvl w:val="0"/>
          <w:numId w:val="28"/>
        </w:numPr>
        <w:spacing w:line="360" w:lineRule="auto"/>
        <w:jc w:val="both"/>
      </w:pPr>
      <w:r>
        <w:t xml:space="preserve">GUI-k tervezése, megvalósítása. </w:t>
      </w:r>
    </w:p>
    <w:p w14:paraId="55A70DBF" w14:textId="77777777" w:rsidR="00124FF6" w:rsidRDefault="00124FF6" w:rsidP="00124FF6">
      <w:pPr>
        <w:numPr>
          <w:ilvl w:val="0"/>
          <w:numId w:val="28"/>
        </w:numPr>
        <w:spacing w:line="360" w:lineRule="auto"/>
        <w:jc w:val="both"/>
      </w:pPr>
      <w:r>
        <w:t xml:space="preserve">GUI-k funkcionálissá tétele. </w:t>
      </w:r>
    </w:p>
    <w:p w14:paraId="04C738F9" w14:textId="77777777" w:rsidR="00124FF6" w:rsidRDefault="00124FF6" w:rsidP="00124FF6">
      <w:pPr>
        <w:numPr>
          <w:ilvl w:val="0"/>
          <w:numId w:val="28"/>
        </w:numPr>
        <w:spacing w:line="360" w:lineRule="auto"/>
        <w:jc w:val="both"/>
      </w:pPr>
      <w:r>
        <w:t xml:space="preserve">Backend megvalósítása. </w:t>
      </w:r>
    </w:p>
    <w:p w14:paraId="69E1611A" w14:textId="77777777" w:rsidR="00124FF6" w:rsidRDefault="00124FF6" w:rsidP="00124FF6">
      <w:pPr>
        <w:numPr>
          <w:ilvl w:val="0"/>
          <w:numId w:val="28"/>
        </w:numPr>
        <w:spacing w:line="360" w:lineRule="auto"/>
        <w:jc w:val="both"/>
      </w:pPr>
      <w:r>
        <w:t xml:space="preserve">Rétegek összekapcsolása. </w:t>
      </w:r>
    </w:p>
    <w:p w14:paraId="06570894" w14:textId="77777777" w:rsidR="00124FF6" w:rsidRDefault="00124FF6" w:rsidP="00124FF6">
      <w:pPr>
        <w:numPr>
          <w:ilvl w:val="0"/>
          <w:numId w:val="28"/>
        </w:numPr>
        <w:spacing w:line="360" w:lineRule="auto"/>
        <w:jc w:val="both"/>
      </w:pPr>
      <w:r>
        <w:t xml:space="preserve">Tesztelés, felmerülő hibák kijavítása. </w:t>
      </w:r>
    </w:p>
    <w:p w14:paraId="020BACB3" w14:textId="64C6269C" w:rsidR="00124FF6" w:rsidRDefault="00124FF6" w:rsidP="002C3640">
      <w:pPr>
        <w:spacing w:line="360" w:lineRule="auto"/>
        <w:jc w:val="both"/>
      </w:pPr>
      <w:r>
        <w:t xml:space="preserve">Első feladatunk a projekttervezet részletes, a tantárgyi követelményeknek megfelelő dokumentációja lesz. Ez elengedhetetlen a tantárgy teljesítéséhez, de a projekt végig vezetése során is jó kiindulási alapot fog adni a fejlesztő csapatnak. Ez természetesen nem fogja kitenni a projekt teljes dokumentációját. Azt a projekt során minden hallgató bővíteni fogja és végleges verziója csak a projekt lezárásával fog elkészülni. Második lépés, a felhasználói felületek grafikus megtervezése, majd ezek megvalósítása lesz. Ezután a felhasználói felületek, azaz a frontend oldal funkcionálissá tétele következik. Természetesen a külön funkciók és programrészletek tesztelése is elengedhetetlen, erre is sort fogunk keríteni a fejlesztés során. A negyedik lépés a backend megvalósítása, az adatbázis létrehozása és testre szabása. Amikor ezek mind megvannak, akkor létre lehet hozni a már működő egységek közti kommunikációs interfészeket az együttműködés érdekében. A projektet a program teljeskörű tesztelésével és az esetlegesen felmerülő hibák kijavításával fogjuk zárni. </w:t>
      </w:r>
    </w:p>
    <w:p w14:paraId="0205BBBD" w14:textId="0E070AD2" w:rsidR="000B2812" w:rsidRDefault="009A299E" w:rsidP="002C3640">
      <w:pPr>
        <w:pStyle w:val="Cmsor2"/>
        <w:pageBreakBefore/>
        <w:ind w:left="788" w:hanging="431"/>
        <w:jc w:val="both"/>
      </w:pPr>
      <w:r>
        <w:lastRenderedPageBreak/>
        <w:t xml:space="preserve">Tevékenységek tervezett kiosztása </w:t>
      </w:r>
    </w:p>
    <w:tbl>
      <w:tblPr>
        <w:tblStyle w:val="Rcsostblzat"/>
        <w:tblW w:w="0" w:type="auto"/>
        <w:jc w:val="center"/>
        <w:tblLook w:val="04A0" w:firstRow="1" w:lastRow="0" w:firstColumn="1" w:lastColumn="0" w:noHBand="0" w:noVBand="1"/>
      </w:tblPr>
      <w:tblGrid>
        <w:gridCol w:w="2510"/>
        <w:gridCol w:w="2027"/>
        <w:gridCol w:w="1166"/>
        <w:gridCol w:w="1199"/>
        <w:gridCol w:w="1185"/>
      </w:tblGrid>
      <w:tr w:rsidR="002C3640" w:rsidRPr="00F167EA" w14:paraId="7DC1E067" w14:textId="77777777" w:rsidTr="0098640A">
        <w:trPr>
          <w:trHeight w:val="283"/>
          <w:jc w:val="center"/>
        </w:trPr>
        <w:tc>
          <w:tcPr>
            <w:tcW w:w="0" w:type="auto"/>
            <w:vAlign w:val="center"/>
          </w:tcPr>
          <w:p w14:paraId="5B8BDB46" w14:textId="77777777" w:rsidR="002C3640" w:rsidRPr="00F167EA" w:rsidRDefault="002C3640" w:rsidP="0098640A">
            <w:pPr>
              <w:pStyle w:val="Szvegtrzs"/>
              <w:jc w:val="center"/>
              <w:rPr>
                <w:rFonts w:cs="Times New Roman"/>
                <w:sz w:val="20"/>
                <w:szCs w:val="20"/>
              </w:rPr>
            </w:pPr>
            <w:bookmarkStart w:id="8" w:name="_Toc102383588"/>
          </w:p>
        </w:tc>
        <w:tc>
          <w:tcPr>
            <w:tcW w:w="0" w:type="auto"/>
            <w:vAlign w:val="center"/>
          </w:tcPr>
          <w:p w14:paraId="1F67FC13" w14:textId="77777777" w:rsidR="002C3640" w:rsidRPr="00F167EA" w:rsidRDefault="002C3640" w:rsidP="0098640A">
            <w:pPr>
              <w:pStyle w:val="Szvegtrzs"/>
              <w:jc w:val="center"/>
              <w:rPr>
                <w:rFonts w:cs="Times New Roman"/>
                <w:sz w:val="20"/>
                <w:szCs w:val="20"/>
              </w:rPr>
            </w:pPr>
            <w:r w:rsidRPr="00F167EA">
              <w:rPr>
                <w:rFonts w:cs="Times New Roman"/>
                <w:sz w:val="20"/>
                <w:szCs w:val="20"/>
              </w:rPr>
              <w:t>Adorján András Bálint</w:t>
            </w:r>
          </w:p>
        </w:tc>
        <w:tc>
          <w:tcPr>
            <w:tcW w:w="0" w:type="auto"/>
            <w:vAlign w:val="center"/>
          </w:tcPr>
          <w:p w14:paraId="733E311A" w14:textId="77777777" w:rsidR="002C3640" w:rsidRPr="00F167EA" w:rsidRDefault="002C3640" w:rsidP="0098640A">
            <w:pPr>
              <w:pStyle w:val="Szvegtrzs"/>
              <w:jc w:val="center"/>
              <w:rPr>
                <w:rFonts w:cs="Times New Roman"/>
                <w:sz w:val="20"/>
                <w:szCs w:val="20"/>
              </w:rPr>
            </w:pPr>
            <w:proofErr w:type="spellStart"/>
            <w:r w:rsidRPr="00F167EA">
              <w:rPr>
                <w:rFonts w:cs="Times New Roman"/>
                <w:sz w:val="20"/>
                <w:szCs w:val="20"/>
              </w:rPr>
              <w:t>Jánoki</w:t>
            </w:r>
            <w:proofErr w:type="spellEnd"/>
            <w:r w:rsidRPr="00F167EA">
              <w:rPr>
                <w:rFonts w:cs="Times New Roman"/>
                <w:sz w:val="20"/>
                <w:szCs w:val="20"/>
              </w:rPr>
              <w:t xml:space="preserve"> Lilla</w:t>
            </w:r>
          </w:p>
        </w:tc>
        <w:tc>
          <w:tcPr>
            <w:tcW w:w="0" w:type="auto"/>
            <w:vAlign w:val="center"/>
          </w:tcPr>
          <w:p w14:paraId="33EEA83C" w14:textId="77777777" w:rsidR="002C3640" w:rsidRPr="00F167EA" w:rsidRDefault="002C3640" w:rsidP="0098640A">
            <w:pPr>
              <w:pStyle w:val="Szvegtrzs"/>
              <w:jc w:val="center"/>
              <w:rPr>
                <w:rFonts w:cs="Times New Roman"/>
                <w:sz w:val="20"/>
                <w:szCs w:val="20"/>
              </w:rPr>
            </w:pPr>
            <w:proofErr w:type="spellStart"/>
            <w:r>
              <w:rPr>
                <w:rFonts w:cs="Times New Roman"/>
                <w:sz w:val="20"/>
                <w:szCs w:val="20"/>
              </w:rPr>
              <w:t>Nátz</w:t>
            </w:r>
            <w:proofErr w:type="spellEnd"/>
            <w:r>
              <w:rPr>
                <w:rFonts w:cs="Times New Roman"/>
                <w:sz w:val="20"/>
                <w:szCs w:val="20"/>
              </w:rPr>
              <w:t xml:space="preserve"> Kornél</w:t>
            </w:r>
          </w:p>
        </w:tc>
        <w:tc>
          <w:tcPr>
            <w:tcW w:w="0" w:type="auto"/>
            <w:vAlign w:val="center"/>
          </w:tcPr>
          <w:p w14:paraId="65B8CDF3" w14:textId="77777777" w:rsidR="002C3640" w:rsidRPr="00F167EA" w:rsidRDefault="002C3640" w:rsidP="0098640A">
            <w:pPr>
              <w:pStyle w:val="Szvegtrzs"/>
              <w:jc w:val="center"/>
              <w:rPr>
                <w:rFonts w:cs="Times New Roman"/>
                <w:sz w:val="20"/>
                <w:szCs w:val="20"/>
              </w:rPr>
            </w:pPr>
            <w:r>
              <w:rPr>
                <w:rFonts w:cs="Times New Roman"/>
                <w:sz w:val="20"/>
                <w:szCs w:val="20"/>
              </w:rPr>
              <w:t>Pajor Gergő</w:t>
            </w:r>
          </w:p>
        </w:tc>
      </w:tr>
      <w:tr w:rsidR="002C3640" w:rsidRPr="00F167EA" w14:paraId="7FCE2029" w14:textId="77777777" w:rsidTr="0098640A">
        <w:trPr>
          <w:trHeight w:val="283"/>
          <w:jc w:val="center"/>
        </w:trPr>
        <w:tc>
          <w:tcPr>
            <w:tcW w:w="0" w:type="auto"/>
            <w:vAlign w:val="center"/>
          </w:tcPr>
          <w:p w14:paraId="11CADCA9" w14:textId="77777777" w:rsidR="002C3640" w:rsidRPr="00F167EA" w:rsidRDefault="002C3640" w:rsidP="0098640A">
            <w:pPr>
              <w:pStyle w:val="Szvegtrzs"/>
              <w:jc w:val="center"/>
              <w:rPr>
                <w:rFonts w:cs="Times New Roman"/>
                <w:sz w:val="20"/>
                <w:szCs w:val="20"/>
              </w:rPr>
            </w:pPr>
            <w:r w:rsidRPr="00F167EA">
              <w:rPr>
                <w:rFonts w:cs="Times New Roman"/>
                <w:sz w:val="20"/>
                <w:szCs w:val="20"/>
              </w:rPr>
              <w:t>Dokumentáció</w:t>
            </w:r>
          </w:p>
        </w:tc>
        <w:tc>
          <w:tcPr>
            <w:tcW w:w="0" w:type="auto"/>
            <w:vAlign w:val="center"/>
          </w:tcPr>
          <w:p w14:paraId="2E800202"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FD9CC8E"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61896EE0"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06F7AFD"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5110DAA5" w14:textId="77777777" w:rsidTr="0098640A">
        <w:trPr>
          <w:trHeight w:val="283"/>
          <w:jc w:val="center"/>
        </w:trPr>
        <w:tc>
          <w:tcPr>
            <w:tcW w:w="0" w:type="auto"/>
            <w:vAlign w:val="center"/>
          </w:tcPr>
          <w:p w14:paraId="21B4C699" w14:textId="77777777" w:rsidR="002C3640" w:rsidRPr="00F167EA" w:rsidRDefault="002C3640" w:rsidP="0098640A">
            <w:pPr>
              <w:pStyle w:val="Szvegtrzs"/>
              <w:jc w:val="center"/>
              <w:rPr>
                <w:rFonts w:cs="Times New Roman"/>
                <w:sz w:val="20"/>
                <w:szCs w:val="20"/>
              </w:rPr>
            </w:pPr>
            <w:r w:rsidRPr="00F167EA">
              <w:rPr>
                <w:rFonts w:cs="Times New Roman"/>
                <w:sz w:val="20"/>
                <w:szCs w:val="20"/>
              </w:rPr>
              <w:t>Megbeszélések koordinálása</w:t>
            </w:r>
          </w:p>
        </w:tc>
        <w:tc>
          <w:tcPr>
            <w:tcW w:w="0" w:type="auto"/>
            <w:vAlign w:val="center"/>
          </w:tcPr>
          <w:p w14:paraId="2F339F3E"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6A70E82F" w14:textId="77777777" w:rsidR="002C3640" w:rsidRPr="00F167EA" w:rsidRDefault="002C3640" w:rsidP="0098640A">
            <w:pPr>
              <w:pStyle w:val="Szvegtrzs"/>
              <w:jc w:val="center"/>
              <w:rPr>
                <w:rFonts w:cs="Times New Roman"/>
                <w:sz w:val="20"/>
                <w:szCs w:val="20"/>
              </w:rPr>
            </w:pPr>
          </w:p>
        </w:tc>
        <w:tc>
          <w:tcPr>
            <w:tcW w:w="0" w:type="auto"/>
            <w:vAlign w:val="center"/>
          </w:tcPr>
          <w:p w14:paraId="08884B0A" w14:textId="77777777" w:rsidR="002C3640" w:rsidRPr="00F167EA" w:rsidRDefault="002C3640" w:rsidP="0098640A">
            <w:pPr>
              <w:pStyle w:val="Szvegtrzs"/>
              <w:jc w:val="center"/>
              <w:rPr>
                <w:rFonts w:cs="Times New Roman"/>
                <w:sz w:val="20"/>
                <w:szCs w:val="20"/>
              </w:rPr>
            </w:pPr>
          </w:p>
        </w:tc>
        <w:tc>
          <w:tcPr>
            <w:tcW w:w="0" w:type="auto"/>
            <w:vAlign w:val="center"/>
          </w:tcPr>
          <w:p w14:paraId="6FB36AB0" w14:textId="77777777" w:rsidR="002C3640" w:rsidRPr="00F167EA" w:rsidRDefault="002C3640" w:rsidP="0098640A">
            <w:pPr>
              <w:pStyle w:val="Szvegtrzs"/>
              <w:jc w:val="center"/>
              <w:rPr>
                <w:rFonts w:cs="Times New Roman"/>
                <w:sz w:val="20"/>
                <w:szCs w:val="20"/>
              </w:rPr>
            </w:pPr>
          </w:p>
        </w:tc>
      </w:tr>
      <w:tr w:rsidR="002C3640" w:rsidRPr="00F167EA" w14:paraId="2F359139" w14:textId="77777777" w:rsidTr="0098640A">
        <w:trPr>
          <w:trHeight w:val="283"/>
          <w:jc w:val="center"/>
        </w:trPr>
        <w:tc>
          <w:tcPr>
            <w:tcW w:w="0" w:type="auto"/>
            <w:vAlign w:val="center"/>
          </w:tcPr>
          <w:p w14:paraId="0EA0DDC3" w14:textId="77777777" w:rsidR="002C3640" w:rsidRPr="00F167EA" w:rsidRDefault="002C3640" w:rsidP="0098640A">
            <w:pPr>
              <w:pStyle w:val="Szvegtrzs"/>
              <w:jc w:val="center"/>
              <w:rPr>
                <w:rFonts w:cs="Times New Roman"/>
                <w:sz w:val="20"/>
                <w:szCs w:val="20"/>
              </w:rPr>
            </w:pPr>
            <w:r w:rsidRPr="00F167EA">
              <w:rPr>
                <w:rFonts w:cs="Times New Roman"/>
                <w:sz w:val="20"/>
                <w:szCs w:val="20"/>
              </w:rPr>
              <w:t>Kapcsolattartás</w:t>
            </w:r>
          </w:p>
        </w:tc>
        <w:tc>
          <w:tcPr>
            <w:tcW w:w="0" w:type="auto"/>
            <w:vAlign w:val="center"/>
          </w:tcPr>
          <w:p w14:paraId="4C6831F2"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5450DBEB"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3D119964" w14:textId="77777777" w:rsidR="002C3640" w:rsidRPr="00F167EA" w:rsidRDefault="002C3640" w:rsidP="0098640A">
            <w:pPr>
              <w:pStyle w:val="Szvegtrzs"/>
              <w:jc w:val="center"/>
              <w:rPr>
                <w:rFonts w:cs="Times New Roman"/>
                <w:sz w:val="20"/>
                <w:szCs w:val="20"/>
              </w:rPr>
            </w:pPr>
          </w:p>
        </w:tc>
        <w:tc>
          <w:tcPr>
            <w:tcW w:w="0" w:type="auto"/>
            <w:vAlign w:val="center"/>
          </w:tcPr>
          <w:p w14:paraId="6736750E" w14:textId="77777777" w:rsidR="002C3640" w:rsidRPr="00F167EA" w:rsidRDefault="002C3640" w:rsidP="0098640A">
            <w:pPr>
              <w:pStyle w:val="Szvegtrzs"/>
              <w:jc w:val="center"/>
              <w:rPr>
                <w:rFonts w:cs="Times New Roman"/>
                <w:sz w:val="20"/>
                <w:szCs w:val="20"/>
              </w:rPr>
            </w:pPr>
          </w:p>
        </w:tc>
      </w:tr>
      <w:tr w:rsidR="002C3640" w:rsidRPr="00F167EA" w14:paraId="490E66DC" w14:textId="77777777" w:rsidTr="0098640A">
        <w:trPr>
          <w:trHeight w:val="283"/>
          <w:jc w:val="center"/>
        </w:trPr>
        <w:tc>
          <w:tcPr>
            <w:tcW w:w="0" w:type="auto"/>
            <w:vAlign w:val="center"/>
          </w:tcPr>
          <w:p w14:paraId="35110A34" w14:textId="77777777" w:rsidR="002C3640" w:rsidRPr="00F167EA" w:rsidRDefault="002C3640" w:rsidP="0098640A">
            <w:pPr>
              <w:pStyle w:val="Szvegtrzs"/>
              <w:jc w:val="center"/>
              <w:rPr>
                <w:rFonts w:cs="Times New Roman"/>
                <w:sz w:val="20"/>
                <w:szCs w:val="20"/>
              </w:rPr>
            </w:pPr>
            <w:r w:rsidRPr="00F167EA">
              <w:rPr>
                <w:rFonts w:cs="Times New Roman"/>
                <w:sz w:val="20"/>
                <w:szCs w:val="20"/>
              </w:rPr>
              <w:t>Folyamatábrák készítése</w:t>
            </w:r>
          </w:p>
        </w:tc>
        <w:tc>
          <w:tcPr>
            <w:tcW w:w="0" w:type="auto"/>
            <w:vAlign w:val="center"/>
          </w:tcPr>
          <w:p w14:paraId="69C14634"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36AF2683"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8653F76" w14:textId="77777777" w:rsidR="002C3640" w:rsidRPr="00F167EA" w:rsidRDefault="002C3640" w:rsidP="0098640A">
            <w:pPr>
              <w:pStyle w:val="Szvegtrzs"/>
              <w:jc w:val="center"/>
              <w:rPr>
                <w:rFonts w:cs="Times New Roman"/>
                <w:sz w:val="20"/>
                <w:szCs w:val="20"/>
              </w:rPr>
            </w:pPr>
          </w:p>
        </w:tc>
        <w:tc>
          <w:tcPr>
            <w:tcW w:w="0" w:type="auto"/>
            <w:vAlign w:val="center"/>
          </w:tcPr>
          <w:p w14:paraId="5F4083D5"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47C4FF85" w14:textId="77777777" w:rsidTr="0098640A">
        <w:trPr>
          <w:trHeight w:val="283"/>
          <w:jc w:val="center"/>
        </w:trPr>
        <w:tc>
          <w:tcPr>
            <w:tcW w:w="0" w:type="auto"/>
            <w:vAlign w:val="center"/>
          </w:tcPr>
          <w:p w14:paraId="488CCFA7" w14:textId="77777777" w:rsidR="002C3640" w:rsidRPr="00F167EA" w:rsidRDefault="002C3640" w:rsidP="0098640A">
            <w:pPr>
              <w:pStyle w:val="Szvegtrzs"/>
              <w:jc w:val="center"/>
              <w:rPr>
                <w:rFonts w:cs="Times New Roman"/>
                <w:sz w:val="20"/>
                <w:szCs w:val="20"/>
              </w:rPr>
            </w:pPr>
            <w:r w:rsidRPr="00F167EA">
              <w:rPr>
                <w:rFonts w:cs="Times New Roman"/>
                <w:sz w:val="20"/>
                <w:szCs w:val="20"/>
              </w:rPr>
              <w:t>GUI-k készítése</w:t>
            </w:r>
          </w:p>
        </w:tc>
        <w:tc>
          <w:tcPr>
            <w:tcW w:w="0" w:type="auto"/>
            <w:vAlign w:val="center"/>
          </w:tcPr>
          <w:p w14:paraId="5D070951"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1FD457C" w14:textId="77777777" w:rsidR="002C3640" w:rsidRPr="00F167EA" w:rsidRDefault="002C3640" w:rsidP="0098640A">
            <w:pPr>
              <w:pStyle w:val="Szvegtrzs"/>
              <w:jc w:val="center"/>
              <w:rPr>
                <w:rFonts w:cs="Times New Roman"/>
                <w:sz w:val="20"/>
                <w:szCs w:val="20"/>
              </w:rPr>
            </w:pPr>
          </w:p>
        </w:tc>
        <w:tc>
          <w:tcPr>
            <w:tcW w:w="0" w:type="auto"/>
            <w:vAlign w:val="center"/>
          </w:tcPr>
          <w:p w14:paraId="1C5F96D1"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1A2991A4"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3D9FB5A7" w14:textId="77777777" w:rsidTr="0098640A">
        <w:trPr>
          <w:trHeight w:val="283"/>
          <w:jc w:val="center"/>
        </w:trPr>
        <w:tc>
          <w:tcPr>
            <w:tcW w:w="0" w:type="auto"/>
            <w:vAlign w:val="center"/>
          </w:tcPr>
          <w:p w14:paraId="6B8B5AF8" w14:textId="77777777" w:rsidR="002C3640" w:rsidRPr="00F167EA" w:rsidRDefault="002C3640" w:rsidP="0098640A">
            <w:pPr>
              <w:pStyle w:val="Szvegtrzs"/>
              <w:jc w:val="center"/>
              <w:rPr>
                <w:rFonts w:cs="Times New Roman"/>
                <w:sz w:val="20"/>
                <w:szCs w:val="20"/>
              </w:rPr>
            </w:pPr>
            <w:r w:rsidRPr="00F167EA">
              <w:rPr>
                <w:rFonts w:cs="Times New Roman"/>
                <w:sz w:val="20"/>
                <w:szCs w:val="20"/>
              </w:rPr>
              <w:t>Adatbáziskezelés</w:t>
            </w:r>
          </w:p>
        </w:tc>
        <w:tc>
          <w:tcPr>
            <w:tcW w:w="0" w:type="auto"/>
            <w:vAlign w:val="center"/>
          </w:tcPr>
          <w:p w14:paraId="5C2DCB23" w14:textId="77777777" w:rsidR="002C3640" w:rsidRPr="00F167EA" w:rsidRDefault="002C3640" w:rsidP="0098640A">
            <w:pPr>
              <w:pStyle w:val="Szvegtrzs"/>
              <w:jc w:val="center"/>
              <w:rPr>
                <w:rFonts w:cs="Times New Roman"/>
                <w:sz w:val="20"/>
                <w:szCs w:val="20"/>
              </w:rPr>
            </w:pPr>
          </w:p>
        </w:tc>
        <w:tc>
          <w:tcPr>
            <w:tcW w:w="0" w:type="auto"/>
            <w:vAlign w:val="center"/>
          </w:tcPr>
          <w:p w14:paraId="63D6DF0B" w14:textId="77777777" w:rsidR="002C3640" w:rsidRPr="00F167EA" w:rsidRDefault="002C3640" w:rsidP="0098640A">
            <w:pPr>
              <w:pStyle w:val="Szvegtrzs"/>
              <w:jc w:val="center"/>
              <w:rPr>
                <w:rFonts w:cs="Times New Roman"/>
                <w:sz w:val="20"/>
                <w:szCs w:val="20"/>
              </w:rPr>
            </w:pPr>
          </w:p>
        </w:tc>
        <w:tc>
          <w:tcPr>
            <w:tcW w:w="0" w:type="auto"/>
            <w:vAlign w:val="center"/>
          </w:tcPr>
          <w:p w14:paraId="4537A753"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031AFE70"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7E5A0AFB" w14:textId="77777777" w:rsidTr="0098640A">
        <w:trPr>
          <w:trHeight w:val="283"/>
          <w:jc w:val="center"/>
        </w:trPr>
        <w:tc>
          <w:tcPr>
            <w:tcW w:w="0" w:type="auto"/>
            <w:vAlign w:val="center"/>
          </w:tcPr>
          <w:p w14:paraId="33088C88" w14:textId="77777777" w:rsidR="002C3640" w:rsidRPr="00F167EA" w:rsidRDefault="002C3640" w:rsidP="0098640A">
            <w:pPr>
              <w:pStyle w:val="Szvegtrzs"/>
              <w:jc w:val="center"/>
              <w:rPr>
                <w:rFonts w:cs="Times New Roman"/>
                <w:sz w:val="20"/>
                <w:szCs w:val="20"/>
              </w:rPr>
            </w:pPr>
            <w:r w:rsidRPr="00F167EA">
              <w:rPr>
                <w:rFonts w:cs="Times New Roman"/>
                <w:sz w:val="20"/>
                <w:szCs w:val="20"/>
              </w:rPr>
              <w:t>Programozás</w:t>
            </w:r>
          </w:p>
        </w:tc>
        <w:tc>
          <w:tcPr>
            <w:tcW w:w="0" w:type="auto"/>
            <w:vAlign w:val="center"/>
          </w:tcPr>
          <w:p w14:paraId="6A04051C"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3744FCDB"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6CA536CC"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193416C4"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bl>
    <w:p w14:paraId="5F643EB6" w14:textId="77777777" w:rsidR="002C3640" w:rsidRDefault="002C3640" w:rsidP="002C3640">
      <w:pPr>
        <w:spacing w:line="360" w:lineRule="auto"/>
        <w:jc w:val="both"/>
      </w:pPr>
    </w:p>
    <w:p w14:paraId="23C6ABF4" w14:textId="77777777" w:rsidR="002C3640" w:rsidRDefault="002C3640" w:rsidP="002C3640">
      <w:pPr>
        <w:spacing w:line="360" w:lineRule="auto"/>
        <w:jc w:val="both"/>
      </w:pPr>
      <w:r>
        <w:t xml:space="preserve">A dokumentáció a közös munka és a tantárgy értékelése szempontjából is rendkívül fontos része projektünknek, így mindegyik csapattag foglalkozni fog vele. Ugyanígy kitüntetett szerepet fog kapni a programozás. </w:t>
      </w:r>
    </w:p>
    <w:p w14:paraId="17BF6F55" w14:textId="77777777" w:rsidR="002C3640" w:rsidRDefault="002C3640" w:rsidP="002C3640">
      <w:pPr>
        <w:spacing w:line="360" w:lineRule="auto"/>
        <w:jc w:val="both"/>
      </w:pPr>
      <w:r>
        <w:t xml:space="preserve">A projekt során a csapattagok kommunikálni fognak egymással a korábban említett csatornákon, viszont az egyéb kommunikációval kapcsolatos feladatokat alapvetően a projektvezető fogja ellátni. Ide tartozhat például a megbeszélések koordinálása vagy kapcsolattartás a konzulenssel és esetleges harmadik felekkel. </w:t>
      </w:r>
    </w:p>
    <w:p w14:paraId="60C6809E" w14:textId="7BD92225" w:rsidR="002C3640" w:rsidRPr="00CC1008" w:rsidRDefault="002C3640" w:rsidP="002C3640">
      <w:pPr>
        <w:spacing w:line="360" w:lineRule="auto"/>
        <w:jc w:val="both"/>
      </w:pPr>
      <w:r>
        <w:t xml:space="preserve">A folyamatábrák és grafikai elemek elkészítését vegyesen osztottuk fel a csoporttagok között, az adatbázisok készítésére, kezelésére pedig az ebben tapasztaltabb csapattagokat jelöltük ki. </w:t>
      </w:r>
    </w:p>
    <w:bookmarkEnd w:id="8"/>
    <w:p w14:paraId="6693BC64" w14:textId="01E2F9FC" w:rsidR="000B2812" w:rsidRDefault="009A299E" w:rsidP="000B2812">
      <w:pPr>
        <w:pStyle w:val="Cmsor2"/>
        <w:ind w:left="788" w:hanging="431"/>
        <w:jc w:val="both"/>
      </w:pPr>
      <w:r>
        <w:t xml:space="preserve">Célok </w:t>
      </w:r>
    </w:p>
    <w:p w14:paraId="249F8CCC" w14:textId="624D92CF" w:rsidR="002C3640" w:rsidRDefault="002C3640" w:rsidP="002C3640">
      <w:pPr>
        <w:pStyle w:val="Szvegtrzs"/>
        <w:spacing w:line="360" w:lineRule="auto"/>
        <w:jc w:val="both"/>
      </w:pPr>
      <w:r>
        <w:t xml:space="preserve">Célunk, hogy elkészüljön egy olyan webalapú szoftver, ami nagyban hozzá tud járulni a fotográfusok munkájához a fényképek kezelésének megkönnyítésével. </w:t>
      </w:r>
    </w:p>
    <w:p w14:paraId="652370EE" w14:textId="097E8679" w:rsidR="002C3640" w:rsidRDefault="002C3640" w:rsidP="002C3640">
      <w:pPr>
        <w:pStyle w:val="Szvegtrzs"/>
        <w:spacing w:line="360" w:lineRule="auto"/>
        <w:jc w:val="both"/>
      </w:pPr>
      <w:r>
        <w:t>Reméljük, hogy a projekt elkészítése hozzá fog járulni szakmai fejlődésünkhöz és a konzulensünk is elégedett lesz munkánkkal.</w:t>
      </w:r>
      <w:r>
        <w:t xml:space="preserve"> </w:t>
      </w:r>
    </w:p>
    <w:p w14:paraId="34E0D0AF" w14:textId="773029EA" w:rsidR="000B2812" w:rsidRDefault="000B2812" w:rsidP="00CD39EA">
      <w:pPr>
        <w:pStyle w:val="Cmsor2"/>
        <w:pageBreakBefore/>
        <w:ind w:left="788" w:hanging="431"/>
        <w:jc w:val="both"/>
      </w:pPr>
      <w:bookmarkStart w:id="9" w:name="_Toc102383589"/>
      <w:r>
        <w:lastRenderedPageBreak/>
        <w:t>Közös szótá</w:t>
      </w:r>
      <w:r w:rsidR="009671B1">
        <w:t>r</w:t>
      </w:r>
      <w:r>
        <w:t xml:space="preserve"> (</w:t>
      </w:r>
      <w:proofErr w:type="spellStart"/>
      <w:r>
        <w:t>Glossary</w:t>
      </w:r>
      <w:proofErr w:type="spellEnd"/>
      <w:r>
        <w:t>)</w:t>
      </w:r>
      <w:bookmarkEnd w:id="9"/>
      <w:r>
        <w:t xml:space="preserve"> </w:t>
      </w:r>
    </w:p>
    <w:p w14:paraId="5052BC20" w14:textId="77777777" w:rsidR="0095492D" w:rsidRDefault="00BD08D2" w:rsidP="00FA6801">
      <w:pPr>
        <w:pStyle w:val="Szvegtrzs"/>
        <w:spacing w:line="360" w:lineRule="auto"/>
        <w:jc w:val="both"/>
        <w:rPr>
          <w:b/>
          <w:bCs/>
        </w:rPr>
      </w:pPr>
      <w:proofErr w:type="spellStart"/>
      <w:r w:rsidRPr="00BD08D2">
        <w:rPr>
          <w:b/>
          <w:bCs/>
        </w:rPr>
        <w:t>S</w:t>
      </w:r>
      <w:r w:rsidR="00273C51" w:rsidRPr="00BD08D2">
        <w:rPr>
          <w:b/>
          <w:bCs/>
        </w:rPr>
        <w:t>takeholder</w:t>
      </w:r>
      <w:proofErr w:type="spellEnd"/>
      <w:r w:rsidR="002D66AF">
        <w:rPr>
          <w:b/>
          <w:bCs/>
        </w:rPr>
        <w:t xml:space="preserve"> </w:t>
      </w:r>
    </w:p>
    <w:p w14:paraId="47107125" w14:textId="3E04919B" w:rsidR="00BD08D2" w:rsidRPr="00495DEF" w:rsidRDefault="00213399" w:rsidP="00FA6801">
      <w:pPr>
        <w:pStyle w:val="Szvegtrzs"/>
        <w:spacing w:line="360" w:lineRule="auto"/>
        <w:jc w:val="both"/>
        <w:rPr>
          <w:b/>
          <w:bCs/>
        </w:rPr>
      </w:pPr>
      <w:r w:rsidRPr="00213399">
        <w:t>A</w:t>
      </w:r>
      <w:r w:rsidR="00495DEF">
        <w:t>z</w:t>
      </w:r>
      <w:r w:rsidR="009B53E3">
        <w:t xml:space="preserve"> üzleti igényspecifikáci</w:t>
      </w:r>
      <w:r w:rsidR="00495DEF">
        <w:t>ó</w:t>
      </w:r>
      <w:r w:rsidR="009B53E3">
        <w:t xml:space="preserve"> a </w:t>
      </w:r>
      <w:r w:rsidR="00E17AAD" w:rsidRPr="002D66AF">
        <w:t>résztvevő</w:t>
      </w:r>
      <w:r w:rsidR="00495DEF">
        <w:t>je</w:t>
      </w:r>
      <w:r>
        <w:t>.</w:t>
      </w:r>
      <w:r w:rsidR="000A71A3">
        <w:t xml:space="preserve"> </w:t>
      </w:r>
    </w:p>
    <w:p w14:paraId="7C538B08" w14:textId="77777777" w:rsidR="0095492D" w:rsidRDefault="0095492D" w:rsidP="00FA6801">
      <w:pPr>
        <w:pStyle w:val="Szvegtrzs"/>
        <w:spacing w:line="360" w:lineRule="auto"/>
        <w:jc w:val="both"/>
        <w:rPr>
          <w:b/>
          <w:bCs/>
        </w:rPr>
      </w:pPr>
    </w:p>
    <w:p w14:paraId="0E73A334" w14:textId="77777777" w:rsidR="0095492D" w:rsidRDefault="00213399" w:rsidP="00FA6801">
      <w:pPr>
        <w:pStyle w:val="Szvegtrzs"/>
        <w:spacing w:line="360" w:lineRule="auto"/>
        <w:jc w:val="both"/>
      </w:pPr>
      <w:proofErr w:type="spellStart"/>
      <w:r w:rsidRPr="00213399">
        <w:rPr>
          <w:b/>
          <w:bCs/>
        </w:rPr>
        <w:t>Use-Case</w:t>
      </w:r>
      <w:proofErr w:type="spellEnd"/>
      <w:r w:rsidRPr="00213399">
        <w:rPr>
          <w:b/>
          <w:bCs/>
        </w:rPr>
        <w:t xml:space="preserve"> diagram</w:t>
      </w:r>
      <w:r>
        <w:t xml:space="preserve"> </w:t>
      </w:r>
    </w:p>
    <w:p w14:paraId="4CF7168B" w14:textId="6CAEF180" w:rsidR="00213399" w:rsidRDefault="00213399" w:rsidP="00FA6801">
      <w:pPr>
        <w:pStyle w:val="Szvegtrzs"/>
        <w:spacing w:line="360" w:lineRule="auto"/>
        <w:jc w:val="both"/>
      </w:pPr>
      <w:r w:rsidRPr="00213399">
        <w:t xml:space="preserve">Magyarul használati eset diagramként is ismert, a felhasználó és a rendszer közti lehetséges interakciók grafikus ábrázolására használt módszer. A </w:t>
      </w:r>
      <w:proofErr w:type="spellStart"/>
      <w:r w:rsidRPr="00213399">
        <w:t>Use-Case</w:t>
      </w:r>
      <w:proofErr w:type="spellEnd"/>
      <w:r w:rsidRPr="00213399">
        <w:t xml:space="preserve"> diagram különböző használati eseteket és különböző típusú felhasználókat mutat be, gyakran más típusú diagramok is kísérik. Az </w:t>
      </w:r>
      <w:proofErr w:type="gramStart"/>
      <w:r w:rsidRPr="00213399">
        <w:t>egyes eseteket</w:t>
      </w:r>
      <w:proofErr w:type="gramEnd"/>
      <w:r w:rsidRPr="00213399">
        <w:t xml:space="preserve"> körök vagy ellipszisek jelölik. Az </w:t>
      </w:r>
      <w:proofErr w:type="spellStart"/>
      <w:r w:rsidRPr="00213399">
        <w:t>aktort</w:t>
      </w:r>
      <w:proofErr w:type="spellEnd"/>
      <w:r w:rsidRPr="00213399">
        <w:t xml:space="preserve"> (azaz a felhasználót) pálcikafigurákként ábrázolja.</w:t>
      </w:r>
      <w:r>
        <w:t xml:space="preserve"> </w:t>
      </w:r>
    </w:p>
    <w:p w14:paraId="53A18EF4" w14:textId="77777777" w:rsidR="0095492D" w:rsidRDefault="0095492D" w:rsidP="00213399">
      <w:pPr>
        <w:pStyle w:val="Szvegtrzs"/>
        <w:spacing w:line="360" w:lineRule="auto"/>
        <w:jc w:val="both"/>
        <w:rPr>
          <w:b/>
          <w:bCs/>
        </w:rPr>
      </w:pPr>
    </w:p>
    <w:p w14:paraId="5AA52A51" w14:textId="77777777" w:rsidR="0095492D" w:rsidRDefault="00213399" w:rsidP="00FD0C80">
      <w:pPr>
        <w:pStyle w:val="Szvegtrzs"/>
        <w:pageBreakBefore/>
        <w:spacing w:line="360" w:lineRule="auto"/>
        <w:jc w:val="both"/>
        <w:rPr>
          <w:b/>
          <w:bCs/>
        </w:rPr>
      </w:pPr>
      <w:proofErr w:type="spellStart"/>
      <w:r w:rsidRPr="009503EF">
        <w:rPr>
          <w:b/>
          <w:bCs/>
        </w:rPr>
        <w:lastRenderedPageBreak/>
        <w:t>Aktor</w:t>
      </w:r>
      <w:proofErr w:type="spellEnd"/>
      <w:r>
        <w:rPr>
          <w:b/>
          <w:bCs/>
        </w:rPr>
        <w:t xml:space="preserve"> </w:t>
      </w:r>
    </w:p>
    <w:p w14:paraId="397ED2AD" w14:textId="0A11743E" w:rsidR="00213399" w:rsidRDefault="00213399" w:rsidP="00213399">
      <w:pPr>
        <w:pStyle w:val="Szvegtrzs"/>
        <w:spacing w:line="360" w:lineRule="auto"/>
        <w:jc w:val="both"/>
      </w:pPr>
      <w:proofErr w:type="spellStart"/>
      <w:r>
        <w:t>Use-Case</w:t>
      </w:r>
      <w:proofErr w:type="spellEnd"/>
      <w:r>
        <w:t xml:space="preserve"> diagramban egy szerepkört, a rendszer egy felhasználóját reprezentálja. </w:t>
      </w:r>
    </w:p>
    <w:p w14:paraId="1A1E28BD" w14:textId="77777777" w:rsidR="0095492D" w:rsidRDefault="0095492D" w:rsidP="00213399">
      <w:pPr>
        <w:pStyle w:val="Szvegtrzs"/>
        <w:spacing w:line="360" w:lineRule="auto"/>
        <w:jc w:val="both"/>
      </w:pPr>
    </w:p>
    <w:p w14:paraId="3992AB64" w14:textId="77777777" w:rsidR="0095492D" w:rsidRPr="000F526B" w:rsidRDefault="0095492D" w:rsidP="00213399">
      <w:pPr>
        <w:pStyle w:val="Szvegtrzs"/>
        <w:spacing w:line="360" w:lineRule="auto"/>
        <w:jc w:val="both"/>
        <w:rPr>
          <w:b/>
          <w:bCs/>
        </w:rPr>
      </w:pPr>
      <w:r w:rsidRPr="000F526B">
        <w:rPr>
          <w:b/>
          <w:bCs/>
        </w:rPr>
        <w:t xml:space="preserve">SWOT analízis </w:t>
      </w:r>
    </w:p>
    <w:p w14:paraId="38405DEB" w14:textId="0D8B719F" w:rsidR="0095492D" w:rsidRDefault="0095492D" w:rsidP="00213399">
      <w:pPr>
        <w:pStyle w:val="Szvegtrzs"/>
        <w:spacing w:line="360" w:lineRule="auto"/>
        <w:jc w:val="both"/>
      </w:pPr>
      <w:r w:rsidRPr="0095492D">
        <w:t>A SWOT analízis (vagy más néven mátrix) egy stratégiai tervezési és stratégiai irányítási elemzéshez használt technika, mely segít egy személynek vagy szervezetnek abban, hogy azonosítani tudják a versenytásakkal szembeni vagy a projekttervezéssel kapcsolatos erősségeket, gyengeségeket, lehetőségeket vagy veszélyeket.</w:t>
      </w:r>
      <w:r>
        <w:t xml:space="preserve"> </w:t>
      </w:r>
    </w:p>
    <w:p w14:paraId="26DCC9FC" w14:textId="77777777" w:rsidR="0095492D" w:rsidRDefault="0095492D" w:rsidP="00213399">
      <w:pPr>
        <w:pStyle w:val="Szvegtrzs"/>
        <w:spacing w:line="360" w:lineRule="auto"/>
        <w:jc w:val="both"/>
      </w:pPr>
    </w:p>
    <w:p w14:paraId="13520202" w14:textId="77777777" w:rsidR="0095492D" w:rsidRPr="000F526B" w:rsidRDefault="0095492D" w:rsidP="00213399">
      <w:pPr>
        <w:pStyle w:val="Szvegtrzs"/>
        <w:spacing w:line="360" w:lineRule="auto"/>
        <w:jc w:val="both"/>
        <w:rPr>
          <w:b/>
          <w:bCs/>
        </w:rPr>
      </w:pPr>
      <w:r w:rsidRPr="000F526B">
        <w:rPr>
          <w:b/>
          <w:bCs/>
        </w:rPr>
        <w:t xml:space="preserve">TCO </w:t>
      </w:r>
    </w:p>
    <w:p w14:paraId="5E909A63" w14:textId="70D0BF91" w:rsidR="0095492D" w:rsidRDefault="0095492D" w:rsidP="00213399">
      <w:pPr>
        <w:pStyle w:val="Szvegtrzs"/>
        <w:spacing w:line="360" w:lineRule="auto"/>
        <w:jc w:val="both"/>
      </w:pPr>
      <w:r w:rsidRPr="0095492D">
        <w:t xml:space="preserve">A TCO (Total Cost of </w:t>
      </w:r>
      <w:proofErr w:type="spellStart"/>
      <w:r w:rsidRPr="0095492D">
        <w:t>Ownership</w:t>
      </w:r>
      <w:proofErr w:type="spellEnd"/>
      <w:r w:rsidRPr="0095492D">
        <w:t>) egy pénzügyi becslés, melynek célja, hogy segítse a vásárlók és a tulajdonosok számára meghatározni egy termék vagy szolgáltatás közvetlen és közvetett költségeit. Ez egy vezetői számviteli eszköz, mely a teljes költségszámításhoz vagy akár az ökológiai, gazdasági számításokhoz is alkalmazható, beleértve a társadalmi költségeket is.</w:t>
      </w:r>
      <w:r>
        <w:t xml:space="preserve"> </w:t>
      </w:r>
    </w:p>
    <w:p w14:paraId="12ED2015" w14:textId="77777777" w:rsidR="0095492D" w:rsidRDefault="0095492D" w:rsidP="00213399">
      <w:pPr>
        <w:pStyle w:val="Szvegtrzs"/>
        <w:spacing w:line="360" w:lineRule="auto"/>
        <w:jc w:val="both"/>
      </w:pPr>
    </w:p>
    <w:p w14:paraId="0742CCAC" w14:textId="77777777" w:rsidR="0095492D" w:rsidRPr="000F526B" w:rsidRDefault="0095492D" w:rsidP="00213399">
      <w:pPr>
        <w:pStyle w:val="Szvegtrzs"/>
        <w:spacing w:line="360" w:lineRule="auto"/>
        <w:jc w:val="both"/>
        <w:rPr>
          <w:b/>
          <w:bCs/>
        </w:rPr>
      </w:pPr>
      <w:r w:rsidRPr="000F526B">
        <w:rPr>
          <w:b/>
          <w:bCs/>
        </w:rPr>
        <w:t xml:space="preserve">Egyed-kapcsolat diagram </w:t>
      </w:r>
    </w:p>
    <w:p w14:paraId="4712B257" w14:textId="5048787A" w:rsidR="0095492D" w:rsidRDefault="0095492D" w:rsidP="00213399">
      <w:pPr>
        <w:pStyle w:val="Szvegtrzs"/>
        <w:spacing w:line="360" w:lineRule="auto"/>
        <w:jc w:val="both"/>
      </w:pPr>
      <w:r w:rsidRPr="0095492D">
        <w:t xml:space="preserve">Az egyed-kapcsolati modell (vagy ER-modell) egy adott tudásterületen belüli, egymással összefüggő dolgokat ír le. Egy alapvető ER-modell egyed-típusokból áll (amelyek osztályozzák az érdekes dolgokat), és meghatározza az </w:t>
      </w:r>
      <w:proofErr w:type="spellStart"/>
      <w:r w:rsidRPr="0095492D">
        <w:t>egyedek</w:t>
      </w:r>
      <w:proofErr w:type="spellEnd"/>
      <w:r w:rsidRPr="0095492D">
        <w:t xml:space="preserve"> (ezen egyed-típusok példányai) között létező kapcsolatokat. A szoftverfejlesztésben az ER-modellt általában azért alkotják meg, hogy ábrázolja azokat a dolgokat, amelyekre az üzleti folyamatok végrehajtásához egy vállalkozásnak emlékeznie kell. Következésképpen az ER-modell egy absztrakt adatmodellé válik, amely egy olyan adat- vagy információs struktúrát határoz meg, amely egy adatbázisban, jellemzően egy relációs adatbázisban implementálható</w:t>
      </w:r>
      <w:r>
        <w:t xml:space="preserve">. </w:t>
      </w:r>
    </w:p>
    <w:p w14:paraId="6430270F" w14:textId="77777777" w:rsidR="0095492D" w:rsidRDefault="0095492D" w:rsidP="00213399">
      <w:pPr>
        <w:pStyle w:val="Szvegtrzs"/>
        <w:spacing w:line="360" w:lineRule="auto"/>
        <w:jc w:val="both"/>
      </w:pPr>
    </w:p>
    <w:p w14:paraId="3CEAEC7A" w14:textId="77777777" w:rsidR="0095492D" w:rsidRPr="000F526B" w:rsidRDefault="0095492D" w:rsidP="000F526B">
      <w:pPr>
        <w:pStyle w:val="Szvegtrzs"/>
        <w:pageBreakBefore/>
        <w:spacing w:line="360" w:lineRule="auto"/>
        <w:jc w:val="both"/>
        <w:rPr>
          <w:b/>
          <w:bCs/>
        </w:rPr>
      </w:pPr>
      <w:r w:rsidRPr="000F526B">
        <w:rPr>
          <w:b/>
          <w:bCs/>
        </w:rPr>
        <w:lastRenderedPageBreak/>
        <w:t xml:space="preserve">Tárolt eljárás </w:t>
      </w:r>
    </w:p>
    <w:p w14:paraId="2CB64DC9" w14:textId="6260F6DA" w:rsidR="0095492D" w:rsidRDefault="0095492D" w:rsidP="00213399">
      <w:pPr>
        <w:pStyle w:val="Szvegtrzs"/>
        <w:spacing w:line="360" w:lineRule="auto"/>
        <w:jc w:val="both"/>
      </w:pPr>
      <w:r w:rsidRPr="0095492D">
        <w:t>A tárolt eljárás a strukturált lekérdezési nyelv (SQL) utasítások gyűjteménye a hozzá rendelt névvel. Ezeket a tárolt eljárásokat egy relációs adatbázis-kezelő rendszerben (RDBMS) tárolják. Tehát lehetséges az eljárás többszörös meghívása, amely csökkenti a végrehajtási időt. Az adatok eljárásokkal módosíthatók, és a fő előnye az, hogy nem kapcsolódnak egy adott alkalmazáshoz.</w:t>
      </w:r>
      <w:r>
        <w:t xml:space="preserve"> </w:t>
      </w:r>
    </w:p>
    <w:p w14:paraId="6B3D9229" w14:textId="77777777" w:rsidR="0095492D" w:rsidRDefault="0095492D" w:rsidP="00213399">
      <w:pPr>
        <w:pStyle w:val="Szvegtrzs"/>
        <w:spacing w:line="360" w:lineRule="auto"/>
        <w:jc w:val="both"/>
      </w:pPr>
    </w:p>
    <w:p w14:paraId="07AAEB5F" w14:textId="77777777" w:rsidR="0095492D" w:rsidRPr="000F526B" w:rsidRDefault="0095492D" w:rsidP="00213399">
      <w:pPr>
        <w:pStyle w:val="Szvegtrzs"/>
        <w:spacing w:line="360" w:lineRule="auto"/>
        <w:jc w:val="both"/>
        <w:rPr>
          <w:b/>
          <w:bCs/>
        </w:rPr>
      </w:pPr>
      <w:r w:rsidRPr="000F526B">
        <w:rPr>
          <w:b/>
          <w:bCs/>
        </w:rPr>
        <w:t xml:space="preserve">GUI </w:t>
      </w:r>
    </w:p>
    <w:p w14:paraId="64F61157" w14:textId="7D036E49" w:rsidR="0095492D" w:rsidRPr="00E17AAD" w:rsidRDefault="0095492D" w:rsidP="00213399">
      <w:pPr>
        <w:pStyle w:val="Szvegtrzs"/>
        <w:spacing w:line="360" w:lineRule="auto"/>
        <w:jc w:val="both"/>
      </w:pPr>
      <w:r w:rsidRPr="0095492D">
        <w:t xml:space="preserve">A grafikus felhasználói felület vagy grafikus felhasználói interfész (angolul </w:t>
      </w:r>
      <w:proofErr w:type="spellStart"/>
      <w:r w:rsidRPr="0095492D">
        <w:t>graphical</w:t>
      </w:r>
      <w:proofErr w:type="spellEnd"/>
      <w:r w:rsidRPr="0095492D">
        <w:t xml:space="preserve"> </w:t>
      </w:r>
      <w:proofErr w:type="spellStart"/>
      <w:r w:rsidRPr="0095492D">
        <w:t>user</w:t>
      </w:r>
      <w:proofErr w:type="spellEnd"/>
      <w:r w:rsidRPr="0095492D">
        <w:t xml:space="preserve"> </w:t>
      </w:r>
      <w:proofErr w:type="spellStart"/>
      <w:r w:rsidRPr="0095492D">
        <w:t>interface</w:t>
      </w:r>
      <w:proofErr w:type="spellEnd"/>
      <w:r w:rsidRPr="0095492D">
        <w:t>, röviden GUI) a számítástechnikában olyan, a számítógép és ember közti kapcsolatot megvalósító elemek összessége, melyek a monitor képernyőjén szöveges és grafikai elemek együtteseként jelennek meg. A grafikus felhasználói felületeken alapvető szerepe van a mutatóeszközök, például az egér használatának, amelyekkel a grafikus felület elemei intuitív módon, a fizikai világ egyfajta modelljeként kezelhetők.</w:t>
      </w:r>
    </w:p>
    <w:p w14:paraId="33AAC61B" w14:textId="431450F0" w:rsidR="00213399" w:rsidRDefault="00213399" w:rsidP="00FA6801">
      <w:pPr>
        <w:pStyle w:val="Szvegtrzs"/>
        <w:spacing w:line="360" w:lineRule="auto"/>
        <w:jc w:val="both"/>
        <w:rPr>
          <w:b/>
          <w:bCs/>
        </w:rPr>
      </w:pPr>
    </w:p>
    <w:p w14:paraId="461017F4" w14:textId="4592DB8F" w:rsidR="0095492D" w:rsidRPr="00813BCD" w:rsidRDefault="0095492D" w:rsidP="0095492D">
      <w:pPr>
        <w:pStyle w:val="Szvegtrzs"/>
        <w:spacing w:line="360" w:lineRule="auto"/>
        <w:jc w:val="both"/>
        <w:rPr>
          <w:b/>
          <w:bCs/>
        </w:rPr>
      </w:pPr>
      <w:r w:rsidRPr="00813BCD">
        <w:rPr>
          <w:b/>
          <w:bCs/>
        </w:rPr>
        <w:t>Elsődleges kulcs</w:t>
      </w:r>
    </w:p>
    <w:p w14:paraId="7273B6CB" w14:textId="77777777" w:rsidR="0095492D" w:rsidRPr="0095492D" w:rsidRDefault="0095492D" w:rsidP="0095492D">
      <w:pPr>
        <w:pStyle w:val="Szvegtrzs"/>
        <w:spacing w:line="360" w:lineRule="auto"/>
        <w:jc w:val="both"/>
      </w:pPr>
      <w:r w:rsidRPr="0095492D">
        <w:t>Egy relációs adatbázis használatakor minden táblában meg kell jelölni, hogy melyik mező, vagy melyik mezők együttesen az elsődleges kulcsok. Az elsődleges kulcs minden rekordban egyedi.</w:t>
      </w:r>
    </w:p>
    <w:p w14:paraId="6E6CDA5C" w14:textId="77777777" w:rsidR="009B0581" w:rsidRDefault="009B0581" w:rsidP="0095492D">
      <w:pPr>
        <w:pStyle w:val="Szvegtrzs"/>
        <w:spacing w:line="360" w:lineRule="auto"/>
        <w:jc w:val="both"/>
      </w:pPr>
    </w:p>
    <w:p w14:paraId="5C3881B4" w14:textId="48869772" w:rsidR="0095492D" w:rsidRPr="00813BCD" w:rsidRDefault="0095492D" w:rsidP="0095492D">
      <w:pPr>
        <w:pStyle w:val="Szvegtrzs"/>
        <w:spacing w:line="360" w:lineRule="auto"/>
        <w:jc w:val="both"/>
        <w:rPr>
          <w:b/>
          <w:bCs/>
        </w:rPr>
      </w:pPr>
      <w:r w:rsidRPr="00813BCD">
        <w:rPr>
          <w:b/>
          <w:bCs/>
        </w:rPr>
        <w:t>Idegen (másodlagos) kulcs</w:t>
      </w:r>
    </w:p>
    <w:p w14:paraId="7D71CE37" w14:textId="7ED4CF3F" w:rsidR="0095492D" w:rsidRPr="0095492D" w:rsidRDefault="0095492D" w:rsidP="0095492D">
      <w:pPr>
        <w:pStyle w:val="Szvegtrzs"/>
        <w:spacing w:line="360" w:lineRule="auto"/>
        <w:jc w:val="both"/>
      </w:pPr>
      <w:r w:rsidRPr="0095492D">
        <w:t>Az idegen kulcs olyan oszlop, amelyet a másik táblázatban elsődleges kulcsnak neveznek, azaz a táblázat elsődleges kulcsa idegen kulcsnak nevezhető egy másik táblázatban. Lehet, hogy az idegen kulcs duplikált &amp; NULL értékeket tartalmaz, ha a NULL értékeket elfogadják.</w:t>
      </w:r>
    </w:p>
    <w:p w14:paraId="590BF906" w14:textId="77777777" w:rsidR="000B2812" w:rsidRDefault="000B2812" w:rsidP="000B2812">
      <w:pPr>
        <w:pStyle w:val="Cmsor1"/>
        <w:jc w:val="both"/>
      </w:pPr>
      <w:bookmarkStart w:id="10" w:name="_Toc102383590"/>
      <w:r>
        <w:lastRenderedPageBreak/>
        <w:t>A kiválasztott probléma</w:t>
      </w:r>
      <w:bookmarkEnd w:id="10"/>
      <w:r>
        <w:t xml:space="preserve"> </w:t>
      </w:r>
    </w:p>
    <w:p w14:paraId="3B5D3086" w14:textId="77777777" w:rsidR="000B2812" w:rsidRPr="006A0F6D" w:rsidRDefault="000B2812" w:rsidP="00B2368E">
      <w:pPr>
        <w:pStyle w:val="Listaszerbekezds"/>
        <w:keepNext/>
        <w:numPr>
          <w:ilvl w:val="0"/>
          <w:numId w:val="4"/>
        </w:numPr>
        <w:spacing w:before="480" w:after="360" w:line="360" w:lineRule="auto"/>
        <w:contextualSpacing w:val="0"/>
        <w:jc w:val="both"/>
        <w:outlineLvl w:val="1"/>
        <w:rPr>
          <w:rFonts w:cs="Times New Roman"/>
          <w:b/>
          <w:bCs/>
          <w:vanish/>
          <w:sz w:val="32"/>
          <w:szCs w:val="32"/>
        </w:rPr>
      </w:pPr>
      <w:bookmarkStart w:id="11" w:name="_Toc102383591"/>
      <w:bookmarkEnd w:id="11"/>
    </w:p>
    <w:p w14:paraId="011B5A41" w14:textId="77777777" w:rsidR="000B2812" w:rsidRDefault="000B2812" w:rsidP="000B2812">
      <w:pPr>
        <w:pStyle w:val="Cmsor2"/>
        <w:ind w:left="789"/>
      </w:pPr>
      <w:bookmarkStart w:id="12" w:name="_Toc102383592"/>
      <w:r>
        <w:t>Szöveges bemutatás</w:t>
      </w:r>
      <w:bookmarkEnd w:id="12"/>
      <w:r>
        <w:t xml:space="preserve"> </w:t>
      </w:r>
    </w:p>
    <w:p w14:paraId="11620D5D" w14:textId="32859479" w:rsidR="000B2812" w:rsidRDefault="000B2812" w:rsidP="001E194A">
      <w:pPr>
        <w:pStyle w:val="Szvegtrzs"/>
        <w:spacing w:line="360" w:lineRule="auto"/>
        <w:jc w:val="both"/>
      </w:pPr>
      <w:r>
        <w:t xml:space="preserve">A Széchenyi István Egyetem hallgatói közül sokan dolgoznak egyetemi tanulmányik mellett. Mindenki szeretne térben és időben pontosan, minél kevesebb plusz idő és energia ráfordításával eljutni munkahelyére. A pontos lokációtól függően gyalogosan, biciklivel, tömegközlekedéssel, taxival vagy saját autóval is megközelíthetik munkahelyüket a hallgatók, de ezen közlekedési módoknak számos hátránya és veszélye van. </w:t>
      </w:r>
    </w:p>
    <w:p w14:paraId="79A76088" w14:textId="77777777" w:rsidR="000B2812" w:rsidRDefault="000B2812" w:rsidP="001E194A">
      <w:pPr>
        <w:pStyle w:val="Szvegtrzs"/>
        <w:spacing w:line="360" w:lineRule="auto"/>
        <w:jc w:val="both"/>
      </w:pPr>
      <w:r>
        <w:t xml:space="preserve">A gyaloglás és biciklizés nagyon időigényes, megterhelheti testünket és közben ki vagyunk téve az időjárási viszonyoknak, továbbá a közlekedés résztvevői és a gyárak által kibocsátott, levegőt szennyező káros anyagoknak. </w:t>
      </w:r>
    </w:p>
    <w:p w14:paraId="252F2C25" w14:textId="77777777" w:rsidR="000B2812" w:rsidRDefault="000B2812" w:rsidP="001E194A">
      <w:pPr>
        <w:pStyle w:val="Szvegtrzs"/>
        <w:spacing w:line="360" w:lineRule="auto"/>
        <w:jc w:val="both"/>
      </w:pPr>
      <w:r>
        <w:t>A tömegközlekedés nem ér el közvetlenül Győr minden pontjára. Vannak helyek, amik egyáltalán nem lehet eljutni és vannak, amelyek az egyetemtől kiindulva csak egy vagy több átszállással érhetőek el. Sok esetben a buszok nem is közlekednek megfelelő sűrűséggel és akár órákat is várnunk kell a következő járatra. Sajnos abban sem lehetünk 100%-</w:t>
      </w:r>
      <w:proofErr w:type="spellStart"/>
      <w:r>
        <w:t>ig</w:t>
      </w:r>
      <w:proofErr w:type="spellEnd"/>
      <w:r>
        <w:t xml:space="preserve"> biztosak, hogy a következő járat meg fog érkezni, ugyanis sok hallgatótársunk tapasztal nap mint nap járatkimaradásokat. </w:t>
      </w:r>
    </w:p>
    <w:p w14:paraId="1DBD4483" w14:textId="77777777" w:rsidR="000B2812" w:rsidRDefault="000B2812" w:rsidP="001E194A">
      <w:pPr>
        <w:pStyle w:val="Szvegtrzs"/>
        <w:spacing w:line="360" w:lineRule="auto"/>
        <w:jc w:val="both"/>
      </w:pPr>
      <w:r>
        <w:t xml:space="preserve">A taxi árak borzasztóan magasak, főleg egy egyetemi hallgató munkalehetőségeihez és fizetéséhez képest. </w:t>
      </w:r>
    </w:p>
    <w:p w14:paraId="00FA0A7E" w14:textId="77777777" w:rsidR="000B2812" w:rsidRDefault="000B2812" w:rsidP="001E194A">
      <w:pPr>
        <w:pStyle w:val="Szvegtrzs"/>
        <w:spacing w:line="360" w:lineRule="auto"/>
        <w:jc w:val="both"/>
      </w:pPr>
      <w:r>
        <w:t xml:space="preserve">A saját autó használata sok korábban említett problémára megoldást tud nyújtani, viszont legalább annyi újat is vet fel. A benzin fosszilis üzemanyag, tehát korlátozott mértékben van csal jelen a bolygón és per pillanat jóval nagyobb mértékben termelik ki, mint ahogy termelődik. Emiatt sajnos az ára is egyre magasabb. Ráadásul használat közben a környezetet szennyező anyagok jönnek létre, ezzel lokális emissziót okozva. Az autók használata nem csak a levegő, de az utak minőségét is rontja. Minél több autó közlekedik, annál nagyobb mértékben romlanak az utak és annál nagyobbak lesznek a közlekedési dugók is. A munkahelyek parkolókapacitása is korlátozott, minél több autó érkezik hozzájuk, annál hamarabb telik meg a parkoló és annál messzebb tudunk csak parkolni. </w:t>
      </w:r>
    </w:p>
    <w:p w14:paraId="78EE66B1" w14:textId="599371CD" w:rsidR="00B34E09" w:rsidRDefault="00645C6D" w:rsidP="009B7182">
      <w:pPr>
        <w:pStyle w:val="Cmsor2"/>
        <w:pageBreakBefore/>
        <w:ind w:left="788" w:hanging="431"/>
      </w:pPr>
      <w:bookmarkStart w:id="13" w:name="_Toc102383593"/>
      <w:r>
        <w:lastRenderedPageBreak/>
        <w:t>A probléma f</w:t>
      </w:r>
      <w:r w:rsidR="00B34E09">
        <w:t>olyamatábr</w:t>
      </w:r>
      <w:r>
        <w:t>ája</w:t>
      </w:r>
      <w:bookmarkEnd w:id="13"/>
      <w:r>
        <w:t xml:space="preserve"> </w:t>
      </w:r>
    </w:p>
    <w:p w14:paraId="137EC1F6" w14:textId="77777777" w:rsidR="00B15B8E" w:rsidRDefault="00DF25C8" w:rsidP="00B15B8E">
      <w:pPr>
        <w:pStyle w:val="Szvegtrzs"/>
        <w:keepNext/>
        <w:spacing w:line="360" w:lineRule="auto"/>
        <w:jc w:val="both"/>
      </w:pPr>
      <w:r>
        <w:rPr>
          <w:noProof/>
        </w:rPr>
        <w:drawing>
          <wp:inline distT="0" distB="0" distL="0" distR="0" wp14:anchorId="7B4402C0" wp14:editId="4E2FF500">
            <wp:extent cx="5562416" cy="5534659"/>
            <wp:effectExtent l="0" t="0" r="63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9">
                      <a:extLst>
                        <a:ext uri="{28A0092B-C50C-407E-A947-70E740481C1C}">
                          <a14:useLocalDpi xmlns:a14="http://schemas.microsoft.com/office/drawing/2010/main" val="0"/>
                        </a:ext>
                      </a:extLst>
                    </a:blip>
                    <a:stretch>
                      <a:fillRect/>
                    </a:stretch>
                  </pic:blipFill>
                  <pic:spPr>
                    <a:xfrm>
                      <a:off x="0" y="0"/>
                      <a:ext cx="5562416" cy="5534659"/>
                    </a:xfrm>
                    <a:prstGeom prst="rect">
                      <a:avLst/>
                    </a:prstGeom>
                  </pic:spPr>
                </pic:pic>
              </a:graphicData>
            </a:graphic>
          </wp:inline>
        </w:drawing>
      </w:r>
    </w:p>
    <w:p w14:paraId="251DBC51" w14:textId="79E7F350" w:rsidR="00CC4206" w:rsidRDefault="00B15B8E" w:rsidP="00CC4206">
      <w:pPr>
        <w:pStyle w:val="Kpalrs"/>
        <w:spacing w:after="360"/>
        <w:jc w:val="center"/>
        <w:rPr>
          <w:rFonts w:ascii="Times New Roman" w:hAnsi="Times New Roman" w:cs="Times New Roman"/>
          <w:b/>
          <w:bCs/>
          <w:i w:val="0"/>
          <w:iCs w:val="0"/>
          <w:noProof/>
        </w:rPr>
      </w:pPr>
      <w:r w:rsidRPr="00B15B8E">
        <w:rPr>
          <w:rFonts w:ascii="Times New Roman" w:hAnsi="Times New Roman" w:cs="Times New Roman"/>
          <w:b/>
          <w:bCs/>
          <w:i w:val="0"/>
          <w:iCs w:val="0"/>
          <w:noProof/>
        </w:rPr>
        <w:fldChar w:fldCharType="begin"/>
      </w:r>
      <w:r w:rsidRPr="00B15B8E">
        <w:rPr>
          <w:rFonts w:ascii="Times New Roman" w:hAnsi="Times New Roman" w:cs="Times New Roman"/>
          <w:b/>
          <w:bCs/>
          <w:i w:val="0"/>
          <w:iCs w:val="0"/>
          <w:noProof/>
        </w:rPr>
        <w:instrText xml:space="preserve"> SEQ ábra \* ARABIC </w:instrText>
      </w:r>
      <w:r w:rsidRPr="00B15B8E">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w:t>
      </w:r>
      <w:r w:rsidRPr="00B15B8E">
        <w:rPr>
          <w:rFonts w:ascii="Times New Roman" w:hAnsi="Times New Roman" w:cs="Times New Roman"/>
          <w:b/>
          <w:bCs/>
          <w:i w:val="0"/>
          <w:iCs w:val="0"/>
          <w:noProof/>
        </w:rPr>
        <w:fldChar w:fldCharType="end"/>
      </w:r>
      <w:r w:rsidRPr="00B15B8E">
        <w:rPr>
          <w:rFonts w:ascii="Times New Roman" w:hAnsi="Times New Roman" w:cs="Times New Roman"/>
          <w:b/>
          <w:bCs/>
          <w:i w:val="0"/>
          <w:iCs w:val="0"/>
          <w:noProof/>
        </w:rPr>
        <w:t>. ábra - A probléma folyamatábrája</w:t>
      </w:r>
    </w:p>
    <w:p w14:paraId="7130626F" w14:textId="6DF7A229" w:rsidR="00CC4206" w:rsidRPr="00CC4206" w:rsidRDefault="00CC4206" w:rsidP="00CC4206">
      <w:pPr>
        <w:pStyle w:val="Kpalrs"/>
        <w:spacing w:before="0" w:line="360" w:lineRule="auto"/>
        <w:jc w:val="both"/>
        <w:rPr>
          <w:rFonts w:ascii="Times New Roman" w:hAnsi="Times New Roman" w:cs="Lohit Hindi"/>
          <w:i w:val="0"/>
          <w:iCs w:val="0"/>
        </w:rPr>
      </w:pPr>
      <w:r w:rsidRPr="00CC4206">
        <w:rPr>
          <w:rFonts w:ascii="Times New Roman" w:hAnsi="Times New Roman" w:cs="Lohit Hindi"/>
          <w:i w:val="0"/>
          <w:iCs w:val="0"/>
        </w:rPr>
        <w:t>A</w:t>
      </w:r>
      <w:r>
        <w:rPr>
          <w:rFonts w:ascii="Times New Roman" w:hAnsi="Times New Roman" w:cs="Lohit Hindi"/>
          <w:i w:val="0"/>
          <w:iCs w:val="0"/>
        </w:rPr>
        <w:t xml:space="preserve">z 1. ábrán </w:t>
      </w:r>
      <w:r w:rsidRPr="00CC4206">
        <w:rPr>
          <w:rFonts w:ascii="Times New Roman" w:hAnsi="Times New Roman" w:cs="Lohit Hindi"/>
          <w:i w:val="0"/>
          <w:iCs w:val="0"/>
        </w:rPr>
        <w:t>a kollégiumtól</w:t>
      </w:r>
      <w:r w:rsidR="00F60B2F">
        <w:rPr>
          <w:rFonts w:ascii="Times New Roman" w:hAnsi="Times New Roman" w:cs="Lohit Hindi"/>
          <w:i w:val="0"/>
          <w:iCs w:val="0"/>
        </w:rPr>
        <w:t xml:space="preserve"> (START)</w:t>
      </w:r>
      <w:r w:rsidRPr="00CC4206">
        <w:rPr>
          <w:rFonts w:ascii="Times New Roman" w:hAnsi="Times New Roman" w:cs="Lohit Hindi"/>
          <w:i w:val="0"/>
          <w:iCs w:val="0"/>
        </w:rPr>
        <w:t xml:space="preserve"> a munkába</w:t>
      </w:r>
      <w:r w:rsidR="002533F2">
        <w:rPr>
          <w:rFonts w:ascii="Times New Roman" w:hAnsi="Times New Roman" w:cs="Lohit Hindi"/>
          <w:i w:val="0"/>
          <w:iCs w:val="0"/>
        </w:rPr>
        <w:t xml:space="preserve"> (STOP)</w:t>
      </w:r>
      <w:r w:rsidRPr="00CC4206">
        <w:rPr>
          <w:rFonts w:ascii="Times New Roman" w:hAnsi="Times New Roman" w:cs="Lohit Hindi"/>
          <w:i w:val="0"/>
          <w:iCs w:val="0"/>
        </w:rPr>
        <w:t xml:space="preserve"> való eljutás lehetséges kimenetelei</w:t>
      </w:r>
      <w:r w:rsidR="00F57511">
        <w:rPr>
          <w:rFonts w:ascii="Times New Roman" w:hAnsi="Times New Roman" w:cs="Lohit Hindi"/>
          <w:i w:val="0"/>
          <w:iCs w:val="0"/>
        </w:rPr>
        <w:t xml:space="preserve"> láthatóak</w:t>
      </w:r>
      <w:r w:rsidRPr="00CC4206">
        <w:rPr>
          <w:rFonts w:ascii="Times New Roman" w:hAnsi="Times New Roman" w:cs="Lohit Hindi"/>
          <w:i w:val="0"/>
          <w:iCs w:val="0"/>
        </w:rPr>
        <w:t xml:space="preserve">. A kiindulópont minden esetben a kollégium lesz és a végcél pedig az, hogy elérjünk a munkába olyan módon, hogy az esetleges késés a lehető legminimálisabb legyen. Kezdetben megvizsgáljuk, hogy rendelkezünk-e saját autóval és amennyiben igen akkor tovább tudunk lépni arra, hogy az üzemanyag ára mennyibe kerül. Ha ezt nem találjuk soknak, akkor választhatjuk azt az opciót, hogy kocsival megyünk munkába. Azonban itt még nem ér véget a folyamat, hiszen előfordulhat az, hogy a sok autó miatt dugó keletkezik az utakon és ezért késve érkezünk meg a munkahelyünkre. Ellenkező esetben nem fogunk késni, feltéve, ha időben indultunk el otthonról. Hogyha rendelkezünk autóval, de az </w:t>
      </w:r>
      <w:r w:rsidRPr="00CC4206">
        <w:rPr>
          <w:rFonts w:ascii="Times New Roman" w:hAnsi="Times New Roman" w:cs="Lohit Hindi"/>
          <w:i w:val="0"/>
          <w:iCs w:val="0"/>
        </w:rPr>
        <w:lastRenderedPageBreak/>
        <w:t>üzemanyag árát drágának találjuk vagy nincsen autónk, akkor érdemes lehet megvizsgálni az időjárási viszonyokat. Ha ezek kedvezőtlenek és rossz idő van, akkor rá vagyunk arra kényszerülve, hogy a tömegközlekedést használjuk. Ebben az esetben a következő kérdés az, hogy van-e járat és amennyiben van, a járat közvetlen-e, ugyanis ilyen módon nagy valószínűséggel el tudjuk kerülni a késést, viszont erre nincsen garancia, még így sem. Hogyha nincsen közvetlen járat akkor kénytelenek vagyunk átszállni, ami már jó eséllyel késést fog eredményezni, de természetesen ez esetben is előfordulhat az, hogy pontosan érkezünk meg. Amennyiben kedvezőek az időjárási feltételek vagy egyáltalán nincsen olyan járat, amivel el tudnánk jutni a munkahelyünkre, gyalogosan vagy kerékpárral kell közlekednünk annak függvényében, hogy mennyire kell messzire mennünk. Ezeknek előnye, hogy sportolunk, ami hozzájárulhat egészségünk megőrzéséhez és fel is frissülünk. Ha nem kell nagyon távolra mennünk, akkor a gyaloglás egy jó választás lehet, ha már kicsit nagyobb távot kell megtennünk, akkor érdemes lehet igénybe venni kerékpárunkat. Ekkor azonban kaphatunk defektet és ilyenkor kénytelenek vagyunk a mégis csak gyalog menni (magunk mellett tolni a biciklit), ami nagy valószínűséggel szintén késést fog eredményezni.</w:t>
      </w:r>
    </w:p>
    <w:p w14:paraId="7AC01424" w14:textId="30E6E64C" w:rsidR="000B2812" w:rsidRDefault="000B2812" w:rsidP="003E4755">
      <w:pPr>
        <w:pStyle w:val="Cmsor2"/>
        <w:ind w:left="788" w:hanging="431"/>
      </w:pPr>
      <w:bookmarkStart w:id="14" w:name="_Toc102383594"/>
      <w:r>
        <w:t>Halszálka diagram</w:t>
      </w:r>
      <w:bookmarkEnd w:id="14"/>
      <w:r>
        <w:t xml:space="preserve"> </w:t>
      </w:r>
    </w:p>
    <w:p w14:paraId="25666FA0" w14:textId="77777777" w:rsidR="00A75B8B" w:rsidRDefault="00F41E4B" w:rsidP="00A75B8B">
      <w:pPr>
        <w:pStyle w:val="Szvegtrzs"/>
        <w:keepNext/>
        <w:jc w:val="both"/>
      </w:pPr>
      <w:r>
        <w:rPr>
          <w:noProof/>
        </w:rPr>
        <w:drawing>
          <wp:inline distT="0" distB="0" distL="0" distR="0" wp14:anchorId="60049746" wp14:editId="5005858C">
            <wp:extent cx="5565502" cy="333883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502" cy="3338830"/>
                    </a:xfrm>
                    <a:prstGeom prst="rect">
                      <a:avLst/>
                    </a:prstGeom>
                  </pic:spPr>
                </pic:pic>
              </a:graphicData>
            </a:graphic>
          </wp:inline>
        </w:drawing>
      </w:r>
    </w:p>
    <w:p w14:paraId="297AB46C" w14:textId="57C088F9" w:rsidR="000B2812" w:rsidRPr="00D35E3F" w:rsidRDefault="00A75B8B" w:rsidP="00D35E3F">
      <w:pPr>
        <w:pStyle w:val="Kpalrs"/>
        <w:spacing w:after="360"/>
        <w:jc w:val="center"/>
        <w:rPr>
          <w:rFonts w:ascii="Times New Roman" w:hAnsi="Times New Roman" w:cs="Times New Roman"/>
          <w:b/>
          <w:bCs/>
          <w:i w:val="0"/>
          <w:iCs w:val="0"/>
          <w:noProof/>
        </w:rPr>
      </w:pPr>
      <w:r w:rsidRPr="00A75B8B">
        <w:rPr>
          <w:rFonts w:ascii="Times New Roman" w:hAnsi="Times New Roman" w:cs="Times New Roman"/>
          <w:b/>
          <w:bCs/>
          <w:i w:val="0"/>
          <w:iCs w:val="0"/>
          <w:noProof/>
        </w:rPr>
        <w:fldChar w:fldCharType="begin"/>
      </w:r>
      <w:r w:rsidRPr="00A75B8B">
        <w:rPr>
          <w:rFonts w:ascii="Times New Roman" w:hAnsi="Times New Roman" w:cs="Times New Roman"/>
          <w:b/>
          <w:bCs/>
          <w:i w:val="0"/>
          <w:iCs w:val="0"/>
          <w:noProof/>
        </w:rPr>
        <w:instrText xml:space="preserve"> SEQ ábra \* ARABIC </w:instrText>
      </w:r>
      <w:r w:rsidRPr="00A75B8B">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2</w:t>
      </w:r>
      <w:r w:rsidRPr="00A75B8B">
        <w:rPr>
          <w:rFonts w:ascii="Times New Roman" w:hAnsi="Times New Roman" w:cs="Times New Roman"/>
          <w:b/>
          <w:bCs/>
          <w:i w:val="0"/>
          <w:iCs w:val="0"/>
          <w:noProof/>
        </w:rPr>
        <w:fldChar w:fldCharType="end"/>
      </w:r>
      <w:r w:rsidRPr="00A75B8B">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A75B8B">
        <w:rPr>
          <w:rFonts w:ascii="Times New Roman" w:hAnsi="Times New Roman" w:cs="Times New Roman"/>
          <w:b/>
          <w:bCs/>
          <w:i w:val="0"/>
          <w:iCs w:val="0"/>
          <w:noProof/>
        </w:rPr>
        <w:t xml:space="preserve"> </w:t>
      </w:r>
      <w:r w:rsidR="000708E1">
        <w:rPr>
          <w:rFonts w:ascii="Times New Roman" w:hAnsi="Times New Roman" w:cs="Times New Roman"/>
          <w:b/>
          <w:bCs/>
          <w:i w:val="0"/>
          <w:iCs w:val="0"/>
          <w:noProof/>
        </w:rPr>
        <w:t>A probléma h</w:t>
      </w:r>
      <w:r w:rsidRPr="00A75B8B">
        <w:rPr>
          <w:rFonts w:ascii="Times New Roman" w:hAnsi="Times New Roman" w:cs="Times New Roman"/>
          <w:b/>
          <w:bCs/>
          <w:i w:val="0"/>
          <w:iCs w:val="0"/>
          <w:noProof/>
        </w:rPr>
        <w:t>alszálka diagram</w:t>
      </w:r>
      <w:r w:rsidR="000708E1">
        <w:rPr>
          <w:rFonts w:ascii="Times New Roman" w:hAnsi="Times New Roman" w:cs="Times New Roman"/>
          <w:b/>
          <w:bCs/>
          <w:i w:val="0"/>
          <w:iCs w:val="0"/>
          <w:noProof/>
        </w:rPr>
        <w:t>ja</w:t>
      </w:r>
    </w:p>
    <w:p w14:paraId="6368553F" w14:textId="77777777" w:rsidR="000B2812" w:rsidRDefault="000B2812" w:rsidP="00581E65">
      <w:pPr>
        <w:pStyle w:val="Cmsor2"/>
        <w:pageBreakBefore/>
        <w:ind w:left="788" w:hanging="431"/>
      </w:pPr>
      <w:bookmarkStart w:id="15" w:name="_Toc102383595"/>
      <w:r>
        <w:lastRenderedPageBreak/>
        <w:t>SWOT analízis</w:t>
      </w:r>
      <w:bookmarkEnd w:id="15"/>
      <w:r>
        <w:t xml:space="preserve"> </w:t>
      </w:r>
    </w:p>
    <w:tbl>
      <w:tblPr>
        <w:tblStyle w:val="Rcsostblzat"/>
        <w:tblW w:w="9072" w:type="dxa"/>
        <w:jc w:val="center"/>
        <w:tblLayout w:type="fixed"/>
        <w:tblLook w:val="04A0" w:firstRow="1" w:lastRow="0" w:firstColumn="1" w:lastColumn="0" w:noHBand="0" w:noVBand="1"/>
      </w:tblPr>
      <w:tblGrid>
        <w:gridCol w:w="4536"/>
        <w:gridCol w:w="4536"/>
      </w:tblGrid>
      <w:tr w:rsidR="004049A9" w:rsidRPr="004049A9" w14:paraId="3FA74F3A" w14:textId="77777777" w:rsidTr="006A5935">
        <w:trPr>
          <w:trHeight w:hRule="exact" w:val="3969"/>
          <w:jc w:val="center"/>
        </w:trPr>
        <w:tc>
          <w:tcPr>
            <w:tcW w:w="4536" w:type="dxa"/>
            <w:shd w:val="clear" w:color="auto" w:fill="92D050"/>
          </w:tcPr>
          <w:p w14:paraId="691D32C1" w14:textId="3AC63CAE" w:rsidR="004049A9" w:rsidRPr="00A626B4" w:rsidRDefault="004049A9" w:rsidP="006D1C44">
            <w:pPr>
              <w:pStyle w:val="Szvegtrzs"/>
              <w:spacing w:before="240" w:after="240"/>
              <w:jc w:val="center"/>
              <w:rPr>
                <w:b/>
                <w:bCs/>
                <w:sz w:val="32"/>
                <w:szCs w:val="28"/>
                <w:u w:val="single"/>
              </w:rPr>
            </w:pPr>
            <w:proofErr w:type="spellStart"/>
            <w:r w:rsidRPr="00A626B4">
              <w:rPr>
                <w:b/>
                <w:bCs/>
                <w:sz w:val="32"/>
                <w:szCs w:val="28"/>
                <w:u w:val="single"/>
              </w:rPr>
              <w:t>Strengths</w:t>
            </w:r>
            <w:proofErr w:type="spellEnd"/>
            <w:r w:rsidRPr="00A626B4">
              <w:rPr>
                <w:b/>
                <w:bCs/>
                <w:sz w:val="32"/>
                <w:szCs w:val="28"/>
                <w:u w:val="single"/>
              </w:rPr>
              <w:t xml:space="preserve"> - Erősségek</w:t>
            </w:r>
          </w:p>
          <w:p w14:paraId="20310010" w14:textId="77777777" w:rsidR="004049A9" w:rsidRPr="004049A9" w:rsidRDefault="004049A9" w:rsidP="00B2368E">
            <w:pPr>
              <w:pStyle w:val="Szvegtrzs"/>
              <w:numPr>
                <w:ilvl w:val="0"/>
                <w:numId w:val="9"/>
              </w:numPr>
              <w:ind w:left="447"/>
              <w:jc w:val="both"/>
            </w:pPr>
            <w:r w:rsidRPr="004049A9">
              <w:t xml:space="preserve">függetlenség </w:t>
            </w:r>
          </w:p>
          <w:p w14:paraId="12DC3983" w14:textId="77777777" w:rsidR="004049A9" w:rsidRPr="004049A9" w:rsidRDefault="004049A9" w:rsidP="00B2368E">
            <w:pPr>
              <w:pStyle w:val="Szvegtrzs"/>
              <w:numPr>
                <w:ilvl w:val="0"/>
                <w:numId w:val="9"/>
              </w:numPr>
              <w:ind w:left="447"/>
              <w:jc w:val="both"/>
            </w:pPr>
            <w:r w:rsidRPr="004049A9">
              <w:t xml:space="preserve">helyettesíthetőség </w:t>
            </w:r>
          </w:p>
          <w:p w14:paraId="259705F2" w14:textId="77777777" w:rsidR="004049A9" w:rsidRPr="004049A9" w:rsidRDefault="004049A9" w:rsidP="00B2368E">
            <w:pPr>
              <w:pStyle w:val="Szvegtrzs"/>
              <w:numPr>
                <w:ilvl w:val="0"/>
                <w:numId w:val="9"/>
              </w:numPr>
              <w:ind w:left="447"/>
              <w:jc w:val="both"/>
            </w:pPr>
            <w:r w:rsidRPr="004049A9">
              <w:t xml:space="preserve">jól bejáratott rendszer </w:t>
            </w:r>
          </w:p>
          <w:p w14:paraId="2DCBE6F6" w14:textId="77777777" w:rsidR="004049A9" w:rsidRPr="004049A9" w:rsidRDefault="004049A9" w:rsidP="00B2368E">
            <w:pPr>
              <w:pStyle w:val="Szvegtrzs"/>
              <w:numPr>
                <w:ilvl w:val="0"/>
                <w:numId w:val="9"/>
              </w:numPr>
              <w:ind w:left="447"/>
              <w:jc w:val="both"/>
            </w:pPr>
            <w:r w:rsidRPr="004049A9">
              <w:t xml:space="preserve">offline </w:t>
            </w:r>
          </w:p>
          <w:p w14:paraId="0268413D" w14:textId="77777777" w:rsidR="004049A9" w:rsidRPr="004049A9" w:rsidRDefault="004049A9" w:rsidP="00B2368E">
            <w:pPr>
              <w:pStyle w:val="Szvegtrzs"/>
              <w:numPr>
                <w:ilvl w:val="0"/>
                <w:numId w:val="9"/>
              </w:numPr>
              <w:ind w:left="447"/>
              <w:jc w:val="both"/>
            </w:pPr>
            <w:r w:rsidRPr="004049A9">
              <w:t xml:space="preserve">olcsóbb az autófenntartásnál </w:t>
            </w:r>
          </w:p>
          <w:p w14:paraId="6B34F230" w14:textId="749B7AC7" w:rsidR="004049A9" w:rsidRPr="004049A9" w:rsidRDefault="004049A9" w:rsidP="00B2368E">
            <w:pPr>
              <w:pStyle w:val="Szvegtrzs"/>
              <w:numPr>
                <w:ilvl w:val="0"/>
                <w:numId w:val="9"/>
              </w:numPr>
              <w:ind w:left="447"/>
              <w:jc w:val="both"/>
            </w:pPr>
            <w:r w:rsidRPr="004049A9">
              <w:t xml:space="preserve">hallgatói kedvezmények </w:t>
            </w:r>
          </w:p>
        </w:tc>
        <w:tc>
          <w:tcPr>
            <w:tcW w:w="4536" w:type="dxa"/>
            <w:shd w:val="clear" w:color="auto" w:fill="ED7D31" w:themeFill="accent2"/>
          </w:tcPr>
          <w:p w14:paraId="26D0027C" w14:textId="672A7AB5" w:rsidR="004049A9" w:rsidRPr="00A626B4" w:rsidRDefault="004049A9" w:rsidP="00A626B4">
            <w:pPr>
              <w:pStyle w:val="Szvegtrzs"/>
              <w:spacing w:before="240" w:after="240"/>
              <w:jc w:val="center"/>
              <w:rPr>
                <w:b/>
                <w:bCs/>
                <w:sz w:val="32"/>
                <w:szCs w:val="28"/>
                <w:u w:val="single"/>
              </w:rPr>
            </w:pPr>
            <w:r w:rsidRPr="00A626B4">
              <w:rPr>
                <w:b/>
                <w:bCs/>
                <w:sz w:val="32"/>
                <w:szCs w:val="28"/>
                <w:u w:val="single"/>
              </w:rPr>
              <w:t xml:space="preserve"> </w:t>
            </w:r>
            <w:proofErr w:type="spellStart"/>
            <w:r w:rsidRPr="00A626B4">
              <w:rPr>
                <w:b/>
                <w:bCs/>
                <w:sz w:val="32"/>
                <w:szCs w:val="28"/>
                <w:u w:val="single"/>
              </w:rPr>
              <w:t>Weaknesses</w:t>
            </w:r>
            <w:proofErr w:type="spellEnd"/>
            <w:r w:rsidRPr="00A626B4">
              <w:rPr>
                <w:b/>
                <w:bCs/>
                <w:sz w:val="32"/>
                <w:szCs w:val="28"/>
                <w:u w:val="single"/>
              </w:rPr>
              <w:t xml:space="preserve"> - Gyengeségek</w:t>
            </w:r>
          </w:p>
          <w:p w14:paraId="14FC1675" w14:textId="5C83A6E6" w:rsidR="004049A9" w:rsidRPr="004049A9" w:rsidRDefault="004049A9" w:rsidP="00B2368E">
            <w:pPr>
              <w:pStyle w:val="Szvegtrzs"/>
              <w:numPr>
                <w:ilvl w:val="0"/>
                <w:numId w:val="9"/>
              </w:numPr>
              <w:ind w:left="478"/>
              <w:jc w:val="both"/>
            </w:pPr>
            <w:r w:rsidRPr="004049A9">
              <w:t xml:space="preserve">busszal kevesebb helyen lehet megállni </w:t>
            </w:r>
          </w:p>
          <w:p w14:paraId="25F63DF4" w14:textId="41A6B37A" w:rsidR="004049A9" w:rsidRPr="004049A9" w:rsidRDefault="004049A9" w:rsidP="00B2368E">
            <w:pPr>
              <w:pStyle w:val="Szvegtrzs"/>
              <w:numPr>
                <w:ilvl w:val="0"/>
                <w:numId w:val="9"/>
              </w:numPr>
              <w:ind w:left="478"/>
              <w:jc w:val="both"/>
            </w:pPr>
            <w:r w:rsidRPr="004049A9">
              <w:t xml:space="preserve">ki vagyunk téve az időjárásnak </w:t>
            </w:r>
          </w:p>
          <w:p w14:paraId="72B37D00" w14:textId="77777777" w:rsidR="004049A9" w:rsidRPr="004049A9" w:rsidRDefault="004049A9" w:rsidP="00B2368E">
            <w:pPr>
              <w:pStyle w:val="Szvegtrzs"/>
              <w:numPr>
                <w:ilvl w:val="0"/>
                <w:numId w:val="9"/>
              </w:numPr>
              <w:ind w:left="478"/>
              <w:jc w:val="both"/>
            </w:pPr>
            <w:r w:rsidRPr="004049A9">
              <w:t xml:space="preserve">alacsony járatszám </w:t>
            </w:r>
          </w:p>
          <w:p w14:paraId="6ACF4E27" w14:textId="77777777" w:rsidR="004049A9" w:rsidRPr="004049A9" w:rsidRDefault="004049A9" w:rsidP="00B2368E">
            <w:pPr>
              <w:pStyle w:val="Szvegtrzs"/>
              <w:numPr>
                <w:ilvl w:val="0"/>
                <w:numId w:val="9"/>
              </w:numPr>
              <w:ind w:left="478"/>
              <w:jc w:val="both"/>
            </w:pPr>
            <w:r w:rsidRPr="004049A9">
              <w:t xml:space="preserve">nincs mindig elég férőhely </w:t>
            </w:r>
          </w:p>
          <w:p w14:paraId="2DF61067" w14:textId="77777777" w:rsidR="004049A9" w:rsidRPr="004049A9" w:rsidRDefault="004049A9" w:rsidP="00B2368E">
            <w:pPr>
              <w:pStyle w:val="Szvegtrzs"/>
              <w:numPr>
                <w:ilvl w:val="0"/>
                <w:numId w:val="9"/>
              </w:numPr>
              <w:ind w:left="478"/>
              <w:jc w:val="both"/>
            </w:pPr>
            <w:r w:rsidRPr="004049A9">
              <w:t xml:space="preserve">kimaradó járatok </w:t>
            </w:r>
          </w:p>
          <w:p w14:paraId="693C0C0D" w14:textId="53DFF7FD" w:rsidR="004049A9" w:rsidRPr="004049A9" w:rsidRDefault="004049A9" w:rsidP="00B2368E">
            <w:pPr>
              <w:pStyle w:val="Szvegtrzs"/>
              <w:numPr>
                <w:ilvl w:val="0"/>
                <w:numId w:val="9"/>
              </w:numPr>
              <w:ind w:left="478"/>
              <w:jc w:val="both"/>
            </w:pPr>
            <w:r w:rsidRPr="004049A9">
              <w:t xml:space="preserve">hétvégén kevesebb járat </w:t>
            </w:r>
          </w:p>
        </w:tc>
      </w:tr>
      <w:tr w:rsidR="004049A9" w:rsidRPr="004049A9" w14:paraId="6C8D0397" w14:textId="77777777" w:rsidTr="006A5935">
        <w:trPr>
          <w:trHeight w:hRule="exact" w:val="3969"/>
          <w:jc w:val="center"/>
        </w:trPr>
        <w:tc>
          <w:tcPr>
            <w:tcW w:w="4536" w:type="dxa"/>
            <w:shd w:val="clear" w:color="auto" w:fill="00B0F0"/>
          </w:tcPr>
          <w:p w14:paraId="76CB73AC" w14:textId="1E314A18" w:rsidR="004049A9" w:rsidRPr="00A626B4" w:rsidRDefault="004049A9" w:rsidP="00A626B4">
            <w:pPr>
              <w:pStyle w:val="Szvegtrzs"/>
              <w:spacing w:before="240" w:after="240"/>
              <w:jc w:val="center"/>
              <w:rPr>
                <w:b/>
                <w:bCs/>
                <w:sz w:val="32"/>
                <w:szCs w:val="28"/>
                <w:u w:val="single"/>
              </w:rPr>
            </w:pPr>
            <w:proofErr w:type="spellStart"/>
            <w:r w:rsidRPr="00A626B4">
              <w:rPr>
                <w:b/>
                <w:bCs/>
                <w:sz w:val="32"/>
                <w:szCs w:val="28"/>
                <w:u w:val="single"/>
              </w:rPr>
              <w:t>Opportunities</w:t>
            </w:r>
            <w:proofErr w:type="spellEnd"/>
            <w:r w:rsidRPr="00A626B4">
              <w:rPr>
                <w:b/>
                <w:bCs/>
                <w:sz w:val="32"/>
                <w:szCs w:val="28"/>
                <w:u w:val="single"/>
              </w:rPr>
              <w:t xml:space="preserve"> - Lehetőségek</w:t>
            </w:r>
          </w:p>
          <w:p w14:paraId="762181B2" w14:textId="77777777" w:rsidR="004049A9" w:rsidRPr="004049A9" w:rsidRDefault="004049A9" w:rsidP="00B2368E">
            <w:pPr>
              <w:pStyle w:val="Szvegtrzs"/>
              <w:numPr>
                <w:ilvl w:val="0"/>
                <w:numId w:val="13"/>
              </w:numPr>
              <w:ind w:left="447"/>
              <w:jc w:val="both"/>
            </w:pPr>
            <w:r w:rsidRPr="004049A9">
              <w:t xml:space="preserve">társalgás, kapcsolatépítés </w:t>
            </w:r>
          </w:p>
          <w:p w14:paraId="7E797F5F" w14:textId="77777777" w:rsidR="004049A9" w:rsidRPr="004049A9" w:rsidRDefault="004049A9" w:rsidP="00B2368E">
            <w:pPr>
              <w:pStyle w:val="Szvegtrzs"/>
              <w:numPr>
                <w:ilvl w:val="0"/>
                <w:numId w:val="13"/>
              </w:numPr>
              <w:ind w:left="447"/>
              <w:jc w:val="both"/>
            </w:pPr>
            <w:r w:rsidRPr="004049A9">
              <w:t xml:space="preserve">kötött menetrend </w:t>
            </w:r>
          </w:p>
          <w:p w14:paraId="16186D81" w14:textId="77777777" w:rsidR="004049A9" w:rsidRPr="004049A9" w:rsidRDefault="004049A9" w:rsidP="00B2368E">
            <w:pPr>
              <w:pStyle w:val="Szvegtrzs"/>
              <w:numPr>
                <w:ilvl w:val="0"/>
                <w:numId w:val="13"/>
              </w:numPr>
              <w:ind w:left="447"/>
              <w:jc w:val="both"/>
            </w:pPr>
            <w:r w:rsidRPr="004049A9">
              <w:t xml:space="preserve">friss levegő </w:t>
            </w:r>
          </w:p>
          <w:p w14:paraId="3D26EB86" w14:textId="422DA96E" w:rsidR="004049A9" w:rsidRPr="004049A9" w:rsidRDefault="004049A9" w:rsidP="00B2368E">
            <w:pPr>
              <w:pStyle w:val="Szvegtrzs"/>
              <w:numPr>
                <w:ilvl w:val="0"/>
                <w:numId w:val="13"/>
              </w:numPr>
              <w:ind w:left="447"/>
              <w:jc w:val="both"/>
            </w:pPr>
            <w:r w:rsidRPr="004049A9">
              <w:t xml:space="preserve">mozgás </w:t>
            </w:r>
          </w:p>
        </w:tc>
        <w:tc>
          <w:tcPr>
            <w:tcW w:w="4536" w:type="dxa"/>
            <w:shd w:val="clear" w:color="auto" w:fill="FF0000"/>
          </w:tcPr>
          <w:p w14:paraId="616192A1" w14:textId="08A0DDA8" w:rsidR="004049A9" w:rsidRPr="00A626B4" w:rsidRDefault="004049A9" w:rsidP="00A626B4">
            <w:pPr>
              <w:pStyle w:val="Szvegtrzs"/>
              <w:spacing w:before="240" w:after="240"/>
              <w:jc w:val="center"/>
              <w:rPr>
                <w:b/>
                <w:bCs/>
                <w:sz w:val="32"/>
                <w:szCs w:val="28"/>
                <w:u w:val="single"/>
              </w:rPr>
            </w:pPr>
            <w:proofErr w:type="spellStart"/>
            <w:r w:rsidRPr="00A626B4">
              <w:rPr>
                <w:b/>
                <w:bCs/>
                <w:sz w:val="32"/>
                <w:szCs w:val="28"/>
                <w:u w:val="single"/>
              </w:rPr>
              <w:t>Threats</w:t>
            </w:r>
            <w:proofErr w:type="spellEnd"/>
            <w:r w:rsidRPr="00A626B4">
              <w:rPr>
                <w:b/>
                <w:bCs/>
                <w:sz w:val="32"/>
                <w:szCs w:val="28"/>
                <w:u w:val="single"/>
              </w:rPr>
              <w:t xml:space="preserve"> - Veszélyek</w:t>
            </w:r>
          </w:p>
          <w:p w14:paraId="7743193B" w14:textId="77777777" w:rsidR="004049A9" w:rsidRPr="004049A9" w:rsidRDefault="004049A9" w:rsidP="00B2368E">
            <w:pPr>
              <w:pStyle w:val="Szvegtrzs"/>
              <w:numPr>
                <w:ilvl w:val="0"/>
                <w:numId w:val="13"/>
              </w:numPr>
              <w:ind w:left="478"/>
              <w:jc w:val="both"/>
            </w:pPr>
            <w:r w:rsidRPr="004049A9">
              <w:t xml:space="preserve">késés </w:t>
            </w:r>
          </w:p>
          <w:p w14:paraId="642BD81B" w14:textId="77777777" w:rsidR="004049A9" w:rsidRPr="004049A9" w:rsidRDefault="004049A9" w:rsidP="00B2368E">
            <w:pPr>
              <w:pStyle w:val="Szvegtrzs"/>
              <w:numPr>
                <w:ilvl w:val="0"/>
                <w:numId w:val="13"/>
              </w:numPr>
              <w:ind w:left="478"/>
              <w:jc w:val="both"/>
            </w:pPr>
            <w:r w:rsidRPr="004049A9">
              <w:t xml:space="preserve">jármű meghibásodása </w:t>
            </w:r>
          </w:p>
          <w:p w14:paraId="010E5E67" w14:textId="77777777" w:rsidR="004049A9" w:rsidRPr="004049A9" w:rsidRDefault="004049A9" w:rsidP="00B2368E">
            <w:pPr>
              <w:pStyle w:val="Szvegtrzs"/>
              <w:numPr>
                <w:ilvl w:val="0"/>
                <w:numId w:val="13"/>
              </w:numPr>
              <w:ind w:left="478"/>
              <w:jc w:val="both"/>
            </w:pPr>
            <w:r w:rsidRPr="004049A9">
              <w:t xml:space="preserve">utasok közti konfliktus </w:t>
            </w:r>
          </w:p>
          <w:p w14:paraId="1F4839B0" w14:textId="77777777" w:rsidR="004049A9" w:rsidRPr="004049A9" w:rsidRDefault="004049A9" w:rsidP="00B2368E">
            <w:pPr>
              <w:pStyle w:val="Szvegtrzs"/>
              <w:numPr>
                <w:ilvl w:val="0"/>
                <w:numId w:val="13"/>
              </w:numPr>
              <w:ind w:left="478"/>
              <w:jc w:val="both"/>
            </w:pPr>
            <w:r w:rsidRPr="004049A9">
              <w:t xml:space="preserve">utasok egészségügyi állapota </w:t>
            </w:r>
          </w:p>
          <w:p w14:paraId="19264761" w14:textId="30D9C51E" w:rsidR="004049A9" w:rsidRPr="004049A9" w:rsidRDefault="004049A9" w:rsidP="00B2368E">
            <w:pPr>
              <w:pStyle w:val="Szvegtrzs"/>
              <w:keepNext/>
              <w:numPr>
                <w:ilvl w:val="0"/>
                <w:numId w:val="13"/>
              </w:numPr>
              <w:ind w:left="478"/>
              <w:jc w:val="both"/>
            </w:pPr>
            <w:r w:rsidRPr="004049A9">
              <w:t xml:space="preserve">testiépség veszélye </w:t>
            </w:r>
          </w:p>
        </w:tc>
      </w:tr>
    </w:tbl>
    <w:p w14:paraId="1FAD24CC" w14:textId="57BE120E" w:rsidR="009F3931" w:rsidRDefault="00C34682" w:rsidP="00D35E3F">
      <w:pPr>
        <w:pStyle w:val="Kpalrs"/>
        <w:spacing w:after="360"/>
        <w:jc w:val="center"/>
        <w:rPr>
          <w:rFonts w:ascii="Times New Roman" w:hAnsi="Times New Roman" w:cs="Times New Roman"/>
          <w:b/>
          <w:bCs/>
          <w:i w:val="0"/>
          <w:iCs w:val="0"/>
          <w:noProof/>
        </w:rPr>
      </w:pPr>
      <w:r w:rsidRPr="00C34682">
        <w:rPr>
          <w:rFonts w:ascii="Times New Roman" w:hAnsi="Times New Roman" w:cs="Times New Roman"/>
          <w:b/>
          <w:bCs/>
          <w:i w:val="0"/>
          <w:iCs w:val="0"/>
          <w:noProof/>
        </w:rPr>
        <w:fldChar w:fldCharType="begin"/>
      </w:r>
      <w:r w:rsidRPr="00C34682">
        <w:rPr>
          <w:rFonts w:ascii="Times New Roman" w:hAnsi="Times New Roman" w:cs="Times New Roman"/>
          <w:b/>
          <w:bCs/>
          <w:i w:val="0"/>
          <w:iCs w:val="0"/>
          <w:noProof/>
        </w:rPr>
        <w:instrText xml:space="preserve"> SEQ ábra \* ARABIC </w:instrText>
      </w:r>
      <w:r w:rsidRPr="00C34682">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3</w:t>
      </w:r>
      <w:r w:rsidRPr="00C34682">
        <w:rPr>
          <w:rFonts w:ascii="Times New Roman" w:hAnsi="Times New Roman" w:cs="Times New Roman"/>
          <w:b/>
          <w:bCs/>
          <w:i w:val="0"/>
          <w:iCs w:val="0"/>
          <w:noProof/>
        </w:rPr>
        <w:fldChar w:fldCharType="end"/>
      </w:r>
      <w:r w:rsidRPr="00C34682">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C34682">
        <w:rPr>
          <w:rFonts w:ascii="Times New Roman" w:hAnsi="Times New Roman" w:cs="Times New Roman"/>
          <w:b/>
          <w:bCs/>
          <w:i w:val="0"/>
          <w:iCs w:val="0"/>
          <w:noProof/>
        </w:rPr>
        <w:t xml:space="preserve"> </w:t>
      </w:r>
      <w:r w:rsidR="007D19CD">
        <w:rPr>
          <w:rFonts w:ascii="Times New Roman" w:hAnsi="Times New Roman" w:cs="Times New Roman"/>
          <w:b/>
          <w:bCs/>
          <w:i w:val="0"/>
          <w:iCs w:val="0"/>
          <w:noProof/>
        </w:rPr>
        <w:t xml:space="preserve">A probléma </w:t>
      </w:r>
      <w:r w:rsidRPr="00C34682">
        <w:rPr>
          <w:rFonts w:ascii="Times New Roman" w:hAnsi="Times New Roman" w:cs="Times New Roman"/>
          <w:b/>
          <w:bCs/>
          <w:i w:val="0"/>
          <w:iCs w:val="0"/>
          <w:noProof/>
        </w:rPr>
        <w:t>SWOT analízis</w:t>
      </w:r>
      <w:r w:rsidR="007D19CD">
        <w:rPr>
          <w:rFonts w:ascii="Times New Roman" w:hAnsi="Times New Roman" w:cs="Times New Roman"/>
          <w:b/>
          <w:bCs/>
          <w:i w:val="0"/>
          <w:iCs w:val="0"/>
          <w:noProof/>
        </w:rPr>
        <w:t>e</w:t>
      </w:r>
    </w:p>
    <w:p w14:paraId="7F99139E" w14:textId="2C1BCC96" w:rsidR="00994E5A" w:rsidRDefault="00994E5A" w:rsidP="00917076">
      <w:pPr>
        <w:pStyle w:val="Cmsor1"/>
        <w:jc w:val="both"/>
      </w:pPr>
      <w:bookmarkStart w:id="16" w:name="_Toc102383596"/>
      <w:r>
        <w:lastRenderedPageBreak/>
        <w:t>Üzleti igény specifikáció</w:t>
      </w:r>
      <w:bookmarkEnd w:id="16"/>
      <w:r>
        <w:t xml:space="preserve"> </w:t>
      </w:r>
    </w:p>
    <w:p w14:paraId="05AB8FC3" w14:textId="77777777" w:rsidR="00301D9B" w:rsidRPr="00301D9B" w:rsidRDefault="00301D9B" w:rsidP="00B2368E">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17" w:name="_Toc102383597"/>
      <w:bookmarkEnd w:id="17"/>
    </w:p>
    <w:p w14:paraId="41846BFD" w14:textId="1BC8E951" w:rsidR="00917076" w:rsidRDefault="00BB07D9" w:rsidP="00301D9B">
      <w:pPr>
        <w:pStyle w:val="Cmsor2"/>
        <w:ind w:left="789"/>
      </w:pPr>
      <w:bookmarkStart w:id="18" w:name="_Toc102383598"/>
      <w:r>
        <w:t>Célok</w:t>
      </w:r>
      <w:bookmarkEnd w:id="18"/>
      <w:r>
        <w:t xml:space="preserve"> </w:t>
      </w:r>
    </w:p>
    <w:p w14:paraId="1010311A" w14:textId="4B32F0D4" w:rsidR="00BB07D9" w:rsidRDefault="00F5576B" w:rsidP="008F7164">
      <w:pPr>
        <w:pStyle w:val="Szvegtrzs"/>
        <w:spacing w:line="360" w:lineRule="auto"/>
        <w:jc w:val="both"/>
      </w:pPr>
      <w:r w:rsidRPr="00F5576B">
        <w:t>A SZEAT</w:t>
      </w:r>
      <w:r w:rsidR="006A6042">
        <w:t>-APP</w:t>
      </w:r>
      <w:r w:rsidRPr="00F5576B">
        <w:t xml:space="preserve"> elsődleges célja, hogy a </w:t>
      </w:r>
      <w:r w:rsidR="002F6905">
        <w:t xml:space="preserve">Széchenyi István Egyetem </w:t>
      </w:r>
      <w:r w:rsidRPr="00F5576B">
        <w:t>hallgató</w:t>
      </w:r>
      <w:r w:rsidR="002F6905">
        <w:t>inak</w:t>
      </w:r>
      <w:r w:rsidRPr="00F5576B">
        <w:t xml:space="preserve"> munkába jutását </w:t>
      </w:r>
      <w:r w:rsidR="00702BF4">
        <w:t xml:space="preserve">segítse, </w:t>
      </w:r>
      <w:r w:rsidRPr="00F5576B">
        <w:t>egyszerűbbé, gazdaságossá</w:t>
      </w:r>
      <w:r w:rsidR="002F6905">
        <w:t xml:space="preserve"> és</w:t>
      </w:r>
      <w:r w:rsidRPr="00F5576B">
        <w:t xml:space="preserve"> környezetbaráttá tegye. A </w:t>
      </w:r>
      <w:r w:rsidR="00862B65">
        <w:t>hallgató</w:t>
      </w:r>
      <w:r w:rsidRPr="00F5576B">
        <w:t xml:space="preserve"> megnézheti az appon, hogy mikor és honnan indul</w:t>
      </w:r>
      <w:r w:rsidR="00862B65">
        <w:t>nak</w:t>
      </w:r>
      <w:r w:rsidRPr="00F5576B">
        <w:t xml:space="preserve"> sofőr</w:t>
      </w:r>
      <w:r w:rsidR="00862B65">
        <w:t>ök</w:t>
      </w:r>
      <w:r w:rsidRPr="00F5576B">
        <w:t xml:space="preserve">. Az appon keresztül </w:t>
      </w:r>
      <w:r w:rsidR="00E327E4">
        <w:t xml:space="preserve">lehetősége van </w:t>
      </w:r>
      <w:r w:rsidRPr="00F5576B">
        <w:t>jelentkezni a fuvarra. Ha az autó megtelik, akkor a sofőr benzinköltsége meg</w:t>
      </w:r>
      <w:r w:rsidR="003B2B3E">
        <w:t>t</w:t>
      </w:r>
      <w:r w:rsidRPr="00F5576B">
        <w:t xml:space="preserve">érül, az utasok pedig sokkal olcsóbban utaznak, mintha taxival mennének. </w:t>
      </w:r>
      <w:r w:rsidR="00AF23D9">
        <w:t xml:space="preserve">Megoldásunk segítené </w:t>
      </w:r>
      <w:r w:rsidRPr="00F5576B">
        <w:t xml:space="preserve">a dugó </w:t>
      </w:r>
      <w:r w:rsidR="00AF23D9">
        <w:t xml:space="preserve">kialakulásának </w:t>
      </w:r>
      <w:r w:rsidRPr="00F5576B">
        <w:t>elkerülés</w:t>
      </w:r>
      <w:r w:rsidR="00AF23D9">
        <w:t xml:space="preserve">ét is és </w:t>
      </w:r>
      <w:r w:rsidR="00A132E7">
        <w:t>lokális emisszió</w:t>
      </w:r>
      <w:r w:rsidR="00AF23D9">
        <w:t xml:space="preserve"> csökkenté</w:t>
      </w:r>
      <w:r w:rsidR="00A132E7">
        <w:t>sét</w:t>
      </w:r>
      <w:r w:rsidR="00AF23D9">
        <w:t>. Minél többen utaznak saját autó helyett közösen, annál kevesebb jármű fog közlekedni</w:t>
      </w:r>
      <w:r w:rsidR="007E4526">
        <w:t xml:space="preserve"> és szennyezni a környezetet. </w:t>
      </w:r>
      <w:r w:rsidR="00DD334D">
        <w:t xml:space="preserve">Az utasok nem lennének kitéve az időjárás viszontagságainak és a tömegközlekedés bizonytalan mivoltának sem, továbbá a hasonló korosztályú és azonos munkahelyen dolgozó utasok könnyebben tudnának ismerkedni, barátságokat kötni. Ez a közös munkavégzésre és a kollégiumi életre is pozitív hatásokkal lehet. </w:t>
      </w:r>
    </w:p>
    <w:p w14:paraId="10F98280" w14:textId="7FADE1AF" w:rsidR="00BB07D9" w:rsidRDefault="00BB07D9" w:rsidP="00301D9B">
      <w:pPr>
        <w:pStyle w:val="Cmsor2"/>
        <w:ind w:left="789"/>
      </w:pPr>
      <w:bookmarkStart w:id="19" w:name="_Toc102383599"/>
      <w:bookmarkStart w:id="20" w:name="_Hlk97492435"/>
      <w:proofErr w:type="spellStart"/>
      <w:r>
        <w:t>Stakeholderek</w:t>
      </w:r>
      <w:bookmarkEnd w:id="19"/>
      <w:proofErr w:type="spellEnd"/>
      <w:r>
        <w:t xml:space="preserve"> </w:t>
      </w:r>
    </w:p>
    <w:bookmarkEnd w:id="20"/>
    <w:p w14:paraId="5A4EA6C3" w14:textId="3012930A" w:rsidR="0038793C" w:rsidRDefault="0038793C" w:rsidP="00B71BC6">
      <w:pPr>
        <w:pStyle w:val="Szvegtrzs"/>
        <w:spacing w:line="360" w:lineRule="auto"/>
        <w:jc w:val="both"/>
      </w:pPr>
      <w:r>
        <w:t xml:space="preserve">Projektünk </w:t>
      </w:r>
      <w:r w:rsidR="001327CB">
        <w:t xml:space="preserve">elsődleges </w:t>
      </w:r>
      <w:r>
        <w:t xml:space="preserve">belső érdekeltjei az applikáció fejlesztői, akik elkészítik és a továbbiakban is karban tudják majd tartani, fejleszteni az applikációt. </w:t>
      </w:r>
      <w:r w:rsidR="004A4DB6">
        <w:t xml:space="preserve">Mellettük belső érdekeltek lehetnek még az esetleges befektetők. A külső érdekeltek körébe tartoznak a hallgatók, akik igénybe szeretnék majd venni a szolgáltatást és az </w:t>
      </w:r>
      <w:proofErr w:type="spellStart"/>
      <w:r w:rsidR="004A4DB6">
        <w:t>appsofőrök</w:t>
      </w:r>
      <w:proofErr w:type="spellEnd"/>
      <w:r w:rsidR="004A4DB6">
        <w:t xml:space="preserve">, akik az autókat fogják vezetni. A külső érdekeltek közé tartozhatnak </w:t>
      </w:r>
      <w:r w:rsidR="006738F1">
        <w:t>konk</w:t>
      </w:r>
      <w:r w:rsidR="007432A7">
        <w:t>u</w:t>
      </w:r>
      <w:r w:rsidR="006738F1">
        <w:t xml:space="preserve">renciaként </w:t>
      </w:r>
      <w:r w:rsidR="004A4DB6">
        <w:t>még az ismert, személyszállítással foglalkozó sofőrök, például busz- és taxisofőrök.</w:t>
      </w:r>
    </w:p>
    <w:p w14:paraId="6D132FAC" w14:textId="77777777" w:rsidR="007D2973" w:rsidRDefault="007D2973" w:rsidP="00B71BC6">
      <w:pPr>
        <w:pStyle w:val="Szvegtrzs"/>
        <w:spacing w:line="360" w:lineRule="auto"/>
        <w:jc w:val="both"/>
      </w:pPr>
    </w:p>
    <w:p w14:paraId="4D0877E7" w14:textId="285EF779" w:rsidR="00BB07D9" w:rsidRPr="00CF3034" w:rsidRDefault="00BB07D9" w:rsidP="004159C3">
      <w:pPr>
        <w:pStyle w:val="Szvegtrzs"/>
        <w:pageBreakBefore/>
        <w:spacing w:line="360" w:lineRule="auto"/>
        <w:jc w:val="both"/>
        <w:rPr>
          <w:b/>
          <w:bCs/>
        </w:rPr>
      </w:pPr>
      <w:r w:rsidRPr="00CF3034">
        <w:rPr>
          <w:b/>
          <w:bCs/>
        </w:rPr>
        <w:lastRenderedPageBreak/>
        <w:t xml:space="preserve">Belső érdekeltek </w:t>
      </w:r>
    </w:p>
    <w:p w14:paraId="5ABA9466" w14:textId="480494E7" w:rsidR="0089302A" w:rsidRDefault="009E7AEC" w:rsidP="0089302A">
      <w:pPr>
        <w:pStyle w:val="Szvegtrzs"/>
        <w:spacing w:line="360" w:lineRule="auto"/>
        <w:jc w:val="both"/>
      </w:pPr>
      <w:r>
        <w:t xml:space="preserve">A fejlesztők nélkül nem jöhetne létre és nem is működhetne az applikáció. Feladatuk megtervezni a célnak megfelelően működő alkalmazást. Későbbiekben is szükség lesz a munkájukra a program karbantartása és esetleges fejlesztések kivitelezése kapcsán. </w:t>
      </w:r>
    </w:p>
    <w:p w14:paraId="5F9C9C92" w14:textId="162F6EAC" w:rsidR="0089302A" w:rsidRDefault="0089302A" w:rsidP="006249E9">
      <w:pPr>
        <w:pStyle w:val="Szvegtrzs"/>
        <w:spacing w:line="360" w:lineRule="auto"/>
        <w:jc w:val="both"/>
      </w:pPr>
      <w:r>
        <w:t xml:space="preserve">A befektetők kulcsszerepet játszhatnak az applikáció létrehozásának, fenntartásának és továbbfejlesztésének finanszírozásában. Minél népszerűbb lesz az alkalmazás, annál több emberhez juthat el és annál több utas veheti igénybe a szolgáltatásokat. Később az alkalmazást ki is lehet bővíteni és további szolgáltatásokat biztosítani. </w:t>
      </w:r>
    </w:p>
    <w:p w14:paraId="60D074F0" w14:textId="38230EBA" w:rsidR="00BB07D9" w:rsidRDefault="00BB07D9" w:rsidP="00B71BC6">
      <w:pPr>
        <w:pStyle w:val="Szvegtrzs"/>
        <w:spacing w:line="360" w:lineRule="auto"/>
        <w:jc w:val="both"/>
      </w:pPr>
    </w:p>
    <w:p w14:paraId="33F8D2DB" w14:textId="3F951D82" w:rsidR="00BB07D9" w:rsidRPr="00CF3034" w:rsidRDefault="00BB07D9" w:rsidP="00B71BC6">
      <w:pPr>
        <w:pStyle w:val="Szvegtrzs"/>
        <w:spacing w:line="360" w:lineRule="auto"/>
        <w:jc w:val="both"/>
        <w:rPr>
          <w:b/>
          <w:bCs/>
        </w:rPr>
      </w:pPr>
      <w:r w:rsidRPr="00CF3034">
        <w:rPr>
          <w:b/>
          <w:bCs/>
        </w:rPr>
        <w:t xml:space="preserve">Külső érdekeltek </w:t>
      </w:r>
    </w:p>
    <w:p w14:paraId="799B988C" w14:textId="77777777" w:rsidR="0089302A" w:rsidRDefault="0089302A" w:rsidP="0089302A">
      <w:pPr>
        <w:pStyle w:val="Szvegtrzs"/>
        <w:spacing w:line="360" w:lineRule="auto"/>
        <w:jc w:val="both"/>
      </w:pPr>
      <w:r>
        <w:t xml:space="preserve">A hallgatók érdeke, hogy munkahelyükre minél gyorsabban és pontosabban érkezzenek, utazásuk pedig minél olcsóbb és kényelmesebb legyen. A SZEAT-APP használatával a hallgatóknak nem kell alkalmazkodni a kötött tömegközlekedési menetrendekhez és az időjárás viszontagságaihoz, továbbá sokkal olcsóbban is élvezheti a személyautók kényelmét, mintha taxit hívna. Az utazás közben akár új barátokra is lelhet. </w:t>
      </w:r>
    </w:p>
    <w:p w14:paraId="61382473" w14:textId="77777777" w:rsidR="0089302A" w:rsidRDefault="0089302A" w:rsidP="0089302A">
      <w:pPr>
        <w:pStyle w:val="Szvegtrzs"/>
        <w:spacing w:line="360" w:lineRule="auto"/>
        <w:jc w:val="both"/>
      </w:pPr>
      <w:r>
        <w:t xml:space="preserve">Az </w:t>
      </w:r>
      <w:proofErr w:type="spellStart"/>
      <w:r>
        <w:t>appsofőrök</w:t>
      </w:r>
      <w:proofErr w:type="spellEnd"/>
      <w:r>
        <w:t xml:space="preserve"> érdeke, hogy minél több utast sikerüljön összegyűjteni egy útra. Cél, hogy az összegyűlt összeg minél nagyobb mértékben fedezze az autófenntartási és benzinköltségeket. </w:t>
      </w:r>
    </w:p>
    <w:p w14:paraId="6A600CBF" w14:textId="5D2BD7BC" w:rsidR="00A56F3D" w:rsidRDefault="00A56F3D" w:rsidP="00B71BC6">
      <w:pPr>
        <w:pStyle w:val="Szvegtrzs"/>
        <w:spacing w:line="360" w:lineRule="auto"/>
        <w:jc w:val="both"/>
      </w:pPr>
      <w:r>
        <w:t xml:space="preserve">A busz- és taxisofőrök inkább vetélytársként lehetnek érdekeltek, mivel minél többen használják a SZEAT-APP-ot, annál kevesebben fognak igénybe venni más </w:t>
      </w:r>
      <w:r w:rsidR="002678AB">
        <w:t xml:space="preserve">városi </w:t>
      </w:r>
      <w:r>
        <w:t xml:space="preserve">személyszállítási szolgáltatásokat. </w:t>
      </w:r>
    </w:p>
    <w:p w14:paraId="23ED105C" w14:textId="4440F7E5" w:rsidR="006832C0" w:rsidRDefault="009E0D69" w:rsidP="001556B7">
      <w:pPr>
        <w:pStyle w:val="Cmsor2"/>
        <w:pageBreakBefore/>
        <w:ind w:left="788" w:hanging="431"/>
      </w:pPr>
      <w:bookmarkStart w:id="21" w:name="_Toc102383600"/>
      <w:r>
        <w:lastRenderedPageBreak/>
        <w:t xml:space="preserve">Rendszer </w:t>
      </w:r>
      <w:r w:rsidR="00D229B3">
        <w:t>tervezett</w:t>
      </w:r>
      <w:r>
        <w:t xml:space="preserve"> működés</w:t>
      </w:r>
      <w:r w:rsidR="00D229B3">
        <w:t>e</w:t>
      </w:r>
      <w:r>
        <w:t xml:space="preserve"> folyamatábra</w:t>
      </w:r>
      <w:bookmarkEnd w:id="21"/>
      <w:r>
        <w:t xml:space="preserve"> </w:t>
      </w:r>
    </w:p>
    <w:p w14:paraId="32B15B4B" w14:textId="58EA7AAA" w:rsidR="00034E31" w:rsidRDefault="004E2302" w:rsidP="00034E31">
      <w:pPr>
        <w:pStyle w:val="Szvegtrzs"/>
        <w:keepNext/>
        <w:spacing w:line="360" w:lineRule="auto"/>
        <w:jc w:val="both"/>
      </w:pPr>
      <w:r>
        <w:rPr>
          <w:noProof/>
        </w:rPr>
        <w:drawing>
          <wp:inline distT="0" distB="0" distL="0" distR="0" wp14:anchorId="3670BA0E" wp14:editId="0AEBFFC6">
            <wp:extent cx="5565774" cy="530487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1">
                      <a:extLst>
                        <a:ext uri="{28A0092B-C50C-407E-A947-70E740481C1C}">
                          <a14:useLocalDpi xmlns:a14="http://schemas.microsoft.com/office/drawing/2010/main" val="0"/>
                        </a:ext>
                      </a:extLst>
                    </a:blip>
                    <a:stretch>
                      <a:fillRect/>
                    </a:stretch>
                  </pic:blipFill>
                  <pic:spPr>
                    <a:xfrm>
                      <a:off x="0" y="0"/>
                      <a:ext cx="5565774" cy="5304879"/>
                    </a:xfrm>
                    <a:prstGeom prst="rect">
                      <a:avLst/>
                    </a:prstGeom>
                  </pic:spPr>
                </pic:pic>
              </a:graphicData>
            </a:graphic>
          </wp:inline>
        </w:drawing>
      </w:r>
    </w:p>
    <w:p w14:paraId="0E4822BC" w14:textId="0F16E136" w:rsidR="0072657F" w:rsidRDefault="00034E31" w:rsidP="00D35E3F">
      <w:pPr>
        <w:pStyle w:val="Kpalrs"/>
        <w:spacing w:after="360"/>
        <w:jc w:val="center"/>
        <w:rPr>
          <w:rFonts w:ascii="Times New Roman" w:hAnsi="Times New Roman" w:cs="Times New Roman"/>
          <w:b/>
          <w:bCs/>
          <w:i w:val="0"/>
          <w:iCs w:val="0"/>
          <w:noProof/>
        </w:rPr>
      </w:pPr>
      <w:r w:rsidRPr="00034E31">
        <w:rPr>
          <w:rFonts w:ascii="Times New Roman" w:hAnsi="Times New Roman" w:cs="Times New Roman"/>
          <w:b/>
          <w:bCs/>
          <w:i w:val="0"/>
          <w:iCs w:val="0"/>
          <w:noProof/>
        </w:rPr>
        <w:fldChar w:fldCharType="begin"/>
      </w:r>
      <w:r w:rsidRPr="00034E31">
        <w:rPr>
          <w:rFonts w:ascii="Times New Roman" w:hAnsi="Times New Roman" w:cs="Times New Roman"/>
          <w:b/>
          <w:bCs/>
          <w:i w:val="0"/>
          <w:iCs w:val="0"/>
          <w:noProof/>
        </w:rPr>
        <w:instrText xml:space="preserve"> SEQ ábra \* ARABIC </w:instrText>
      </w:r>
      <w:r w:rsidRPr="00034E3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4</w:t>
      </w:r>
      <w:r w:rsidRPr="00034E31">
        <w:rPr>
          <w:rFonts w:ascii="Times New Roman" w:hAnsi="Times New Roman" w:cs="Times New Roman"/>
          <w:b/>
          <w:bCs/>
          <w:i w:val="0"/>
          <w:iCs w:val="0"/>
          <w:noProof/>
        </w:rPr>
        <w:fldChar w:fldCharType="end"/>
      </w:r>
      <w:r w:rsidRPr="00034E31">
        <w:rPr>
          <w:rFonts w:ascii="Times New Roman" w:hAnsi="Times New Roman" w:cs="Times New Roman"/>
          <w:b/>
          <w:bCs/>
          <w:i w:val="0"/>
          <w:iCs w:val="0"/>
          <w:noProof/>
        </w:rPr>
        <w:t>. ábra - A megoldás folyamatábrája</w:t>
      </w:r>
    </w:p>
    <w:p w14:paraId="260FF8DF" w14:textId="31A7A9D1" w:rsidR="00A87D44" w:rsidRPr="00A37B7C" w:rsidRDefault="00A37B7C" w:rsidP="00A37B7C">
      <w:pPr>
        <w:pStyle w:val="Kpalrs"/>
        <w:spacing w:after="360" w:line="360" w:lineRule="auto"/>
        <w:jc w:val="both"/>
        <w:rPr>
          <w:rFonts w:ascii="Times New Roman" w:hAnsi="Times New Roman" w:cs="Times New Roman"/>
          <w:i w:val="0"/>
          <w:iCs w:val="0"/>
          <w:noProof/>
        </w:rPr>
      </w:pPr>
      <w:r w:rsidRPr="00A37B7C">
        <w:rPr>
          <w:rFonts w:ascii="Times New Roman" w:hAnsi="Times New Roman" w:cs="Times New Roman"/>
          <w:i w:val="0"/>
          <w:iCs w:val="0"/>
          <w:noProof/>
        </w:rPr>
        <w:t xml:space="preserve">A rendszerünk tervezett működésének folyamatát mutatja be. A kiinduló pont, azaz a START a kollégium lesz és a </w:t>
      </w:r>
      <w:r>
        <w:rPr>
          <w:rFonts w:ascii="Times New Roman" w:hAnsi="Times New Roman" w:cs="Times New Roman"/>
          <w:i w:val="0"/>
          <w:iCs w:val="0"/>
          <w:noProof/>
        </w:rPr>
        <w:t>STOP</w:t>
      </w:r>
      <w:r w:rsidRPr="00A37B7C">
        <w:rPr>
          <w:rFonts w:ascii="Times New Roman" w:hAnsi="Times New Roman" w:cs="Times New Roman"/>
          <w:i w:val="0"/>
          <w:iCs w:val="0"/>
          <w:noProof/>
        </w:rPr>
        <w:t xml:space="preserve"> pedig az, hogy megérkezzünk a munkába. Először is a fuvar keresésének a kérdését kell megválaszolni ugyanis azért indultunk el, mert munkába kell mennünk. Ha fuvart keresünk, akkor feltételezhetően utasok vagyunk (hacsak nem adódott valami probléma az autónkkal és ezért van szükségünk fuvarra) ezért találnunk kell egy sofőrt. Addig vagyunk kénytelenek keresni ameddig nem találunk egyet és ezután azt kell átgondolnunk hogy ő lesz-e a számunkra megfelelő sofőr. Hogyha úgy döntünk valamilyen oknál fogva, hogy nem akkor a keresés újból indul addig, amíg nem találunk egy megfelelő személyt. Ha sikerült megtalálni az alkalmas sofőrt, akkor meg kell vizsgálni azt, hogy valamilyen oknál fogva vissza kell-e mondanunk az utat. Az út visszamondása </w:t>
      </w:r>
      <w:r w:rsidRPr="00A37B7C">
        <w:rPr>
          <w:rFonts w:ascii="Times New Roman" w:hAnsi="Times New Roman" w:cs="Times New Roman"/>
          <w:i w:val="0"/>
          <w:iCs w:val="0"/>
          <w:noProof/>
        </w:rPr>
        <w:lastRenderedPageBreak/>
        <w:t xml:space="preserve">történhet azért, mert nem kell mennünk mégsem dolgozni és így otthon tudunk maradni, de ha lemondtuk az utat és továbbra is kell menni dolgozni, akkor a fuvar keresés indul ismét a legelejéről. Abban az esetben, ha semmilyen zavaró körülmény nem jön közbe, akkor nem mondjuk vissza az utat és tudunk találkozni a sofőrünkkel és megtörténik az utazás. Ekkor már csak az nehezítheti meg utunkat, ha dugóba keveredünk és ez miatt a munkába, azaz a </w:t>
      </w:r>
      <w:r w:rsidR="00CD7910">
        <w:rPr>
          <w:rFonts w:ascii="Times New Roman" w:hAnsi="Times New Roman" w:cs="Times New Roman"/>
          <w:i w:val="0"/>
          <w:iCs w:val="0"/>
          <w:noProof/>
        </w:rPr>
        <w:t>STOP</w:t>
      </w:r>
      <w:r w:rsidRPr="00A37B7C">
        <w:rPr>
          <w:rFonts w:ascii="Times New Roman" w:hAnsi="Times New Roman" w:cs="Times New Roman"/>
          <w:i w:val="0"/>
          <w:iCs w:val="0"/>
          <w:noProof/>
        </w:rPr>
        <w:t>-ba érkezésünk késve történik. Amennyiben megfelelő tempóban tudunk haladni akkor késés nélkül meg tudunk érkezni a munkahelyünkre feltéve, ha időben indultunk el. A másik opció lehet az, ha nem keresünk fuvart, mert sofőrök vagyunk. Ekkor meg kell terveznünk azt az útvonalat, amivel a lehető leghatékonyabb módon minden utast el tudunk vinni a munkába és mi is időben be tudunk érni dolgozni. Ha már megterveztük, hogy melyik útvonalon kívánunk menni, akkor is előfordulhat, hogy azt valamilyen oknál fogva törölnünk kell például azért, mert nem kell menni dolgozni és otthon tudunk maradni. Amennyiben ez az opció nem áll fent akkor új útvonalat kell megterveznünk és meg kell várnunk, illetve találkoznunk kell utasainkkal, feltéve, hogy vannak. Hogyha nincsenek vagy már felvettük őket, akkor elkezdődhet az utazás a munkába. Ilyenkor már csak a korábban is említett dugó problémája léphet fel, és ha ez fenn áll akkor valószínűleg késni fogunk a munkából viszont ha nem akkor pontosan meg tudunk érkezni.</w:t>
      </w:r>
    </w:p>
    <w:p w14:paraId="68098617" w14:textId="6FFF7C1B" w:rsidR="006832C0" w:rsidRDefault="009E0D69" w:rsidP="00563914">
      <w:pPr>
        <w:pStyle w:val="Cmsor2"/>
        <w:pageBreakBefore/>
        <w:ind w:left="788" w:hanging="431"/>
      </w:pPr>
      <w:bookmarkStart w:id="22" w:name="_Toc102383601"/>
      <w:r>
        <w:lastRenderedPageBreak/>
        <w:t xml:space="preserve">Rendszer </w:t>
      </w:r>
      <w:r w:rsidR="00F963D5">
        <w:t>tervezett</w:t>
      </w:r>
      <w:r>
        <w:t xml:space="preserve"> működés</w:t>
      </w:r>
      <w:r w:rsidR="00D229B3">
        <w:t>e</w:t>
      </w:r>
      <w:r>
        <w:t xml:space="preserve"> </w:t>
      </w:r>
      <w:r w:rsidR="002C3FC4">
        <w:t xml:space="preserve">- </w:t>
      </w:r>
      <w:proofErr w:type="spellStart"/>
      <w:r>
        <w:t>u</w:t>
      </w:r>
      <w:r w:rsidR="006832C0">
        <w:t>se</w:t>
      </w:r>
      <w:proofErr w:type="spellEnd"/>
      <w:r w:rsidR="006832C0">
        <w:t xml:space="preserve"> </w:t>
      </w:r>
      <w:proofErr w:type="spellStart"/>
      <w:r w:rsidR="006832C0">
        <w:t>case</w:t>
      </w:r>
      <w:proofErr w:type="spellEnd"/>
      <w:r w:rsidR="006832C0">
        <w:t xml:space="preserve"> diagram</w:t>
      </w:r>
      <w:bookmarkEnd w:id="22"/>
      <w:r>
        <w:t xml:space="preserve"> </w:t>
      </w:r>
    </w:p>
    <w:p w14:paraId="30CB5329" w14:textId="77777777" w:rsidR="007620B9" w:rsidRDefault="007620B9" w:rsidP="007620B9">
      <w:pPr>
        <w:pStyle w:val="Szvegtrzs"/>
        <w:keepNext/>
        <w:spacing w:line="360" w:lineRule="auto"/>
        <w:jc w:val="center"/>
      </w:pPr>
      <w:r>
        <w:rPr>
          <w:noProof/>
        </w:rPr>
        <w:drawing>
          <wp:inline distT="0" distB="0" distL="0" distR="0" wp14:anchorId="43C1F8FF" wp14:editId="1A6C6A6B">
            <wp:extent cx="5565772" cy="246420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5772" cy="2464207"/>
                    </a:xfrm>
                    <a:prstGeom prst="rect">
                      <a:avLst/>
                    </a:prstGeom>
                  </pic:spPr>
                </pic:pic>
              </a:graphicData>
            </a:graphic>
          </wp:inline>
        </w:drawing>
      </w:r>
    </w:p>
    <w:p w14:paraId="7F55F68A" w14:textId="2E4B8AAB" w:rsidR="007620B9" w:rsidRPr="007620B9" w:rsidRDefault="007620B9" w:rsidP="00D35E3F">
      <w:pPr>
        <w:pStyle w:val="Kpalrs"/>
        <w:spacing w:after="360"/>
        <w:jc w:val="center"/>
        <w:rPr>
          <w:rFonts w:ascii="Times New Roman" w:hAnsi="Times New Roman" w:cs="Times New Roman"/>
          <w:b/>
          <w:bCs/>
          <w:i w:val="0"/>
          <w:iCs w:val="0"/>
          <w:noProof/>
        </w:rPr>
      </w:pPr>
      <w:r w:rsidRPr="007620B9">
        <w:rPr>
          <w:rFonts w:ascii="Times New Roman" w:hAnsi="Times New Roman" w:cs="Times New Roman"/>
          <w:b/>
          <w:bCs/>
          <w:i w:val="0"/>
          <w:iCs w:val="0"/>
          <w:noProof/>
        </w:rPr>
        <w:fldChar w:fldCharType="begin"/>
      </w:r>
      <w:r w:rsidRPr="007620B9">
        <w:rPr>
          <w:rFonts w:ascii="Times New Roman" w:hAnsi="Times New Roman" w:cs="Times New Roman"/>
          <w:b/>
          <w:bCs/>
          <w:i w:val="0"/>
          <w:iCs w:val="0"/>
          <w:noProof/>
        </w:rPr>
        <w:instrText xml:space="preserve"> SEQ ábra \* ARABIC </w:instrText>
      </w:r>
      <w:r w:rsidRPr="007620B9">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5</w:t>
      </w:r>
      <w:r w:rsidRPr="007620B9">
        <w:rPr>
          <w:rFonts w:ascii="Times New Roman" w:hAnsi="Times New Roman" w:cs="Times New Roman"/>
          <w:b/>
          <w:bCs/>
          <w:i w:val="0"/>
          <w:iCs w:val="0"/>
          <w:noProof/>
        </w:rPr>
        <w:fldChar w:fldCharType="end"/>
      </w:r>
      <w:r w:rsidRPr="007620B9">
        <w:rPr>
          <w:rFonts w:ascii="Times New Roman" w:hAnsi="Times New Roman" w:cs="Times New Roman"/>
          <w:b/>
          <w:bCs/>
          <w:i w:val="0"/>
          <w:iCs w:val="0"/>
          <w:noProof/>
        </w:rPr>
        <w:t xml:space="preserve">. ábra - SZEAT-APP működése - </w:t>
      </w:r>
      <w:r w:rsidR="00094037">
        <w:rPr>
          <w:rFonts w:ascii="Times New Roman" w:hAnsi="Times New Roman" w:cs="Times New Roman"/>
          <w:b/>
          <w:bCs/>
          <w:i w:val="0"/>
          <w:iCs w:val="0"/>
          <w:noProof/>
        </w:rPr>
        <w:t>Ü</w:t>
      </w:r>
      <w:r w:rsidRPr="007620B9">
        <w:rPr>
          <w:rFonts w:ascii="Times New Roman" w:hAnsi="Times New Roman" w:cs="Times New Roman"/>
          <w:b/>
          <w:bCs/>
          <w:i w:val="0"/>
          <w:iCs w:val="0"/>
          <w:noProof/>
        </w:rPr>
        <w:t>zleti use case diagram</w:t>
      </w:r>
    </w:p>
    <w:p w14:paraId="068D7DB4" w14:textId="4E4022AC" w:rsidR="001556B7" w:rsidRDefault="004C7354" w:rsidP="002E6276">
      <w:pPr>
        <w:pStyle w:val="Szvegtrzs"/>
        <w:spacing w:line="360" w:lineRule="auto"/>
        <w:jc w:val="both"/>
      </w:pPr>
      <w:r w:rsidRPr="004C7354">
        <w:t>Az 5. ábra a SZEAT-APP működését szemlélteti, melyben szerepel utas és sofőr. A sofőröknek két fő szerepkörük van, az utak meghirdetése és esetleges törlése. Az utas számára az út keresés a legfontosabb, melyre utána jelentkezhet, s ezt követően, ha kívánja, le is mondhatja a fuvart. Mind az út meghirdetéshez, mind a jelentkezéshez szükség van adatok megadására, s ezen adatok a megadás és mentés után is szerkeszthetők, törölhetők, további információkkal kiegészíthetők. Az utak megtervezéséhez, törléséhez, valamint az ezekre való jelentkezéshez, vagy annak törléséhez szükséges, hogy kiválasszuk a tetszőleges útvonalat, s ezután a kívánt tevékenységet meg is erősítsük, s erről visszaigazolást kapjunk az alkalmazástól.</w:t>
      </w:r>
      <w:r>
        <w:t xml:space="preserve"> </w:t>
      </w:r>
    </w:p>
    <w:p w14:paraId="0CF4F5AE" w14:textId="2C81CAFC" w:rsidR="00CA3202" w:rsidRDefault="00CA3202" w:rsidP="00495EAF">
      <w:pPr>
        <w:pStyle w:val="Cmsor1"/>
        <w:pageBreakBefore w:val="0"/>
        <w:ind w:left="357" w:hanging="357"/>
        <w:jc w:val="both"/>
      </w:pPr>
      <w:bookmarkStart w:id="23" w:name="_Toc102383602"/>
      <w:bookmarkEnd w:id="0"/>
      <w:r>
        <w:t>Követelményspecifikáció</w:t>
      </w:r>
      <w:bookmarkEnd w:id="23"/>
      <w:r>
        <w:t xml:space="preserve"> </w:t>
      </w:r>
    </w:p>
    <w:p w14:paraId="432795B5" w14:textId="77777777" w:rsidR="00B2368E" w:rsidRPr="00B2368E" w:rsidRDefault="00B2368E" w:rsidP="00B2368E">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24" w:name="_Toc102383603"/>
      <w:bookmarkEnd w:id="24"/>
    </w:p>
    <w:p w14:paraId="73BE5D93" w14:textId="4CDF2B46" w:rsidR="00825C4C" w:rsidRPr="00825C4C" w:rsidRDefault="00CA3202" w:rsidP="00825C4C">
      <w:pPr>
        <w:pStyle w:val="Cmsor2"/>
      </w:pPr>
      <w:bookmarkStart w:id="25" w:name="_Toc102383604"/>
      <w:r>
        <w:t>Funkcionális követelmények</w:t>
      </w:r>
      <w:bookmarkEnd w:id="25"/>
      <w:r>
        <w:t xml:space="preserve"> </w:t>
      </w:r>
    </w:p>
    <w:p w14:paraId="05D2F6D1"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6" w:name="_Toc102383605"/>
      <w:bookmarkEnd w:id="26"/>
    </w:p>
    <w:p w14:paraId="5F725414"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7" w:name="_Toc102383606"/>
      <w:bookmarkEnd w:id="27"/>
    </w:p>
    <w:p w14:paraId="52995AE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8" w:name="_Toc102383607"/>
      <w:bookmarkEnd w:id="28"/>
    </w:p>
    <w:p w14:paraId="37F2B97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9" w:name="_Toc102383608"/>
      <w:bookmarkEnd w:id="29"/>
    </w:p>
    <w:p w14:paraId="22DA0E79" w14:textId="77777777" w:rsidR="00825C4C" w:rsidRPr="00825C4C" w:rsidRDefault="00825C4C" w:rsidP="00825C4C">
      <w:pPr>
        <w:pStyle w:val="Listaszerbekezds"/>
        <w:numPr>
          <w:ilvl w:val="1"/>
          <w:numId w:val="5"/>
        </w:numPr>
        <w:spacing w:before="360" w:after="240" w:line="360" w:lineRule="auto"/>
        <w:contextualSpacing w:val="0"/>
        <w:outlineLvl w:val="2"/>
        <w:rPr>
          <w:rFonts w:cs="Lohit Hindi"/>
          <w:b/>
          <w:bCs/>
          <w:vanish/>
          <w:sz w:val="28"/>
          <w:szCs w:val="26"/>
        </w:rPr>
      </w:pPr>
      <w:bookmarkStart w:id="30" w:name="_Toc102383609"/>
      <w:bookmarkEnd w:id="30"/>
    </w:p>
    <w:p w14:paraId="52830272" w14:textId="75C1B217" w:rsidR="00CA3202" w:rsidRDefault="00825C4C" w:rsidP="00A80444">
      <w:pPr>
        <w:pStyle w:val="Cmsor3"/>
        <w:pageBreakBefore/>
        <w:ind w:left="1225" w:hanging="505"/>
      </w:pPr>
      <w:bookmarkStart w:id="31" w:name="_Toc102383610"/>
      <w:r>
        <w:lastRenderedPageBreak/>
        <w:t>Jelentkezés az útra</w:t>
      </w:r>
      <w:bookmarkEnd w:id="31"/>
      <w:r>
        <w:t xml:space="preserve"> </w:t>
      </w:r>
    </w:p>
    <w:p w14:paraId="317D6A75" w14:textId="77777777" w:rsidR="00A80444" w:rsidRDefault="00A80444" w:rsidP="00A80444">
      <w:pPr>
        <w:pStyle w:val="Szvegtrzs"/>
        <w:keepNext/>
        <w:spacing w:line="360" w:lineRule="auto"/>
        <w:jc w:val="both"/>
      </w:pPr>
      <w:r>
        <w:rPr>
          <w:noProof/>
        </w:rPr>
        <w:drawing>
          <wp:inline distT="0" distB="0" distL="0" distR="0" wp14:anchorId="5F92B200" wp14:editId="7B188C5C">
            <wp:extent cx="5565775" cy="246420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775" cy="2464207"/>
                    </a:xfrm>
                    <a:prstGeom prst="rect">
                      <a:avLst/>
                    </a:prstGeom>
                  </pic:spPr>
                </pic:pic>
              </a:graphicData>
            </a:graphic>
          </wp:inline>
        </w:drawing>
      </w:r>
    </w:p>
    <w:p w14:paraId="3369E76B" w14:textId="1AC182BA"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6</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1F2D51">
        <w:rPr>
          <w:rFonts w:ascii="Times New Roman" w:hAnsi="Times New Roman" w:cs="Times New Roman"/>
          <w:b/>
          <w:bCs/>
          <w:i w:val="0"/>
          <w:iCs w:val="0"/>
          <w:noProof/>
        </w:rPr>
        <w:t xml:space="preserve">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Jelentkezés az útra</w:t>
      </w:r>
    </w:p>
    <w:p w14:paraId="00DFB058" w14:textId="77777777" w:rsidR="00A80444" w:rsidRDefault="00A80444" w:rsidP="00A80444">
      <w:pPr>
        <w:pStyle w:val="Szvegtrzs"/>
        <w:spacing w:line="360" w:lineRule="auto"/>
        <w:jc w:val="both"/>
      </w:pPr>
      <w:r>
        <w:t xml:space="preserve">A használati esetet az </w:t>
      </w:r>
      <w:proofErr w:type="spellStart"/>
      <w:r>
        <w:t>Apputas</w:t>
      </w:r>
      <w:proofErr w:type="spellEnd"/>
      <w:r>
        <w:t xml:space="preserve"> indítja el!</w:t>
      </w:r>
    </w:p>
    <w:p w14:paraId="207CC37D" w14:textId="77777777" w:rsidR="00A80444" w:rsidRPr="00805139" w:rsidRDefault="00A80444" w:rsidP="00A80444">
      <w:pPr>
        <w:pStyle w:val="Szvegtrzs"/>
        <w:spacing w:before="240" w:line="360" w:lineRule="auto"/>
        <w:jc w:val="both"/>
        <w:rPr>
          <w:b/>
          <w:bCs/>
        </w:rPr>
      </w:pPr>
      <w:r w:rsidRPr="00805139">
        <w:rPr>
          <w:b/>
          <w:bCs/>
        </w:rPr>
        <w:t>Előfeltétel:</w:t>
      </w:r>
    </w:p>
    <w:p w14:paraId="6D6449A2" w14:textId="77777777" w:rsidR="00A80444" w:rsidRDefault="00A80444" w:rsidP="00A80444">
      <w:pPr>
        <w:pStyle w:val="Szvegtrzs"/>
        <w:numPr>
          <w:ilvl w:val="0"/>
          <w:numId w:val="17"/>
        </w:numPr>
        <w:spacing w:line="360" w:lineRule="auto"/>
        <w:jc w:val="both"/>
      </w:pPr>
      <w:r>
        <w:t xml:space="preserve">SZEAT-APP alkalmazás, regisztrált fiók, alkalmazás ismerete a kezeléshez. </w:t>
      </w:r>
    </w:p>
    <w:p w14:paraId="3B69AC2C" w14:textId="77777777" w:rsidR="00A80444" w:rsidRDefault="00A80444" w:rsidP="00A80444">
      <w:pPr>
        <w:pStyle w:val="Szvegtrzs"/>
        <w:numPr>
          <w:ilvl w:val="0"/>
          <w:numId w:val="17"/>
        </w:numPr>
        <w:spacing w:line="360" w:lineRule="auto"/>
        <w:jc w:val="both"/>
      </w:pPr>
      <w:r>
        <w:t xml:space="preserve">Internet elérés. </w:t>
      </w:r>
    </w:p>
    <w:p w14:paraId="5FFEEDD2" w14:textId="77777777" w:rsidR="00A80444" w:rsidRDefault="00A80444" w:rsidP="00A80444">
      <w:pPr>
        <w:pStyle w:val="Szvegtrzs"/>
        <w:numPr>
          <w:ilvl w:val="0"/>
          <w:numId w:val="17"/>
        </w:numPr>
        <w:spacing w:line="360" w:lineRule="auto"/>
        <w:jc w:val="both"/>
      </w:pPr>
      <w:proofErr w:type="spellStart"/>
      <w:r>
        <w:t>Appsofőr</w:t>
      </w:r>
      <w:proofErr w:type="spellEnd"/>
      <w:r>
        <w:t xml:space="preserve"> által meghirdetett út.</w:t>
      </w:r>
    </w:p>
    <w:p w14:paraId="51F68953" w14:textId="77777777" w:rsidR="00A80444" w:rsidRPr="00805139" w:rsidRDefault="00A80444" w:rsidP="00A80444">
      <w:pPr>
        <w:pStyle w:val="Szvegtrzs"/>
        <w:spacing w:before="240" w:line="360" w:lineRule="auto"/>
        <w:jc w:val="both"/>
        <w:rPr>
          <w:b/>
          <w:bCs/>
        </w:rPr>
      </w:pPr>
      <w:r w:rsidRPr="00805139">
        <w:rPr>
          <w:b/>
          <w:bCs/>
        </w:rPr>
        <w:t>Folyamat:</w:t>
      </w:r>
    </w:p>
    <w:p w14:paraId="79FF0E8A" w14:textId="77777777" w:rsidR="00A80444" w:rsidRDefault="00A80444" w:rsidP="00A80444">
      <w:pPr>
        <w:pStyle w:val="Szvegtrzs"/>
        <w:spacing w:line="360" w:lineRule="auto"/>
        <w:jc w:val="both"/>
      </w:pPr>
      <w:r>
        <w:t xml:space="preserve">A folyamat akkor indul el, amikor az </w:t>
      </w:r>
      <w:proofErr w:type="spellStart"/>
      <w:r>
        <w:t>Apputas</w:t>
      </w:r>
      <w:proofErr w:type="spellEnd"/>
      <w:r>
        <w:t xml:space="preserve"> munkába kíván menni. Megnyitja az Applikációt és a felületén kiválasztja az út keresése funkciót. Ilyenkor egy kereső felületen meglehet adni az utas által kiválasztott indulásipontot és végcélt továbbá az utazás tervezett időpontját. Ezt követően az útvonal keresése gomb megnyomásával a rendszer lekérdezi az adott paraméterekkel rendelkező </w:t>
      </w:r>
      <w:proofErr w:type="spellStart"/>
      <w:r>
        <w:t>Appsofőröket</w:t>
      </w:r>
      <w:proofErr w:type="spellEnd"/>
      <w:r>
        <w:t xml:space="preserve">, majd listázza. Amennyiben ilyen útvonal létezik nincs más dolga az utasnak, mint jelentkezni az utazásra. Innentől kezdve pedig már csak az </w:t>
      </w:r>
      <w:proofErr w:type="spellStart"/>
      <w:r>
        <w:t>Appsofőrnek</w:t>
      </w:r>
      <w:proofErr w:type="spellEnd"/>
      <w:r>
        <w:t xml:space="preserve"> kell elfogadni az utast. Ha nem létezik ilyen útvonal, akkor az </w:t>
      </w:r>
      <w:proofErr w:type="spellStart"/>
      <w:r>
        <w:t>Apputasnak</w:t>
      </w:r>
      <w:proofErr w:type="spellEnd"/>
      <w:r>
        <w:t xml:space="preserve"> más alternatív utazási mód után kell néznie.</w:t>
      </w:r>
    </w:p>
    <w:p w14:paraId="48DDB8B9" w14:textId="77777777" w:rsidR="00A80444" w:rsidRPr="00805139" w:rsidRDefault="00A80444" w:rsidP="00A80444">
      <w:pPr>
        <w:pStyle w:val="Szvegtrzs"/>
        <w:spacing w:before="240" w:line="360" w:lineRule="auto"/>
        <w:jc w:val="both"/>
        <w:rPr>
          <w:b/>
          <w:bCs/>
        </w:rPr>
      </w:pPr>
      <w:r w:rsidRPr="00805139">
        <w:rPr>
          <w:b/>
          <w:bCs/>
        </w:rPr>
        <w:t>Hibák:</w:t>
      </w:r>
    </w:p>
    <w:p w14:paraId="7D045CF5" w14:textId="77777777" w:rsidR="00A80444" w:rsidRDefault="00A80444" w:rsidP="00A80444">
      <w:pPr>
        <w:pStyle w:val="Szvegtrzs"/>
        <w:numPr>
          <w:ilvl w:val="0"/>
          <w:numId w:val="18"/>
        </w:numPr>
        <w:spacing w:line="360" w:lineRule="auto"/>
        <w:jc w:val="both"/>
      </w:pPr>
      <w:r>
        <w:t xml:space="preserve">Nincsen </w:t>
      </w:r>
      <w:proofErr w:type="spellStart"/>
      <w:r>
        <w:t>Appsofőr</w:t>
      </w:r>
      <w:proofErr w:type="spellEnd"/>
      <w:r>
        <w:t xml:space="preserve"> a szükséges útvonalra.</w:t>
      </w:r>
    </w:p>
    <w:p w14:paraId="2B6F1559" w14:textId="77777777" w:rsidR="00A80444" w:rsidRDefault="00A80444" w:rsidP="00A80444">
      <w:pPr>
        <w:pStyle w:val="Szvegtrzs"/>
        <w:numPr>
          <w:ilvl w:val="0"/>
          <w:numId w:val="18"/>
        </w:numPr>
        <w:spacing w:line="360" w:lineRule="auto"/>
        <w:jc w:val="both"/>
      </w:pPr>
      <w:r>
        <w:t>Nem működik az Applikáció által használt szerver/adatbázis.</w:t>
      </w:r>
    </w:p>
    <w:p w14:paraId="17728D63" w14:textId="41D64538" w:rsidR="00825C4C" w:rsidRDefault="00825C4C" w:rsidP="00A80444">
      <w:pPr>
        <w:pStyle w:val="Cmsor3"/>
        <w:pageBreakBefore/>
        <w:ind w:left="1225" w:hanging="505"/>
      </w:pPr>
      <w:bookmarkStart w:id="32" w:name="_Toc102383611"/>
      <w:r>
        <w:lastRenderedPageBreak/>
        <w:t>Út visszamondása</w:t>
      </w:r>
      <w:bookmarkEnd w:id="32"/>
      <w:r>
        <w:t xml:space="preserve"> </w:t>
      </w:r>
    </w:p>
    <w:p w14:paraId="645D2E38" w14:textId="77777777" w:rsidR="00A80444" w:rsidRDefault="00A80444" w:rsidP="00A80444">
      <w:pPr>
        <w:pStyle w:val="Szvegtrzs"/>
        <w:keepNext/>
        <w:spacing w:line="360" w:lineRule="auto"/>
        <w:jc w:val="both"/>
      </w:pPr>
      <w:r>
        <w:rPr>
          <w:noProof/>
        </w:rPr>
        <w:drawing>
          <wp:inline distT="0" distB="0" distL="0" distR="0" wp14:anchorId="403B13E8" wp14:editId="3D46DBD0">
            <wp:extent cx="5565775" cy="2261096"/>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775" cy="2261096"/>
                    </a:xfrm>
                    <a:prstGeom prst="rect">
                      <a:avLst/>
                    </a:prstGeom>
                  </pic:spPr>
                </pic:pic>
              </a:graphicData>
            </a:graphic>
          </wp:inline>
        </w:drawing>
      </w:r>
    </w:p>
    <w:p w14:paraId="65C31646" w14:textId="406DFC6E"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7</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visszamondása</w:t>
      </w:r>
    </w:p>
    <w:p w14:paraId="083A65E8" w14:textId="77777777" w:rsidR="00A80444" w:rsidRDefault="00A80444" w:rsidP="00A80444">
      <w:pPr>
        <w:pStyle w:val="Szvegtrzs"/>
        <w:spacing w:line="360" w:lineRule="auto"/>
        <w:jc w:val="both"/>
      </w:pPr>
      <w:r>
        <w:t xml:space="preserve">A használati esetet az </w:t>
      </w:r>
      <w:proofErr w:type="spellStart"/>
      <w:r>
        <w:t>Apputas</w:t>
      </w:r>
      <w:proofErr w:type="spellEnd"/>
      <w:r>
        <w:t xml:space="preserve"> vagy az </w:t>
      </w:r>
      <w:proofErr w:type="spellStart"/>
      <w:r>
        <w:t>Appsofőr</w:t>
      </w:r>
      <w:proofErr w:type="spellEnd"/>
      <w:r>
        <w:t xml:space="preserve"> indítja el!</w:t>
      </w:r>
    </w:p>
    <w:p w14:paraId="43642D07" w14:textId="77777777" w:rsidR="00A80444" w:rsidRPr="00805139" w:rsidRDefault="00A80444" w:rsidP="00A80444">
      <w:pPr>
        <w:pStyle w:val="Szvegtrzs"/>
        <w:spacing w:before="240" w:line="360" w:lineRule="auto"/>
        <w:jc w:val="both"/>
        <w:rPr>
          <w:b/>
          <w:bCs/>
        </w:rPr>
      </w:pPr>
      <w:r w:rsidRPr="00805139">
        <w:rPr>
          <w:b/>
          <w:bCs/>
        </w:rPr>
        <w:t>Előfeltétel:</w:t>
      </w:r>
    </w:p>
    <w:p w14:paraId="752044C6" w14:textId="77777777" w:rsidR="00A80444" w:rsidRDefault="00A80444" w:rsidP="00A80444">
      <w:pPr>
        <w:pStyle w:val="Szvegtrzs"/>
        <w:numPr>
          <w:ilvl w:val="0"/>
          <w:numId w:val="19"/>
        </w:numPr>
        <w:spacing w:line="360" w:lineRule="auto"/>
        <w:jc w:val="both"/>
      </w:pPr>
      <w:r>
        <w:t xml:space="preserve">SZEAT-APP alkalmazás, regisztrált fiók, alkalmazás ismerete a kezeléshez. </w:t>
      </w:r>
    </w:p>
    <w:p w14:paraId="71FB5AF6" w14:textId="77777777" w:rsidR="00A80444" w:rsidRDefault="00A80444" w:rsidP="00A80444">
      <w:pPr>
        <w:pStyle w:val="Szvegtrzs"/>
        <w:numPr>
          <w:ilvl w:val="0"/>
          <w:numId w:val="19"/>
        </w:numPr>
        <w:spacing w:line="360" w:lineRule="auto"/>
        <w:jc w:val="both"/>
      </w:pPr>
      <w:r>
        <w:t xml:space="preserve">Internet elérés. </w:t>
      </w:r>
    </w:p>
    <w:p w14:paraId="52DD7319" w14:textId="77777777" w:rsidR="00A80444" w:rsidRDefault="00A80444" w:rsidP="00A80444">
      <w:pPr>
        <w:pStyle w:val="Szvegtrzs"/>
        <w:numPr>
          <w:ilvl w:val="0"/>
          <w:numId w:val="19"/>
        </w:numPr>
        <w:spacing w:line="360" w:lineRule="auto"/>
        <w:jc w:val="both"/>
      </w:pPr>
      <w:proofErr w:type="spellStart"/>
      <w:r>
        <w:t>Appsofőr</w:t>
      </w:r>
      <w:proofErr w:type="spellEnd"/>
      <w:r>
        <w:t xml:space="preserve"> részéről: utassal való rendelkezés egy útvonalra.</w:t>
      </w:r>
    </w:p>
    <w:p w14:paraId="149556EF" w14:textId="77777777" w:rsidR="00A80444" w:rsidRDefault="00A80444" w:rsidP="00A80444">
      <w:pPr>
        <w:pStyle w:val="Szvegtrzs"/>
        <w:numPr>
          <w:ilvl w:val="0"/>
          <w:numId w:val="19"/>
        </w:numPr>
        <w:spacing w:line="360" w:lineRule="auto"/>
        <w:jc w:val="both"/>
      </w:pPr>
      <w:proofErr w:type="spellStart"/>
      <w:r>
        <w:t>Apputas</w:t>
      </w:r>
      <w:proofErr w:type="spellEnd"/>
      <w:r>
        <w:t xml:space="preserve"> részéről: sofőrrel való rendelkezés egy útvonalra.</w:t>
      </w:r>
    </w:p>
    <w:p w14:paraId="4034C1ED" w14:textId="77777777" w:rsidR="00A80444" w:rsidRPr="00805139" w:rsidRDefault="00A80444" w:rsidP="00A80444">
      <w:pPr>
        <w:pStyle w:val="Szvegtrzs"/>
        <w:spacing w:before="240" w:line="360" w:lineRule="auto"/>
        <w:jc w:val="both"/>
        <w:rPr>
          <w:b/>
          <w:bCs/>
        </w:rPr>
      </w:pPr>
      <w:r w:rsidRPr="00805139">
        <w:rPr>
          <w:b/>
          <w:bCs/>
        </w:rPr>
        <w:t>Folyamat:</w:t>
      </w:r>
    </w:p>
    <w:p w14:paraId="4300764B" w14:textId="77777777" w:rsidR="00A80444" w:rsidRDefault="00A80444" w:rsidP="00A80444">
      <w:pPr>
        <w:pStyle w:val="Szvegtrzs"/>
        <w:spacing w:line="360" w:lineRule="auto"/>
        <w:jc w:val="both"/>
      </w:pPr>
      <w:r>
        <w:t xml:space="preserve">A folyamat akkor indul el, amikor az </w:t>
      </w:r>
      <w:proofErr w:type="spellStart"/>
      <w:r>
        <w:t>Appsofőrnek</w:t>
      </w:r>
      <w:proofErr w:type="spellEnd"/>
      <w:r>
        <w:t xml:space="preserve"> vagy az </w:t>
      </w:r>
      <w:proofErr w:type="spellStart"/>
      <w:r>
        <w:t>Apputasnak</w:t>
      </w:r>
      <w:proofErr w:type="spellEnd"/>
      <w:r>
        <w:t xml:space="preserve"> bármely nyomós indoknál fogva le kell mondania a már előre elfogadott útját. Ebben az esetben mindkét felhasználónak a felületén a menüsorban a következő funkciót kell kiválasztani: saját útjaim, majd ezt követően a rendszer kilistázza a jövőben tervezett útjait a felhasználónak. Ebből a listából kell kiválasztani azt az útvonalat melyet a felhasználó törölni kíván. A törlés gomb megnyomásával egyidőben a rendszer figyelmezteti az aktuális másik felet (</w:t>
      </w:r>
      <w:proofErr w:type="spellStart"/>
      <w:r>
        <w:t>Apputast</w:t>
      </w:r>
      <w:proofErr w:type="spellEnd"/>
      <w:r>
        <w:t xml:space="preserve">, ha az </w:t>
      </w:r>
      <w:proofErr w:type="spellStart"/>
      <w:r>
        <w:t>Appsofőr</w:t>
      </w:r>
      <w:proofErr w:type="spellEnd"/>
      <w:r>
        <w:t xml:space="preserve"> mondja le vagy fordítva), hogy az előzőleg már elfogadott útvonal törlésre került.</w:t>
      </w:r>
    </w:p>
    <w:p w14:paraId="03C6E2E2" w14:textId="77777777" w:rsidR="00A80444" w:rsidRPr="00805139" w:rsidRDefault="00A80444" w:rsidP="00A80444">
      <w:pPr>
        <w:pStyle w:val="Szvegtrzs"/>
        <w:spacing w:before="240" w:line="360" w:lineRule="auto"/>
        <w:jc w:val="both"/>
        <w:rPr>
          <w:b/>
          <w:bCs/>
        </w:rPr>
      </w:pPr>
      <w:r w:rsidRPr="00805139">
        <w:rPr>
          <w:b/>
          <w:bCs/>
        </w:rPr>
        <w:t>Hibák:</w:t>
      </w:r>
    </w:p>
    <w:p w14:paraId="7FFA9E16" w14:textId="77777777" w:rsidR="00A80444" w:rsidRDefault="00A80444" w:rsidP="009A0450">
      <w:pPr>
        <w:pStyle w:val="Szvegtrzs"/>
        <w:numPr>
          <w:ilvl w:val="0"/>
          <w:numId w:val="20"/>
        </w:numPr>
        <w:spacing w:line="360" w:lineRule="auto"/>
        <w:jc w:val="both"/>
      </w:pPr>
      <w:r>
        <w:t>Nem működik az Applikáció által használt szerver/adatbázis.</w:t>
      </w:r>
    </w:p>
    <w:p w14:paraId="3FB71244" w14:textId="52C1795A" w:rsidR="00A80444" w:rsidRDefault="00A80444" w:rsidP="009A0450">
      <w:pPr>
        <w:pStyle w:val="Szvegtrzs"/>
        <w:numPr>
          <w:ilvl w:val="0"/>
          <w:numId w:val="20"/>
        </w:numPr>
        <w:spacing w:line="360" w:lineRule="auto"/>
        <w:jc w:val="both"/>
      </w:pPr>
      <w:r>
        <w:t>Nem kapja meg az értesítést a másik fél.</w:t>
      </w:r>
    </w:p>
    <w:p w14:paraId="0F6363B1" w14:textId="0D4337A5" w:rsidR="00825C4C" w:rsidRDefault="00825C4C" w:rsidP="00A80444">
      <w:pPr>
        <w:pStyle w:val="Cmsor3"/>
        <w:pageBreakBefore/>
        <w:ind w:left="1225" w:hanging="505"/>
      </w:pPr>
      <w:bookmarkStart w:id="33" w:name="_Toc102383612"/>
      <w:r>
        <w:lastRenderedPageBreak/>
        <w:t>Út meghirdetése</w:t>
      </w:r>
      <w:bookmarkEnd w:id="33"/>
      <w:r>
        <w:t xml:space="preserve"> </w:t>
      </w:r>
    </w:p>
    <w:p w14:paraId="3FCE5E61" w14:textId="77777777" w:rsidR="00A80444" w:rsidRDefault="00A80444" w:rsidP="00A80444">
      <w:pPr>
        <w:pStyle w:val="Szvegtrzs"/>
        <w:keepNext/>
        <w:spacing w:line="360" w:lineRule="auto"/>
        <w:jc w:val="both"/>
      </w:pPr>
      <w:r>
        <w:rPr>
          <w:noProof/>
        </w:rPr>
        <w:drawing>
          <wp:inline distT="0" distB="0" distL="0" distR="0" wp14:anchorId="4048CC0D" wp14:editId="7679E173">
            <wp:extent cx="5565775" cy="2128495"/>
            <wp:effectExtent l="0" t="0" r="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775" cy="2128495"/>
                    </a:xfrm>
                    <a:prstGeom prst="rect">
                      <a:avLst/>
                    </a:prstGeom>
                  </pic:spPr>
                </pic:pic>
              </a:graphicData>
            </a:graphic>
          </wp:inline>
        </w:drawing>
      </w:r>
    </w:p>
    <w:p w14:paraId="6B077B97" w14:textId="40E8598B"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8</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meghirdetése</w:t>
      </w:r>
    </w:p>
    <w:p w14:paraId="191D2D38" w14:textId="77777777" w:rsidR="00A80444" w:rsidRDefault="00A80444" w:rsidP="00A80444">
      <w:pPr>
        <w:pStyle w:val="Szvegtrzs"/>
        <w:spacing w:line="360" w:lineRule="auto"/>
        <w:jc w:val="both"/>
      </w:pPr>
      <w:r>
        <w:t xml:space="preserve">A használati esetet az </w:t>
      </w:r>
      <w:proofErr w:type="spellStart"/>
      <w:r>
        <w:t>Appsofőr</w:t>
      </w:r>
      <w:proofErr w:type="spellEnd"/>
      <w:r>
        <w:t xml:space="preserve"> indítja el!</w:t>
      </w:r>
    </w:p>
    <w:p w14:paraId="0F5C7D69" w14:textId="77777777" w:rsidR="00A80444" w:rsidRPr="00260951" w:rsidRDefault="00A80444" w:rsidP="00A80444">
      <w:pPr>
        <w:pStyle w:val="Szvegtrzs"/>
        <w:spacing w:before="240" w:line="360" w:lineRule="auto"/>
        <w:jc w:val="both"/>
        <w:rPr>
          <w:b/>
          <w:bCs/>
        </w:rPr>
      </w:pPr>
      <w:r w:rsidRPr="00260951">
        <w:rPr>
          <w:b/>
          <w:bCs/>
        </w:rPr>
        <w:t>Előfeltétel:</w:t>
      </w:r>
    </w:p>
    <w:p w14:paraId="6A43E43B" w14:textId="77777777" w:rsidR="00A80444" w:rsidRDefault="00A80444" w:rsidP="00A80444">
      <w:pPr>
        <w:pStyle w:val="Szvegtrzs"/>
        <w:numPr>
          <w:ilvl w:val="0"/>
          <w:numId w:val="14"/>
        </w:numPr>
        <w:spacing w:line="360" w:lineRule="auto"/>
        <w:jc w:val="both"/>
      </w:pPr>
      <w:r>
        <w:t xml:space="preserve">SZEAT-APP alkalmazás, regisztrált fiók, alkalmazás ismerete a kezeléshez. </w:t>
      </w:r>
    </w:p>
    <w:p w14:paraId="4997A963" w14:textId="77777777" w:rsidR="00A80444" w:rsidRDefault="00A80444" w:rsidP="00A80444">
      <w:pPr>
        <w:pStyle w:val="Szvegtrzs"/>
        <w:numPr>
          <w:ilvl w:val="0"/>
          <w:numId w:val="14"/>
        </w:numPr>
        <w:spacing w:line="360" w:lineRule="auto"/>
        <w:jc w:val="both"/>
      </w:pPr>
      <w:r>
        <w:t xml:space="preserve">Internet elérés. </w:t>
      </w:r>
    </w:p>
    <w:p w14:paraId="5A4A21C4" w14:textId="77777777" w:rsidR="00A80444" w:rsidRDefault="00A80444" w:rsidP="00A80444">
      <w:pPr>
        <w:pStyle w:val="Szvegtrzs"/>
        <w:numPr>
          <w:ilvl w:val="0"/>
          <w:numId w:val="14"/>
        </w:numPr>
        <w:spacing w:line="360" w:lineRule="auto"/>
        <w:jc w:val="both"/>
      </w:pPr>
      <w:r>
        <w:t xml:space="preserve">Igazolt </w:t>
      </w:r>
      <w:proofErr w:type="spellStart"/>
      <w:r>
        <w:t>Appsofőri</w:t>
      </w:r>
      <w:proofErr w:type="spellEnd"/>
      <w:r>
        <w:t xml:space="preserve"> státusz.</w:t>
      </w:r>
    </w:p>
    <w:p w14:paraId="68FE3E22" w14:textId="77777777" w:rsidR="00A80444" w:rsidRPr="00260951" w:rsidRDefault="00A80444" w:rsidP="00A80444">
      <w:pPr>
        <w:pStyle w:val="Szvegtrzs"/>
        <w:spacing w:before="240" w:line="360" w:lineRule="auto"/>
        <w:jc w:val="both"/>
        <w:rPr>
          <w:b/>
          <w:bCs/>
        </w:rPr>
      </w:pPr>
      <w:r w:rsidRPr="00260951">
        <w:rPr>
          <w:b/>
          <w:bCs/>
        </w:rPr>
        <w:t>Folyamat:</w:t>
      </w:r>
    </w:p>
    <w:p w14:paraId="7CA287B3" w14:textId="77777777" w:rsidR="00A80444" w:rsidRDefault="00A80444" w:rsidP="00A80444">
      <w:pPr>
        <w:pStyle w:val="Szvegtrzs"/>
        <w:spacing w:line="360" w:lineRule="auto"/>
        <w:jc w:val="both"/>
      </w:pPr>
      <w:r>
        <w:t xml:space="preserve">A folyamat akkor indul el, amikor az </w:t>
      </w:r>
      <w:proofErr w:type="spellStart"/>
      <w:r>
        <w:t>Appsofőr</w:t>
      </w:r>
      <w:proofErr w:type="spellEnd"/>
      <w:r>
        <w:t xml:space="preserve"> egy útvonalat kíván létrehozni. Megnyitja az Applikációt és a felületén kiválasztja az út meghirdetése funkciót. Ilyenkor egy tervező felületen a sofőr meg tud adni egy útvonalat, indulási időpontot, helyszínt, az utazás várható időtartamát, és a szabad helyek számát is. Ezt követően az út meghirdetése gomb megnyomásával a rendszer nyilvánosságra hozza az adott paraméterekkel az útvonalat az applikáción belül. Ezek után a sofőrnek az utasok jelentkezéseit kell elfogadnia. Amennyiben legalább egy utas jelentkezik, a sofőr végre tudja hajtani a szolgáltatást. Ha nem jelentkezik egy utas sem, akkor a sofőr egyedül utazik.</w:t>
      </w:r>
    </w:p>
    <w:p w14:paraId="023CC6B5" w14:textId="77777777" w:rsidR="00A80444" w:rsidRPr="00260951" w:rsidRDefault="00A80444" w:rsidP="00A80444">
      <w:pPr>
        <w:pStyle w:val="Szvegtrzs"/>
        <w:spacing w:before="240" w:line="360" w:lineRule="auto"/>
        <w:jc w:val="both"/>
        <w:rPr>
          <w:b/>
          <w:bCs/>
        </w:rPr>
      </w:pPr>
      <w:r w:rsidRPr="00260951">
        <w:rPr>
          <w:b/>
          <w:bCs/>
        </w:rPr>
        <w:t>Hibák:</w:t>
      </w:r>
    </w:p>
    <w:p w14:paraId="709FB7C9" w14:textId="77777777" w:rsidR="00A80444" w:rsidRDefault="00A80444" w:rsidP="00A80444">
      <w:pPr>
        <w:pStyle w:val="Szvegtrzs"/>
        <w:numPr>
          <w:ilvl w:val="0"/>
          <w:numId w:val="15"/>
        </w:numPr>
        <w:spacing w:line="360" w:lineRule="auto"/>
        <w:jc w:val="both"/>
      </w:pPr>
      <w:r>
        <w:t xml:space="preserve">Nincsen </w:t>
      </w:r>
      <w:proofErr w:type="spellStart"/>
      <w:r>
        <w:t>Apputas</w:t>
      </w:r>
      <w:proofErr w:type="spellEnd"/>
      <w:r>
        <w:t xml:space="preserve"> az útvonalra.</w:t>
      </w:r>
    </w:p>
    <w:p w14:paraId="3A5A9667" w14:textId="77777777" w:rsidR="00A80444" w:rsidRDefault="00A80444" w:rsidP="00A80444">
      <w:pPr>
        <w:pStyle w:val="Szvegtrzs"/>
        <w:numPr>
          <w:ilvl w:val="0"/>
          <w:numId w:val="15"/>
        </w:numPr>
        <w:spacing w:line="360" w:lineRule="auto"/>
        <w:jc w:val="both"/>
      </w:pPr>
      <w:r>
        <w:t>Nem működik az Applikáció által használt szerver/adatbázis.</w:t>
      </w:r>
    </w:p>
    <w:p w14:paraId="7AED970C" w14:textId="719AB27C" w:rsidR="00825C4C" w:rsidRDefault="00825C4C" w:rsidP="00A80444">
      <w:pPr>
        <w:pStyle w:val="Cmsor3"/>
        <w:pageBreakBefore/>
        <w:ind w:left="1225" w:hanging="505"/>
      </w:pPr>
      <w:bookmarkStart w:id="34" w:name="_Toc102383613"/>
      <w:r>
        <w:lastRenderedPageBreak/>
        <w:t>Út törlése</w:t>
      </w:r>
      <w:bookmarkEnd w:id="34"/>
      <w:r>
        <w:t xml:space="preserve"> </w:t>
      </w:r>
    </w:p>
    <w:p w14:paraId="0566A4E8" w14:textId="77777777" w:rsidR="00A80444" w:rsidRDefault="00A80444" w:rsidP="00A80444">
      <w:pPr>
        <w:pStyle w:val="Szvegtrzs"/>
        <w:keepNext/>
        <w:spacing w:line="360" w:lineRule="auto"/>
        <w:jc w:val="both"/>
      </w:pPr>
      <w:r>
        <w:rPr>
          <w:noProof/>
        </w:rPr>
        <w:drawing>
          <wp:inline distT="0" distB="0" distL="0" distR="0" wp14:anchorId="69F93EC4" wp14:editId="6772FDC3">
            <wp:extent cx="5565775" cy="1021068"/>
            <wp:effectExtent l="0" t="0" r="0"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5775" cy="1021068"/>
                    </a:xfrm>
                    <a:prstGeom prst="rect">
                      <a:avLst/>
                    </a:prstGeom>
                  </pic:spPr>
                </pic:pic>
              </a:graphicData>
            </a:graphic>
          </wp:inline>
        </w:drawing>
      </w:r>
    </w:p>
    <w:p w14:paraId="4DD1198B" w14:textId="3A5C7774"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9</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470B3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törlése</w:t>
      </w:r>
    </w:p>
    <w:p w14:paraId="69CDCB5A" w14:textId="77777777" w:rsidR="00A80444" w:rsidRDefault="00A80444" w:rsidP="00A80444">
      <w:pPr>
        <w:pStyle w:val="Szvegtrzs"/>
        <w:spacing w:line="360" w:lineRule="auto"/>
        <w:jc w:val="both"/>
      </w:pPr>
      <w:r>
        <w:t xml:space="preserve">A használati esetet az </w:t>
      </w:r>
      <w:proofErr w:type="spellStart"/>
      <w:r>
        <w:t>Appsofőr</w:t>
      </w:r>
      <w:proofErr w:type="spellEnd"/>
      <w:r>
        <w:t xml:space="preserve"> indítja el!</w:t>
      </w:r>
    </w:p>
    <w:p w14:paraId="16FF1E14" w14:textId="77777777" w:rsidR="00A80444" w:rsidRPr="00805139" w:rsidRDefault="00A80444" w:rsidP="00A80444">
      <w:pPr>
        <w:pStyle w:val="Szvegtrzs"/>
        <w:spacing w:before="240" w:line="360" w:lineRule="auto"/>
        <w:jc w:val="both"/>
        <w:rPr>
          <w:b/>
          <w:bCs/>
        </w:rPr>
      </w:pPr>
      <w:r w:rsidRPr="00805139">
        <w:rPr>
          <w:b/>
          <w:bCs/>
        </w:rPr>
        <w:t>Előfeltétel:</w:t>
      </w:r>
    </w:p>
    <w:p w14:paraId="5431ABB3" w14:textId="77777777" w:rsidR="00A80444" w:rsidRDefault="00A80444" w:rsidP="00A80444">
      <w:pPr>
        <w:pStyle w:val="Szvegtrzs"/>
        <w:numPr>
          <w:ilvl w:val="0"/>
          <w:numId w:val="16"/>
        </w:numPr>
        <w:spacing w:line="360" w:lineRule="auto"/>
        <w:jc w:val="both"/>
      </w:pPr>
      <w:r>
        <w:t xml:space="preserve">SZEAT-APP alkalmazás, regisztrált fiók, alkalmazás ismerete a kezeléshez. </w:t>
      </w:r>
    </w:p>
    <w:p w14:paraId="1094C1FB" w14:textId="77777777" w:rsidR="00A80444" w:rsidRDefault="00A80444" w:rsidP="00A80444">
      <w:pPr>
        <w:pStyle w:val="Szvegtrzs"/>
        <w:numPr>
          <w:ilvl w:val="0"/>
          <w:numId w:val="16"/>
        </w:numPr>
        <w:spacing w:line="360" w:lineRule="auto"/>
        <w:jc w:val="both"/>
      </w:pPr>
      <w:r>
        <w:t xml:space="preserve">Internet elérés. </w:t>
      </w:r>
    </w:p>
    <w:p w14:paraId="35E26664" w14:textId="77777777" w:rsidR="00A80444" w:rsidRDefault="00A80444" w:rsidP="00A80444">
      <w:pPr>
        <w:pStyle w:val="Szvegtrzs"/>
        <w:numPr>
          <w:ilvl w:val="0"/>
          <w:numId w:val="16"/>
        </w:numPr>
        <w:spacing w:line="360" w:lineRule="auto"/>
        <w:jc w:val="both"/>
      </w:pPr>
      <w:r>
        <w:t xml:space="preserve">Sofőr által meghirdetett út. </w:t>
      </w:r>
    </w:p>
    <w:p w14:paraId="497EEA9C" w14:textId="77777777" w:rsidR="00A80444" w:rsidRDefault="00A80444" w:rsidP="00A80444">
      <w:pPr>
        <w:pStyle w:val="Szvegtrzs"/>
        <w:numPr>
          <w:ilvl w:val="0"/>
          <w:numId w:val="16"/>
        </w:numPr>
        <w:spacing w:line="360" w:lineRule="auto"/>
        <w:jc w:val="both"/>
      </w:pPr>
      <w:r>
        <w:t xml:space="preserve">Igazolt </w:t>
      </w:r>
      <w:proofErr w:type="spellStart"/>
      <w:r>
        <w:t>Appsofőri</w:t>
      </w:r>
      <w:proofErr w:type="spellEnd"/>
      <w:r>
        <w:t xml:space="preserve"> státusz.</w:t>
      </w:r>
    </w:p>
    <w:p w14:paraId="24FB4C2C" w14:textId="77777777" w:rsidR="00A80444" w:rsidRPr="00805139" w:rsidRDefault="00A80444" w:rsidP="00A80444">
      <w:pPr>
        <w:pStyle w:val="Szvegtrzs"/>
        <w:spacing w:before="240" w:line="360" w:lineRule="auto"/>
        <w:jc w:val="both"/>
        <w:rPr>
          <w:b/>
          <w:bCs/>
        </w:rPr>
      </w:pPr>
      <w:r w:rsidRPr="00805139">
        <w:rPr>
          <w:b/>
          <w:bCs/>
        </w:rPr>
        <w:t>Folyamat:</w:t>
      </w:r>
    </w:p>
    <w:p w14:paraId="57A6043B" w14:textId="77777777" w:rsidR="00A80444" w:rsidRDefault="00A80444" w:rsidP="00A80444">
      <w:pPr>
        <w:pStyle w:val="Szvegtrzs"/>
        <w:spacing w:line="360" w:lineRule="auto"/>
        <w:jc w:val="both"/>
      </w:pPr>
      <w:r>
        <w:t xml:space="preserve">A folyamat akkor indul el, amikor az </w:t>
      </w:r>
      <w:proofErr w:type="spellStart"/>
      <w:r>
        <w:t>Appsofőrnek</w:t>
      </w:r>
      <w:proofErr w:type="spellEnd"/>
      <w:r>
        <w:t xml:space="preserve"> bármely nyomós indoknál fogva le kell mondania a már előre elfogadott útját. Ebben az esetben az </w:t>
      </w:r>
      <w:proofErr w:type="spellStart"/>
      <w:r>
        <w:t>Appsofőrnek</w:t>
      </w:r>
      <w:proofErr w:type="spellEnd"/>
      <w:r>
        <w:t xml:space="preserve"> a felületén a menüsorban a következő funkciót kell kiválasztani: saját útjaim, majd ezt követően a rendszer kilistázza a jövőben tervezett útjait a sofőrnek. Ebből a listából kell kiválasztani azt az útvonalat melyet a sofőr törölni kíván. A törlés gomb megnyomásával egyidőben a rendszer figyelmezteti az utast, hogy az előzőleg már elfogadott útvonal törlésre került.</w:t>
      </w:r>
    </w:p>
    <w:p w14:paraId="16FD39E1" w14:textId="77777777" w:rsidR="00A80444" w:rsidRPr="00805139" w:rsidRDefault="00A80444" w:rsidP="00A80444">
      <w:pPr>
        <w:pStyle w:val="Szvegtrzs"/>
        <w:spacing w:before="240" w:line="360" w:lineRule="auto"/>
        <w:jc w:val="both"/>
        <w:rPr>
          <w:b/>
          <w:bCs/>
        </w:rPr>
      </w:pPr>
      <w:r w:rsidRPr="00805139">
        <w:rPr>
          <w:b/>
          <w:bCs/>
        </w:rPr>
        <w:t>Hibák:</w:t>
      </w:r>
    </w:p>
    <w:p w14:paraId="0BA23C8A" w14:textId="77777777" w:rsidR="00A80444" w:rsidRDefault="00A80444" w:rsidP="00A80444">
      <w:pPr>
        <w:pStyle w:val="Szvegtrzs"/>
        <w:numPr>
          <w:ilvl w:val="0"/>
          <w:numId w:val="17"/>
        </w:numPr>
        <w:spacing w:line="360" w:lineRule="auto"/>
        <w:jc w:val="both"/>
      </w:pPr>
      <w:r>
        <w:t>Nem működik az Applikáció által használt szerver/adatbázis.</w:t>
      </w:r>
    </w:p>
    <w:p w14:paraId="68001AAD" w14:textId="5B8B9FE1" w:rsidR="00CA3202" w:rsidRDefault="00CA3202" w:rsidP="00A80444">
      <w:pPr>
        <w:pStyle w:val="Cmsor2"/>
        <w:pageBreakBefore/>
        <w:ind w:left="788" w:hanging="431"/>
      </w:pPr>
      <w:bookmarkStart w:id="35" w:name="_Toc102383614"/>
      <w:r>
        <w:lastRenderedPageBreak/>
        <w:t>Nem funkcionális követelmények</w:t>
      </w:r>
      <w:bookmarkEnd w:id="35"/>
      <w:r>
        <w:t xml:space="preserve"> </w:t>
      </w:r>
    </w:p>
    <w:p w14:paraId="6DF66BB6" w14:textId="77777777" w:rsidR="009D321E" w:rsidRPr="009D321E" w:rsidRDefault="009D321E" w:rsidP="009D321E">
      <w:pPr>
        <w:pStyle w:val="Listaszerbekezds"/>
        <w:numPr>
          <w:ilvl w:val="1"/>
          <w:numId w:val="5"/>
        </w:numPr>
        <w:spacing w:before="360" w:after="240" w:line="360" w:lineRule="auto"/>
        <w:contextualSpacing w:val="0"/>
        <w:outlineLvl w:val="2"/>
        <w:rPr>
          <w:rFonts w:cs="Lohit Hindi"/>
          <w:b/>
          <w:bCs/>
          <w:vanish/>
          <w:sz w:val="28"/>
          <w:szCs w:val="26"/>
        </w:rPr>
      </w:pPr>
      <w:bookmarkStart w:id="36" w:name="_Toc102383615"/>
      <w:bookmarkEnd w:id="36"/>
    </w:p>
    <w:p w14:paraId="2C4A56E0" w14:textId="2569FC07" w:rsidR="00953286" w:rsidRPr="009D321E" w:rsidRDefault="00953286" w:rsidP="009D321E">
      <w:pPr>
        <w:pStyle w:val="Cmsor3"/>
      </w:pPr>
      <w:bookmarkStart w:id="37" w:name="_Toc102383616"/>
      <w:r w:rsidRPr="009D321E">
        <w:t xml:space="preserve">Termék </w:t>
      </w:r>
      <w:r w:rsidR="00984FA3" w:rsidRPr="009D321E">
        <w:t>k</w:t>
      </w:r>
      <w:r w:rsidRPr="009D321E">
        <w:t>övetelmények:</w:t>
      </w:r>
      <w:bookmarkEnd w:id="37"/>
    </w:p>
    <w:p w14:paraId="0A16A448" w14:textId="1CCFAF17" w:rsidR="005F1174" w:rsidRDefault="005F1174" w:rsidP="005F1174">
      <w:pPr>
        <w:pStyle w:val="Szvegtrzs"/>
      </w:pPr>
      <w:r>
        <w:t>Hatékonysági követelmények:</w:t>
      </w:r>
    </w:p>
    <w:p w14:paraId="21A91BD3" w14:textId="77777777" w:rsidR="005F1174" w:rsidRDefault="005F1174" w:rsidP="005F1174">
      <w:pPr>
        <w:pStyle w:val="Szvegtrzs"/>
        <w:numPr>
          <w:ilvl w:val="0"/>
          <w:numId w:val="17"/>
        </w:numPr>
        <w:spacing w:line="360" w:lineRule="auto"/>
        <w:jc w:val="both"/>
      </w:pPr>
      <w:r>
        <w:t>Karbantartott autó.</w:t>
      </w:r>
    </w:p>
    <w:p w14:paraId="6F9D33EF" w14:textId="77777777" w:rsidR="005F1174" w:rsidRDefault="005F1174" w:rsidP="005F1174">
      <w:pPr>
        <w:pStyle w:val="Szvegtrzs"/>
        <w:numPr>
          <w:ilvl w:val="0"/>
          <w:numId w:val="17"/>
        </w:numPr>
        <w:spacing w:line="360" w:lineRule="auto"/>
        <w:jc w:val="both"/>
      </w:pPr>
      <w:r>
        <w:t>Letisztult átlátható applikációs felület</w:t>
      </w:r>
    </w:p>
    <w:p w14:paraId="7CDE4032" w14:textId="5DB9A7C9" w:rsidR="005F1174" w:rsidRDefault="005F1174" w:rsidP="005F1174">
      <w:pPr>
        <w:pStyle w:val="Szvegtrzs"/>
      </w:pPr>
      <w:r>
        <w:t>Hordozhatósági követelmények:</w:t>
      </w:r>
    </w:p>
    <w:p w14:paraId="7551BF6A" w14:textId="77777777" w:rsidR="005F1174" w:rsidRDefault="005F1174" w:rsidP="005F1174">
      <w:pPr>
        <w:pStyle w:val="Szvegtrzs"/>
        <w:numPr>
          <w:ilvl w:val="0"/>
          <w:numId w:val="17"/>
        </w:numPr>
        <w:spacing w:line="360" w:lineRule="auto"/>
        <w:jc w:val="both"/>
      </w:pPr>
      <w:r>
        <w:t>Utas nem hozhat 20kg-nál nagyobb csomagot.</w:t>
      </w:r>
    </w:p>
    <w:p w14:paraId="5C292C15" w14:textId="1CE7E6BB" w:rsidR="005F1174" w:rsidRDefault="005F1174" w:rsidP="005F1174">
      <w:pPr>
        <w:pStyle w:val="Szvegtrzs"/>
      </w:pPr>
      <w:r>
        <w:t>Méret követelmények:</w:t>
      </w:r>
    </w:p>
    <w:p w14:paraId="328D1518" w14:textId="77777777" w:rsidR="005F1174" w:rsidRDefault="005F1174" w:rsidP="005F1174">
      <w:pPr>
        <w:pStyle w:val="Szvegtrzs"/>
        <w:numPr>
          <w:ilvl w:val="0"/>
          <w:numId w:val="17"/>
        </w:numPr>
        <w:spacing w:line="360" w:lineRule="auto"/>
        <w:jc w:val="both"/>
      </w:pPr>
      <w:r>
        <w:t xml:space="preserve">Utasok számával arányos autó méret. </w:t>
      </w:r>
    </w:p>
    <w:p w14:paraId="696F1009" w14:textId="77777777" w:rsidR="005F1174" w:rsidRDefault="005F1174" w:rsidP="005F1174">
      <w:pPr>
        <w:pStyle w:val="Szvegtrzs"/>
        <w:numPr>
          <w:ilvl w:val="0"/>
          <w:numId w:val="17"/>
        </w:numPr>
        <w:spacing w:line="360" w:lineRule="auto"/>
        <w:jc w:val="both"/>
      </w:pPr>
      <w:r>
        <w:t>Elegendő tárhellyel rendelkező eszköz (10 MB).</w:t>
      </w:r>
    </w:p>
    <w:p w14:paraId="64C70CB3" w14:textId="4B2B9B13" w:rsidR="005F1174" w:rsidRDefault="005F1174" w:rsidP="005F1174">
      <w:pPr>
        <w:pStyle w:val="Szvegtrzs"/>
      </w:pPr>
      <w:r>
        <w:t xml:space="preserve">Teljesítmény </w:t>
      </w:r>
      <w:r w:rsidR="00356622">
        <w:t>követelmények</w:t>
      </w:r>
      <w:r>
        <w:t>:</w:t>
      </w:r>
    </w:p>
    <w:p w14:paraId="433F0A4A" w14:textId="77777777" w:rsidR="005F1174" w:rsidRDefault="005F1174" w:rsidP="005F1174">
      <w:pPr>
        <w:pStyle w:val="Szvegtrzs"/>
        <w:numPr>
          <w:ilvl w:val="0"/>
          <w:numId w:val="17"/>
        </w:numPr>
        <w:spacing w:line="360" w:lineRule="auto"/>
        <w:jc w:val="both"/>
      </w:pPr>
      <w:r>
        <w:t>Applikációt futtatni képes eszköz (mobiltelefon).</w:t>
      </w:r>
    </w:p>
    <w:p w14:paraId="647A9BDC" w14:textId="77777777" w:rsidR="005F1174" w:rsidRDefault="005F1174" w:rsidP="005F1174">
      <w:pPr>
        <w:pStyle w:val="Szvegtrzs"/>
        <w:numPr>
          <w:ilvl w:val="0"/>
          <w:numId w:val="17"/>
        </w:numPr>
        <w:spacing w:line="360" w:lineRule="auto"/>
        <w:jc w:val="both"/>
      </w:pPr>
      <w:r>
        <w:t>Megfelelően optimalizált alkalmazás</w:t>
      </w:r>
    </w:p>
    <w:p w14:paraId="4EBA451A" w14:textId="1EB2B62F" w:rsidR="005F1174" w:rsidRPr="00F371E3" w:rsidRDefault="005F1174" w:rsidP="005F1174">
      <w:pPr>
        <w:pStyle w:val="Szvegtrzs"/>
      </w:pPr>
      <w:r>
        <w:t xml:space="preserve">Használhatósági </w:t>
      </w:r>
      <w:r w:rsidR="00356622">
        <w:t>követelmények</w:t>
      </w:r>
      <w:r>
        <w:t xml:space="preserve">: </w:t>
      </w:r>
    </w:p>
    <w:p w14:paraId="5AF9CBCA" w14:textId="77777777" w:rsidR="005F1174" w:rsidRDefault="005F1174" w:rsidP="005F1174">
      <w:pPr>
        <w:pStyle w:val="Szvegtrzs"/>
        <w:numPr>
          <w:ilvl w:val="0"/>
          <w:numId w:val="17"/>
        </w:numPr>
        <w:spacing w:line="360" w:lineRule="auto"/>
        <w:jc w:val="both"/>
      </w:pPr>
      <w:r>
        <w:t>Internetkapcsolat.</w:t>
      </w:r>
    </w:p>
    <w:p w14:paraId="3C0BD9F4" w14:textId="77777777" w:rsidR="005F1174" w:rsidRDefault="005F1174" w:rsidP="005F1174">
      <w:pPr>
        <w:pStyle w:val="Szvegtrzs"/>
        <w:numPr>
          <w:ilvl w:val="0"/>
          <w:numId w:val="17"/>
        </w:numPr>
        <w:spacing w:line="360" w:lineRule="auto"/>
        <w:jc w:val="both"/>
      </w:pPr>
      <w:r>
        <w:t>Applikáció előre feltelepítése.</w:t>
      </w:r>
    </w:p>
    <w:p w14:paraId="2DB529C0" w14:textId="77777777" w:rsidR="005F1174" w:rsidRDefault="005F1174" w:rsidP="005F1174">
      <w:pPr>
        <w:pStyle w:val="Szvegtrzs"/>
        <w:numPr>
          <w:ilvl w:val="0"/>
          <w:numId w:val="17"/>
        </w:numPr>
        <w:spacing w:line="360" w:lineRule="auto"/>
        <w:jc w:val="both"/>
      </w:pPr>
      <w:r>
        <w:t>18 éves kor betöltése.</w:t>
      </w:r>
    </w:p>
    <w:p w14:paraId="1A0F88DD" w14:textId="77777777" w:rsidR="005F1174" w:rsidRDefault="005F1174" w:rsidP="005F1174">
      <w:pPr>
        <w:pStyle w:val="Szvegtrzs"/>
        <w:numPr>
          <w:ilvl w:val="0"/>
          <w:numId w:val="17"/>
        </w:numPr>
        <w:spacing w:line="360" w:lineRule="auto"/>
        <w:jc w:val="both"/>
      </w:pPr>
      <w:r>
        <w:t>Érvényes műszakival rendelkező jármű</w:t>
      </w:r>
    </w:p>
    <w:p w14:paraId="61023F27" w14:textId="77777777" w:rsidR="005F1174" w:rsidRDefault="005F1174" w:rsidP="005F1174">
      <w:pPr>
        <w:pStyle w:val="Szvegtrzs"/>
        <w:numPr>
          <w:ilvl w:val="0"/>
          <w:numId w:val="17"/>
        </w:numPr>
        <w:spacing w:line="360" w:lineRule="auto"/>
        <w:jc w:val="both"/>
      </w:pPr>
      <w:r>
        <w:t>Évszaknak megfelelő gumiszett.</w:t>
      </w:r>
    </w:p>
    <w:p w14:paraId="05DA1CAF" w14:textId="34789E0B" w:rsidR="00953286" w:rsidRPr="009D321E" w:rsidRDefault="00953286" w:rsidP="00ED64F3">
      <w:pPr>
        <w:pStyle w:val="Cmsor3"/>
        <w:pageBreakBefore/>
        <w:ind w:left="1225" w:hanging="505"/>
      </w:pPr>
      <w:bookmarkStart w:id="38" w:name="_Toc102383617"/>
      <w:r w:rsidRPr="009D321E">
        <w:lastRenderedPageBreak/>
        <w:t xml:space="preserve">Szervezeti </w:t>
      </w:r>
      <w:r w:rsidR="00984FA3" w:rsidRPr="009D321E">
        <w:t>k</w:t>
      </w:r>
      <w:r w:rsidRPr="009D321E">
        <w:t>övetelmények:</w:t>
      </w:r>
      <w:bookmarkEnd w:id="38"/>
    </w:p>
    <w:p w14:paraId="6C8CB75C" w14:textId="2D4755E7" w:rsidR="00A34CC0" w:rsidRDefault="00A34CC0" w:rsidP="00A34CC0">
      <w:pPr>
        <w:pStyle w:val="Szvegtrzs"/>
      </w:pPr>
      <w:r>
        <w:t>Szabványügyi követelmények:</w:t>
      </w:r>
    </w:p>
    <w:p w14:paraId="0E53CDDB" w14:textId="4CC40A55" w:rsidR="00A34CC0" w:rsidRDefault="00A34CC0" w:rsidP="009A0450">
      <w:pPr>
        <w:pStyle w:val="Szvegtrzs"/>
        <w:numPr>
          <w:ilvl w:val="0"/>
          <w:numId w:val="21"/>
        </w:numPr>
        <w:spacing w:line="360" w:lineRule="auto"/>
        <w:jc w:val="both"/>
      </w:pPr>
      <w:r>
        <w:t>Megfelelő teljesítményű motor.</w:t>
      </w:r>
    </w:p>
    <w:p w14:paraId="400CF08C" w14:textId="24D58A31" w:rsidR="00A34CC0" w:rsidRDefault="00A34CC0" w:rsidP="00A34CC0">
      <w:pPr>
        <w:pStyle w:val="Szvegtrzs"/>
      </w:pPr>
      <w:r>
        <w:t>Implementációs követelmények:</w:t>
      </w:r>
    </w:p>
    <w:p w14:paraId="4B750838" w14:textId="77777777" w:rsidR="00A34CC0" w:rsidRDefault="00A34CC0" w:rsidP="009A0450">
      <w:pPr>
        <w:pStyle w:val="Szvegtrzs"/>
        <w:numPr>
          <w:ilvl w:val="0"/>
          <w:numId w:val="21"/>
        </w:numPr>
        <w:spacing w:line="360" w:lineRule="auto"/>
        <w:jc w:val="both"/>
      </w:pPr>
      <w:r>
        <w:t xml:space="preserve">Applikáció univerzális használhatósága. </w:t>
      </w:r>
    </w:p>
    <w:p w14:paraId="63C9329E" w14:textId="77777777" w:rsidR="00A34CC0" w:rsidRPr="00FA3170" w:rsidRDefault="00A34CC0" w:rsidP="009A0450">
      <w:pPr>
        <w:pStyle w:val="Szvegtrzs"/>
        <w:numPr>
          <w:ilvl w:val="0"/>
          <w:numId w:val="21"/>
        </w:numPr>
        <w:spacing w:line="360" w:lineRule="auto"/>
        <w:jc w:val="both"/>
      </w:pPr>
      <w:r>
        <w:t>Jelenlegi operációsrendszerekkel kompatibilis applikáció tervezése.</w:t>
      </w:r>
    </w:p>
    <w:p w14:paraId="38A7D547" w14:textId="77777777" w:rsidR="00A34CC0" w:rsidRDefault="00A34CC0" w:rsidP="009A0450">
      <w:pPr>
        <w:pStyle w:val="Szvegtrzs"/>
        <w:numPr>
          <w:ilvl w:val="0"/>
          <w:numId w:val="21"/>
        </w:numPr>
        <w:spacing w:line="360" w:lineRule="auto"/>
        <w:jc w:val="both"/>
      </w:pPr>
      <w:r>
        <w:t>Elfogadható válaszidő.</w:t>
      </w:r>
    </w:p>
    <w:p w14:paraId="19ADE4A1" w14:textId="77777777" w:rsidR="00A34CC0" w:rsidRDefault="00A34CC0" w:rsidP="009A0450">
      <w:pPr>
        <w:pStyle w:val="Szvegtrzs"/>
        <w:numPr>
          <w:ilvl w:val="0"/>
          <w:numId w:val="21"/>
        </w:numPr>
        <w:spacing w:line="360" w:lineRule="auto"/>
        <w:jc w:val="both"/>
      </w:pPr>
      <w:r>
        <w:t xml:space="preserve">Alkalmazásban a sofőrök átlátható véleményezése. </w:t>
      </w:r>
    </w:p>
    <w:p w14:paraId="0246D094" w14:textId="3699C071" w:rsidR="00953286" w:rsidRPr="009D321E" w:rsidRDefault="00953286" w:rsidP="009D321E">
      <w:pPr>
        <w:pStyle w:val="Cmsor3"/>
      </w:pPr>
      <w:bookmarkStart w:id="39" w:name="_Toc102383618"/>
      <w:r w:rsidRPr="009D321E">
        <w:t xml:space="preserve">Külső </w:t>
      </w:r>
      <w:r w:rsidR="00984FA3" w:rsidRPr="009D321E">
        <w:t>k</w:t>
      </w:r>
      <w:r w:rsidRPr="009D321E">
        <w:t>övetelmények:</w:t>
      </w:r>
      <w:bookmarkEnd w:id="39"/>
    </w:p>
    <w:p w14:paraId="2CD80233" w14:textId="74DFFF34" w:rsidR="00A34CC0" w:rsidRDefault="00A34CC0" w:rsidP="00A34CC0">
      <w:pPr>
        <w:pStyle w:val="Szvegtrzs"/>
      </w:pPr>
      <w:r>
        <w:t>Etikai követelmények:</w:t>
      </w:r>
    </w:p>
    <w:p w14:paraId="75D937C4" w14:textId="77777777" w:rsidR="00A34CC0" w:rsidRDefault="00A34CC0" w:rsidP="009A0450">
      <w:pPr>
        <w:pStyle w:val="Szvegtrzs"/>
        <w:numPr>
          <w:ilvl w:val="0"/>
          <w:numId w:val="22"/>
        </w:numPr>
        <w:spacing w:line="360" w:lineRule="auto"/>
        <w:jc w:val="both"/>
      </w:pPr>
      <w:r>
        <w:t>Utasok és sofőr közötti közös megbecsülés, kölcsönös tisztelet.</w:t>
      </w:r>
    </w:p>
    <w:p w14:paraId="293D40DB" w14:textId="77777777" w:rsidR="00A34CC0" w:rsidRDefault="00A34CC0" w:rsidP="009A0450">
      <w:pPr>
        <w:pStyle w:val="Szvegtrzs"/>
        <w:numPr>
          <w:ilvl w:val="0"/>
          <w:numId w:val="22"/>
        </w:numPr>
        <w:spacing w:line="360" w:lineRule="auto"/>
        <w:jc w:val="both"/>
      </w:pPr>
      <w:r>
        <w:t xml:space="preserve">Sofőr ne legyen priuszos. </w:t>
      </w:r>
    </w:p>
    <w:p w14:paraId="1A92038F" w14:textId="67EE8DFC" w:rsidR="00A34CC0" w:rsidRDefault="00A34CC0" w:rsidP="00A34CC0">
      <w:pPr>
        <w:pStyle w:val="Szvegtrzs"/>
      </w:pPr>
      <w:r>
        <w:t>Együttműködési követelmények:</w:t>
      </w:r>
    </w:p>
    <w:p w14:paraId="6E9F3E44" w14:textId="77777777" w:rsidR="00A34CC0" w:rsidRDefault="00A34CC0" w:rsidP="009A0450">
      <w:pPr>
        <w:pStyle w:val="Szvegtrzs"/>
        <w:numPr>
          <w:ilvl w:val="0"/>
          <w:numId w:val="22"/>
        </w:numPr>
        <w:spacing w:line="360" w:lineRule="auto"/>
        <w:jc w:val="both"/>
      </w:pPr>
      <w:r>
        <w:t>Pontos érkezés az utas és sofőr részéről is.</w:t>
      </w:r>
    </w:p>
    <w:p w14:paraId="01B97DD3" w14:textId="4B0E0ADE" w:rsidR="003537F4" w:rsidRDefault="003537F4" w:rsidP="003537F4">
      <w:pPr>
        <w:pStyle w:val="Szvegtrzs"/>
      </w:pPr>
      <w:r>
        <w:t>Jogi követelmények:</w:t>
      </w:r>
    </w:p>
    <w:p w14:paraId="159F62DE" w14:textId="77777777" w:rsidR="003537F4" w:rsidRDefault="003537F4" w:rsidP="009A0450">
      <w:pPr>
        <w:pStyle w:val="Szvegtrzs"/>
        <w:numPr>
          <w:ilvl w:val="0"/>
          <w:numId w:val="21"/>
        </w:numPr>
        <w:spacing w:line="360" w:lineRule="auto"/>
        <w:jc w:val="both"/>
      </w:pPr>
      <w:r>
        <w:t>Személyes adatok megfelelő kezelése.</w:t>
      </w:r>
    </w:p>
    <w:p w14:paraId="114796EE" w14:textId="0E4CA338" w:rsidR="00A34CC0" w:rsidRDefault="00A34CC0" w:rsidP="00A34CC0">
      <w:pPr>
        <w:pStyle w:val="Szvegtrzs"/>
      </w:pPr>
      <w:r>
        <w:t>Biztonsági követelmények:</w:t>
      </w:r>
    </w:p>
    <w:p w14:paraId="0275EDA0" w14:textId="77777777" w:rsidR="00A34CC0" w:rsidRDefault="00A34CC0" w:rsidP="009A0450">
      <w:pPr>
        <w:pStyle w:val="Szvegtrzs"/>
        <w:numPr>
          <w:ilvl w:val="0"/>
          <w:numId w:val="22"/>
        </w:numPr>
        <w:spacing w:line="360" w:lineRule="auto"/>
        <w:jc w:val="both"/>
      </w:pPr>
      <w:r>
        <w:t>Jogosítvány megléte.</w:t>
      </w:r>
    </w:p>
    <w:p w14:paraId="0129B958" w14:textId="77777777" w:rsidR="00A34CC0" w:rsidRDefault="00A34CC0" w:rsidP="009A0450">
      <w:pPr>
        <w:pStyle w:val="Szvegtrzs"/>
        <w:numPr>
          <w:ilvl w:val="0"/>
          <w:numId w:val="22"/>
        </w:numPr>
        <w:spacing w:line="360" w:lineRule="auto"/>
        <w:jc w:val="both"/>
      </w:pPr>
      <w:r>
        <w:t>Utazás közben biztonsági öv kötelező használata.</w:t>
      </w:r>
    </w:p>
    <w:p w14:paraId="38B80A83" w14:textId="77777777" w:rsidR="00A34CC0" w:rsidRDefault="00A34CC0" w:rsidP="009A0450">
      <w:pPr>
        <w:pStyle w:val="Szvegtrzs"/>
        <w:numPr>
          <w:ilvl w:val="0"/>
          <w:numId w:val="22"/>
        </w:numPr>
        <w:spacing w:line="360" w:lineRule="auto"/>
        <w:jc w:val="both"/>
      </w:pPr>
      <w:r>
        <w:t>Megfelelően funkcionáló légzsákok.</w:t>
      </w:r>
    </w:p>
    <w:p w14:paraId="23C3378C" w14:textId="35265987" w:rsidR="00A34CC0" w:rsidRDefault="00A34CC0" w:rsidP="00A34CC0">
      <w:pPr>
        <w:pStyle w:val="Szvegtrzs"/>
      </w:pPr>
      <w:r>
        <w:t>Titokvédelmi követelmények:</w:t>
      </w:r>
    </w:p>
    <w:p w14:paraId="1336BFBE" w14:textId="77777777" w:rsidR="00A34CC0" w:rsidRDefault="00A34CC0" w:rsidP="009A0450">
      <w:pPr>
        <w:pStyle w:val="Szvegtrzs"/>
        <w:numPr>
          <w:ilvl w:val="0"/>
          <w:numId w:val="22"/>
        </w:numPr>
        <w:spacing w:line="360" w:lineRule="auto"/>
        <w:jc w:val="both"/>
      </w:pPr>
      <w:r>
        <w:t>Útvonal bizalmas kezelése (Ne tudjanak róla illetéktelen személyek).</w:t>
      </w:r>
    </w:p>
    <w:p w14:paraId="55CC05F2" w14:textId="167582EE" w:rsidR="00CA3202" w:rsidRDefault="00CA3202" w:rsidP="00ED64F3">
      <w:pPr>
        <w:pStyle w:val="Cmsor2"/>
        <w:pageBreakBefore/>
        <w:ind w:left="788" w:hanging="431"/>
      </w:pPr>
      <w:bookmarkStart w:id="40" w:name="_Toc102383619"/>
      <w:r>
        <w:lastRenderedPageBreak/>
        <w:t>Használhatóság</w:t>
      </w:r>
      <w:bookmarkEnd w:id="40"/>
      <w:r>
        <w:t xml:space="preserve"> </w:t>
      </w:r>
    </w:p>
    <w:p w14:paraId="23CEFF11" w14:textId="4FEC2AE7" w:rsidR="00670157" w:rsidRDefault="00670157" w:rsidP="00647646">
      <w:pPr>
        <w:pStyle w:val="Szvegtrzs"/>
        <w:jc w:val="both"/>
      </w:pPr>
      <w:r>
        <w:t>Egy gyakorlott felhasználó könnyedén felfedezheti az alkalmazást, figyelembe véve a hasonló szoftverek felhasználói felületét. Vannak felhasználók, akik a menüket és vannak, akik az ikonokat részesítik előnyben. A két grafikai kialakítást egybeolvasztva lenne megvalósítva az app.</w:t>
      </w:r>
    </w:p>
    <w:p w14:paraId="571BF54F" w14:textId="7BDC927A" w:rsidR="00670157" w:rsidRDefault="00670157" w:rsidP="00647646">
      <w:pPr>
        <w:pStyle w:val="Szvegtrzs"/>
        <w:jc w:val="both"/>
      </w:pPr>
      <w:r>
        <w:t>Egy kezdő felhasználó számára az eszközrendszere több helyről elérhető és segítségükre van a súgó rendszer is, ami a megfelelő ikonra (egy kérdőjelre) kattintva megtalálható.</w:t>
      </w:r>
    </w:p>
    <w:p w14:paraId="669EB223" w14:textId="1F661905" w:rsidR="00670157" w:rsidRDefault="00670157" w:rsidP="00647646">
      <w:pPr>
        <w:pStyle w:val="Szvegtrzs"/>
        <w:jc w:val="both"/>
      </w:pPr>
      <w:r>
        <w:t>Egy, a felhasználók kérdései alapján felépített online súgó és egy fórum, amely megteremtheti a folyamatos kapcsolatot a készítőkkel, nem csak a használhatóságot, hanem a későbbi továbbfejlesztést is megkönnyítheti.</w:t>
      </w:r>
    </w:p>
    <w:p w14:paraId="7124CBC4" w14:textId="1DBC8AA2" w:rsidR="00670157" w:rsidRDefault="00670157" w:rsidP="00647646">
      <w:pPr>
        <w:pStyle w:val="Szvegtrzs"/>
        <w:jc w:val="both"/>
      </w:pPr>
      <w:r>
        <w:t>A felület letisztult, könnyen használható és átlátható legyen. A rendszer legyen látványos és figyelemfelkeltő a kellő minimalizmussal.</w:t>
      </w:r>
    </w:p>
    <w:p w14:paraId="2BAA235A" w14:textId="7A0F4053" w:rsidR="00670157" w:rsidRDefault="00670157" w:rsidP="00647646">
      <w:pPr>
        <w:pStyle w:val="Szvegtrzs"/>
        <w:jc w:val="both"/>
      </w:pPr>
      <w:r>
        <w:t>Az alkalmazás jól optimalizált, nem foglal a kelleténél több helyet, és nem igényel a kelleténél több nyersanyagforrást (CPU, RAM, GPU).</w:t>
      </w:r>
    </w:p>
    <w:p w14:paraId="6BBE5ADD" w14:textId="11B00AB4" w:rsidR="001E1004" w:rsidRDefault="00670157" w:rsidP="00647646">
      <w:pPr>
        <w:pStyle w:val="Szvegtrzs"/>
        <w:jc w:val="both"/>
      </w:pPr>
      <w:r>
        <w:t>Felesleges adatokat ne tároljunk.</w:t>
      </w:r>
    </w:p>
    <w:p w14:paraId="6FDC9B6B" w14:textId="53A5B09E" w:rsidR="002D15D4" w:rsidRDefault="002D15D4" w:rsidP="00551F83">
      <w:pPr>
        <w:pStyle w:val="Cmsor2"/>
      </w:pPr>
      <w:bookmarkStart w:id="41" w:name="_Toc102383620"/>
      <w:r>
        <w:t>Megbízhatóság</w:t>
      </w:r>
      <w:bookmarkEnd w:id="41"/>
      <w:r>
        <w:t xml:space="preserve"> </w:t>
      </w:r>
    </w:p>
    <w:p w14:paraId="76EA627F" w14:textId="675EFB75" w:rsidR="007C1295" w:rsidRDefault="007C1295" w:rsidP="00144554">
      <w:pPr>
        <w:pStyle w:val="Szvegtrzs"/>
        <w:jc w:val="both"/>
      </w:pPr>
      <w:r w:rsidRPr="007C1295">
        <w:rPr>
          <w:b/>
          <w:bCs/>
        </w:rPr>
        <w:t>Biztonság</w:t>
      </w:r>
      <w:r>
        <w:t>: Fontos, hogy minden felhasználó csak ahhoz a részhez férhessen hozzá, amihez jogosultsága van. Hiszen nem engedhetjük meg, hogy egy egyszerű felhasználó járatokat töröljön, vagy egy alkalmazás karbantartó hozzáférjen az utasok adataihoz. Ezért kulcskérdés a felhasználók megfelelő szerepkörbe való osztása mely az adminisztrátor feladata. Valamint egy olyan azonosítási procedúrával kell rendelkeznie a rendszernek mely megkerülhetetlen, és egyértelműen azonosítja a felhasználót.</w:t>
      </w:r>
    </w:p>
    <w:p w14:paraId="18D19215" w14:textId="07E793BF" w:rsidR="007C1295" w:rsidRDefault="007C1295" w:rsidP="00144554">
      <w:pPr>
        <w:pStyle w:val="Szvegtrzs"/>
        <w:jc w:val="both"/>
      </w:pPr>
      <w:r w:rsidRPr="007C1295">
        <w:rPr>
          <w:b/>
          <w:bCs/>
        </w:rPr>
        <w:t>Karbantarthatóság</w:t>
      </w:r>
      <w:r>
        <w:t>: Az esetleges hibák fellépésekor, akár a tesztelés, akár a felhasználói használat során (amennyiben ezt jelzik a fejlesztők felé) a hiba detektálása és javítása azonnal megkezdődik. A hiba súlyosságától függően elképzelhető, hogy a rendszert le kell kapcsolni a hibajavítás idejére. Kisebb hibák esetén elég egy csak a hibás fájlok kicserélésének idejére leállítani az alkalmazást futtató webszervert.</w:t>
      </w:r>
    </w:p>
    <w:p w14:paraId="3ADDF17E" w14:textId="7DB33BA6" w:rsidR="007C1295" w:rsidRDefault="007C1295" w:rsidP="00144554">
      <w:pPr>
        <w:pStyle w:val="Szvegtrzs"/>
        <w:jc w:val="both"/>
      </w:pPr>
      <w:r w:rsidRPr="007C1295">
        <w:rPr>
          <w:b/>
          <w:bCs/>
        </w:rPr>
        <w:t>Hordozhatóság</w:t>
      </w:r>
      <w:r>
        <w:t>: A szoftvert (kliens oldali) alkalmazóknak lehetősége van operációs rendszert, vagy platformot váltani, ezt ugyanis a platformfüggetlen fejlesztés lehetővé teszi.</w:t>
      </w:r>
    </w:p>
    <w:p w14:paraId="6F863BA6" w14:textId="76D28016" w:rsidR="007C1295" w:rsidRDefault="007C1295" w:rsidP="00144554">
      <w:pPr>
        <w:pStyle w:val="Szvegtrzs"/>
        <w:jc w:val="both"/>
      </w:pPr>
      <w:r w:rsidRPr="007C1295">
        <w:rPr>
          <w:b/>
          <w:bCs/>
        </w:rPr>
        <w:t>Hibakezelés</w:t>
      </w:r>
      <w:r>
        <w:t>: Az alkalmazás szabályos használata esetén nem fordul elő hibajelenség, nem jelenik meg hibaüzenet, minden szakszerűen működik. Amennyiben a felhasználó hibás adatot ad meg, a program azt megfelelően kezeli, és biztosítja annak javítását.</w:t>
      </w:r>
    </w:p>
    <w:p w14:paraId="7D434929" w14:textId="0C4E2BAD" w:rsidR="002D15D4" w:rsidRDefault="007C1295" w:rsidP="00144554">
      <w:pPr>
        <w:pStyle w:val="Szvegtrzs"/>
        <w:jc w:val="both"/>
      </w:pPr>
      <w:r w:rsidRPr="007C1295">
        <w:rPr>
          <w:b/>
          <w:bCs/>
        </w:rPr>
        <w:t>Jogszabályok</w:t>
      </w:r>
      <w:r>
        <w:t>: Jogszabályok betartása. A felhasználó adatainak biztonságának megőrzése</w:t>
      </w:r>
    </w:p>
    <w:p w14:paraId="19BCA2DA" w14:textId="4542D6C5" w:rsidR="001E1004" w:rsidRDefault="001E1004" w:rsidP="00B2368E">
      <w:pPr>
        <w:pStyle w:val="Cmsor2"/>
      </w:pPr>
      <w:bookmarkStart w:id="42" w:name="_Toc102383621"/>
      <w:r>
        <w:lastRenderedPageBreak/>
        <w:t>Rendelkezésre állás</w:t>
      </w:r>
      <w:bookmarkEnd w:id="42"/>
      <w:r>
        <w:t xml:space="preserve"> </w:t>
      </w:r>
    </w:p>
    <w:p w14:paraId="0C429AA4" w14:textId="16B6B3A2" w:rsidR="00340ABD" w:rsidRDefault="00340ABD" w:rsidP="00340ABD">
      <w:pPr>
        <w:pStyle w:val="Szvegtrzs"/>
        <w:spacing w:line="360" w:lineRule="auto"/>
        <w:jc w:val="both"/>
      </w:pPr>
      <w:r>
        <w:t xml:space="preserve">A rendszer alapvetően a munkában elterjedt idősávokban vannak a legmagasabb kihasználtsági csúcsok. Office </w:t>
      </w:r>
      <w:proofErr w:type="spellStart"/>
      <w:r>
        <w:t>hour</w:t>
      </w:r>
      <w:proofErr w:type="spellEnd"/>
      <w:r>
        <w:t xml:space="preserve"> vagy akár a 2 vagy 3 műszakos idősávok előtt 1,5-2 órával és utána is szintén. Ezen időszakokban lehet a legnagyobb rendszer terhelésre számítani.</w:t>
      </w:r>
    </w:p>
    <w:p w14:paraId="72333647" w14:textId="3AE1724E" w:rsidR="00340ABD" w:rsidRDefault="00340ABD" w:rsidP="00340ABD">
      <w:pPr>
        <w:pStyle w:val="Szvegtrzs"/>
        <w:spacing w:line="360" w:lineRule="auto"/>
        <w:jc w:val="both"/>
      </w:pPr>
      <w:r>
        <w:t>A rendszer felügyeletét reggel 5 órától este 11ig biztosítani szükséges, az ezen kívül eső intervallumon csak a következő napra lehet a problémákat egy automatikus hangrögzítő segítségével leadni.</w:t>
      </w:r>
    </w:p>
    <w:p w14:paraId="2669AE44" w14:textId="7C3A3976" w:rsidR="00800893" w:rsidRDefault="00800893" w:rsidP="00800893">
      <w:pPr>
        <w:pStyle w:val="Szvegtrzs"/>
        <w:spacing w:line="360" w:lineRule="auto"/>
        <w:jc w:val="both"/>
      </w:pPr>
      <w:r>
        <w:t>MTBF: A rendszer kritikus követelménye, hogy az esetleges hibák/leállások között a lehető legtöbb idő teljen el, azaz a lehetőleg minimálisnak kell lennie a felléphető hibák számának, melyek a működést befolyásolják. Statisztikák alapján egy leállás átlag ideje 32 perc. És ilyen mértékű leállás fél évente egyszer történik, tehát az MTBF együtthatónk egy évre számolva 16-ra számítható.</w:t>
      </w:r>
    </w:p>
    <w:p w14:paraId="30360FFF" w14:textId="31C6A4B5" w:rsidR="001E1004" w:rsidRDefault="00800893" w:rsidP="00800893">
      <w:pPr>
        <w:pStyle w:val="Szvegtrzs"/>
        <w:spacing w:line="360" w:lineRule="auto"/>
        <w:jc w:val="both"/>
      </w:pPr>
      <w:r>
        <w:t xml:space="preserve">MTTR: Ebben az esetben is azt kell figyelembe venni, hogy a rendszer mennyi ideig van használhatatlan állapotban, de ebben az esetben fontos szempont </w:t>
      </w:r>
      <w:proofErr w:type="gramStart"/>
      <w:r>
        <w:t>a</w:t>
      </w:r>
      <w:proofErr w:type="gramEnd"/>
      <w:r>
        <w:t xml:space="preserve"> hogy a leállások alatt mennyi javítás volt szükség elvégezni annak érdekében, hogy a rendszer újra működőképes legyen. Ebben az esetben is , mint az MTBF esetében a rendszer érdeke, hogy a lehető legalacsonyabb hibával </w:t>
      </w:r>
      <w:proofErr w:type="spellStart"/>
      <w:r>
        <w:t>működjön</w:t>
      </w:r>
      <w:proofErr w:type="spellEnd"/>
      <w:r>
        <w:t xml:space="preserve">. </w:t>
      </w:r>
      <w:r w:rsidR="00340ABD">
        <w:t>A rendszer karban tarthatósága egyszerű, mert az applikáción kívül a webszervert kell az adatbázissal karban tartani. A webszerverről a biztonság kedvéért naponta egyszer hajnali 3-kor biztonsági mentés készül, továbbá havonta egyszer újraindítják.</w:t>
      </w:r>
    </w:p>
    <w:p w14:paraId="0163611B" w14:textId="2DBAAFD8" w:rsidR="001E1004" w:rsidRDefault="001E1004" w:rsidP="00B2368E">
      <w:pPr>
        <w:pStyle w:val="Cmsor2"/>
      </w:pPr>
      <w:bookmarkStart w:id="43" w:name="_Toc102383622"/>
      <w:r>
        <w:t>Teljesítmény</w:t>
      </w:r>
      <w:bookmarkEnd w:id="43"/>
      <w:r>
        <w:t xml:space="preserve"> </w:t>
      </w:r>
    </w:p>
    <w:p w14:paraId="105C22A7" w14:textId="11F0672D" w:rsidR="001862C9" w:rsidRDefault="001862C9" w:rsidP="00FE6445">
      <w:pPr>
        <w:pStyle w:val="Szvegtrzs"/>
        <w:spacing w:line="360" w:lineRule="auto"/>
        <w:jc w:val="both"/>
      </w:pPr>
      <w:r>
        <w:t xml:space="preserve">A rendszer biztonságának megőrzése érdekében folyamatosan figyeli biztonsági problémák szempontjából és állapotjelentést ad, amely megjelenik egy oldalon. Az állapotjelentés figyelmeztet a négy fontos területtel kapcsolatos általános problémákra és javaslatokat ad a kijavításukra. A rendszer különböző módon reagál alacsony és magas terhelésre. </w:t>
      </w:r>
    </w:p>
    <w:p w14:paraId="39AA169E" w14:textId="3DA089E7" w:rsidR="001862C9" w:rsidRDefault="001862C9" w:rsidP="00FE6445">
      <w:pPr>
        <w:pStyle w:val="Szvegtrzs"/>
        <w:spacing w:line="360" w:lineRule="auto"/>
        <w:jc w:val="both"/>
      </w:pPr>
      <w:r>
        <w:t xml:space="preserve">A teljesítmény akkor optimális, amikor a felhasználó zökkenőmentesen és bármiféle lassúlás nélkül tudja használni a rendszert. </w:t>
      </w:r>
    </w:p>
    <w:p w14:paraId="4D327CD8" w14:textId="27CC7E6F" w:rsidR="001862C9" w:rsidRDefault="001862C9" w:rsidP="00CF27C3">
      <w:pPr>
        <w:pStyle w:val="Szvegtrzs"/>
        <w:spacing w:line="360" w:lineRule="auto"/>
        <w:jc w:val="both"/>
      </w:pPr>
      <w:r>
        <w:t>Teljesítményvesztés oka lehet hardveres vagy szoftveres.</w:t>
      </w:r>
    </w:p>
    <w:p w14:paraId="24EC5552" w14:textId="3FF76E80" w:rsidR="001862C9" w:rsidRDefault="001862C9" w:rsidP="00CF27C3">
      <w:pPr>
        <w:pStyle w:val="Szvegtrzs"/>
        <w:pageBreakBefore/>
        <w:spacing w:line="360" w:lineRule="auto"/>
        <w:jc w:val="both"/>
      </w:pPr>
      <w:r>
        <w:lastRenderedPageBreak/>
        <w:t xml:space="preserve">A rendszer folyamatosan </w:t>
      </w:r>
      <w:proofErr w:type="gramStart"/>
      <w:r w:rsidR="00AE0C27">
        <w:t>számon</w:t>
      </w:r>
      <w:r w:rsidR="007C65D5">
        <w:t xml:space="preserve"> </w:t>
      </w:r>
      <w:r w:rsidR="00AE0C27">
        <w:t>tartja</w:t>
      </w:r>
      <w:proofErr w:type="gramEnd"/>
      <w:r>
        <w:t xml:space="preserve"> a háttérben futó feladatok erőforrástól elvett mennyiségét, ha valamelyik túl sokat használ, akkor elmenti a rendszer aktuális állapotát, majd megpróbálja a folyamatot leállítani, ezzel elérve az optimális teljesítményt. Erről a folyamatról a felhasználó értesítést kap. </w:t>
      </w:r>
    </w:p>
    <w:p w14:paraId="6E596EA1" w14:textId="3EC5C370" w:rsidR="00013CD7" w:rsidRDefault="001862C9" w:rsidP="00FE6445">
      <w:pPr>
        <w:pStyle w:val="Szvegtrzs"/>
        <w:spacing w:line="360" w:lineRule="auto"/>
        <w:jc w:val="both"/>
      </w:pPr>
      <w:r>
        <w:t>A teljesítményvizsgálatot fontos elvégezni az adatbázisra és az operációs rendszerre egyaránt. A rendszert hatalmas mennyiségű munka terheli, annyira, hogy a rendszer már nem működik egy adott pillanatban. Ez lehetővé teszi számunkra a rendszer szűk keresztmetszeteinek azonosítását. Az adatbázis-tesztek során a leggyakoribb problémák a következők: A rendszerre gyakorolt nagy nyomás szerepet játszik az adatbázis-tranzakciók állapotának meghatározásában. Ha az adatbázis szoftver hibás elképzeléssel rendelkezik a tranzakciók állapotáról, akkor azonnal következetlenek lesznek. A vizsgálat elvégzése után a régi teszt</w:t>
      </w:r>
      <w:r w:rsidR="00A87481">
        <w:t xml:space="preserve"> </w:t>
      </w:r>
      <w:r>
        <w:t>adatokat meg kell tisztítani, és teret kell adni az új tesztadatokhoz. Az operációs rendszernél hasonlóan kell eljárni.</w:t>
      </w:r>
    </w:p>
    <w:p w14:paraId="77B039FD" w14:textId="65AF88CD" w:rsidR="001E1004" w:rsidRDefault="001E1004" w:rsidP="00B2368E">
      <w:pPr>
        <w:pStyle w:val="Cmsor2"/>
      </w:pPr>
      <w:bookmarkStart w:id="44" w:name="_Toc102383623"/>
      <w:r>
        <w:t>Támogatottság</w:t>
      </w:r>
      <w:bookmarkEnd w:id="44"/>
      <w:r>
        <w:t xml:space="preserve"> </w:t>
      </w:r>
    </w:p>
    <w:p w14:paraId="18FFF692" w14:textId="77777777" w:rsidR="00B33FC9" w:rsidRDefault="00B33FC9" w:rsidP="00FE6445">
      <w:pPr>
        <w:pStyle w:val="Szvegtrzs"/>
        <w:spacing w:line="360" w:lineRule="auto"/>
        <w:jc w:val="both"/>
      </w:pPr>
      <w:r w:rsidRPr="00B33FC9">
        <w:rPr>
          <w:b/>
          <w:bCs/>
        </w:rPr>
        <w:t>Felhasználói támogatottság</w:t>
      </w:r>
      <w:r>
        <w:t>: Biztosítjuk a feladatok ellátása közben kialakult hardveres és szoftveres hibák kivizsgálását és azonnali elhárítását.</w:t>
      </w:r>
    </w:p>
    <w:p w14:paraId="1A20033B" w14:textId="2EA2F763" w:rsidR="001E1004" w:rsidRDefault="00B33FC9" w:rsidP="00FE6445">
      <w:pPr>
        <w:pStyle w:val="Szvegtrzs"/>
        <w:spacing w:line="360" w:lineRule="auto"/>
        <w:jc w:val="both"/>
      </w:pPr>
      <w:r>
        <w:t xml:space="preserve">Az </w:t>
      </w:r>
      <w:r w:rsidRPr="00B33FC9">
        <w:rPr>
          <w:b/>
          <w:bCs/>
        </w:rPr>
        <w:t>információk</w:t>
      </w:r>
      <w:r>
        <w:t xml:space="preserve"> különböző módon jelennek meg. Súlyos hiba esetén egy felkiáltó jel mellett piros, nagy betűkkel írja ki, ha probléma merült fel a rendszerrel. Kisebb hiba esetén narancssárga felkiáltó jel mellett narancssárga, közepes méretű betűkkel írja ki a hiba okát. További információkat fekete színnel írat ki a képernyőre.</w:t>
      </w:r>
    </w:p>
    <w:p w14:paraId="1FEC1954" w14:textId="108E7146" w:rsidR="00034F7D" w:rsidRDefault="00034F7D" w:rsidP="00034F7D">
      <w:pPr>
        <w:pStyle w:val="Cmsor1"/>
        <w:jc w:val="both"/>
      </w:pPr>
      <w:bookmarkStart w:id="45" w:name="_Toc102383624"/>
      <w:r>
        <w:lastRenderedPageBreak/>
        <w:t>Technikai specifikáció</w:t>
      </w:r>
      <w:bookmarkEnd w:id="45"/>
      <w:r>
        <w:t xml:space="preserve"> </w:t>
      </w:r>
    </w:p>
    <w:p w14:paraId="0595B5B5"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46" w:name="_Toc102383625"/>
      <w:bookmarkEnd w:id="46"/>
    </w:p>
    <w:p w14:paraId="0C222A7F" w14:textId="69DE05E9" w:rsidR="009F24C1" w:rsidRDefault="009F24C1" w:rsidP="00A43616">
      <w:pPr>
        <w:pStyle w:val="Cmsor2"/>
      </w:pPr>
      <w:bookmarkStart w:id="47" w:name="_Toc102383626"/>
      <w:r>
        <w:t>Architektúra terv</w:t>
      </w:r>
      <w:bookmarkEnd w:id="47"/>
      <w:r>
        <w:t xml:space="preserve"> </w:t>
      </w:r>
    </w:p>
    <w:p w14:paraId="608CEAA5" w14:textId="77777777" w:rsidR="00AC2913" w:rsidRDefault="00AC2913" w:rsidP="00AC6A49">
      <w:pPr>
        <w:pStyle w:val="Szvegtrzs"/>
        <w:keepNext/>
        <w:spacing w:line="360" w:lineRule="auto"/>
        <w:jc w:val="center"/>
      </w:pPr>
      <w:r>
        <w:rPr>
          <w:noProof/>
        </w:rPr>
        <w:drawing>
          <wp:inline distT="0" distB="0" distL="0" distR="0" wp14:anchorId="0A3067AA" wp14:editId="7875EE8A">
            <wp:extent cx="5400000" cy="225616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7">
                      <a:extLst>
                        <a:ext uri="{28A0092B-C50C-407E-A947-70E740481C1C}">
                          <a14:useLocalDpi xmlns:a14="http://schemas.microsoft.com/office/drawing/2010/main" val="0"/>
                        </a:ext>
                      </a:extLst>
                    </a:blip>
                    <a:stretch>
                      <a:fillRect/>
                    </a:stretch>
                  </pic:blipFill>
                  <pic:spPr>
                    <a:xfrm>
                      <a:off x="0" y="0"/>
                      <a:ext cx="5400000" cy="2256164"/>
                    </a:xfrm>
                    <a:prstGeom prst="rect">
                      <a:avLst/>
                    </a:prstGeom>
                  </pic:spPr>
                </pic:pic>
              </a:graphicData>
            </a:graphic>
          </wp:inline>
        </w:drawing>
      </w:r>
    </w:p>
    <w:p w14:paraId="583A8B61" w14:textId="01EC8129"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10</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Fejlesztői architektúra terv</w:t>
      </w:r>
    </w:p>
    <w:p w14:paraId="09E1DCC9" w14:textId="77777777" w:rsidR="00AC2913" w:rsidRDefault="00AC2913" w:rsidP="00AC6A49">
      <w:pPr>
        <w:pStyle w:val="Szvegtrzs"/>
        <w:keepNext/>
        <w:spacing w:line="360" w:lineRule="auto"/>
        <w:jc w:val="center"/>
      </w:pPr>
      <w:r>
        <w:rPr>
          <w:noProof/>
        </w:rPr>
        <w:drawing>
          <wp:inline distT="0" distB="0" distL="0" distR="0" wp14:anchorId="164253CA" wp14:editId="4758E680">
            <wp:extent cx="5400000" cy="1328283"/>
            <wp:effectExtent l="0" t="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18">
                      <a:extLst>
                        <a:ext uri="{28A0092B-C50C-407E-A947-70E740481C1C}">
                          <a14:useLocalDpi xmlns:a14="http://schemas.microsoft.com/office/drawing/2010/main" val="0"/>
                        </a:ext>
                      </a:extLst>
                    </a:blip>
                    <a:stretch>
                      <a:fillRect/>
                    </a:stretch>
                  </pic:blipFill>
                  <pic:spPr>
                    <a:xfrm>
                      <a:off x="0" y="0"/>
                      <a:ext cx="5400000" cy="1328283"/>
                    </a:xfrm>
                    <a:prstGeom prst="rect">
                      <a:avLst/>
                    </a:prstGeom>
                  </pic:spPr>
                </pic:pic>
              </a:graphicData>
            </a:graphic>
          </wp:inline>
        </w:drawing>
      </w:r>
    </w:p>
    <w:p w14:paraId="3A6192E2" w14:textId="6C7DD997"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11</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Felhasználói architektúra terv</w:t>
      </w:r>
    </w:p>
    <w:p w14:paraId="25275492" w14:textId="5901F003" w:rsidR="00D16113" w:rsidRDefault="00D16113" w:rsidP="00D16113">
      <w:pPr>
        <w:pStyle w:val="Szvegtrzs"/>
        <w:spacing w:line="360" w:lineRule="auto"/>
        <w:jc w:val="both"/>
      </w:pPr>
      <w:r>
        <w:t>A tervezett rendszer a következő összetevőkből áll:</w:t>
      </w:r>
    </w:p>
    <w:p w14:paraId="70E439A1" w14:textId="19F5A8F0" w:rsidR="00D16113" w:rsidRDefault="00D16113" w:rsidP="009A0450">
      <w:pPr>
        <w:pStyle w:val="Szvegtrzs"/>
        <w:numPr>
          <w:ilvl w:val="0"/>
          <w:numId w:val="22"/>
        </w:numPr>
        <w:spacing w:line="360" w:lineRule="auto"/>
        <w:jc w:val="both"/>
      </w:pPr>
      <w:r>
        <w:t>Adatbázis</w:t>
      </w:r>
    </w:p>
    <w:p w14:paraId="7E83D876" w14:textId="4B831ABB" w:rsidR="00D16113" w:rsidRDefault="00D16113" w:rsidP="009A0450">
      <w:pPr>
        <w:pStyle w:val="Szvegtrzs"/>
        <w:numPr>
          <w:ilvl w:val="0"/>
          <w:numId w:val="22"/>
        </w:numPr>
        <w:spacing w:line="360" w:lineRule="auto"/>
        <w:jc w:val="both"/>
      </w:pPr>
      <w:r>
        <w:t>Adatbázis szerver</w:t>
      </w:r>
    </w:p>
    <w:p w14:paraId="23141431" w14:textId="0680BEFF" w:rsidR="00D16113" w:rsidRDefault="00D16113" w:rsidP="009A0450">
      <w:pPr>
        <w:pStyle w:val="Szvegtrzs"/>
        <w:numPr>
          <w:ilvl w:val="0"/>
          <w:numId w:val="22"/>
        </w:numPr>
        <w:spacing w:line="360" w:lineRule="auto"/>
        <w:jc w:val="both"/>
      </w:pPr>
      <w:r>
        <w:t>Tűzfal</w:t>
      </w:r>
    </w:p>
    <w:p w14:paraId="54574FE0" w14:textId="7639C819" w:rsidR="00D16113" w:rsidRDefault="00D16113" w:rsidP="009A0450">
      <w:pPr>
        <w:pStyle w:val="Szvegtrzs"/>
        <w:numPr>
          <w:ilvl w:val="0"/>
          <w:numId w:val="22"/>
        </w:numPr>
        <w:spacing w:line="360" w:lineRule="auto"/>
        <w:jc w:val="both"/>
      </w:pPr>
      <w:r>
        <w:t>Web szerver</w:t>
      </w:r>
    </w:p>
    <w:p w14:paraId="34A0276E" w14:textId="204270A2" w:rsidR="00D16113" w:rsidRDefault="00D16113" w:rsidP="009A0450">
      <w:pPr>
        <w:pStyle w:val="Szvegtrzs"/>
        <w:numPr>
          <w:ilvl w:val="0"/>
          <w:numId w:val="22"/>
        </w:numPr>
        <w:spacing w:line="360" w:lineRule="auto"/>
        <w:jc w:val="both"/>
      </w:pPr>
      <w:r>
        <w:t>Web kliens</w:t>
      </w:r>
    </w:p>
    <w:p w14:paraId="7F1585BE" w14:textId="65478CA5" w:rsidR="00D16113" w:rsidRDefault="00D16113" w:rsidP="009A0450">
      <w:pPr>
        <w:pStyle w:val="Szvegtrzs"/>
        <w:numPr>
          <w:ilvl w:val="0"/>
          <w:numId w:val="22"/>
        </w:numPr>
        <w:spacing w:line="360" w:lineRule="auto"/>
        <w:jc w:val="both"/>
      </w:pPr>
      <w:r>
        <w:t>Android/IOS készülék</w:t>
      </w:r>
    </w:p>
    <w:p w14:paraId="77B8C19B" w14:textId="77777777" w:rsidR="00D16113" w:rsidRDefault="00D16113" w:rsidP="00D16113">
      <w:pPr>
        <w:pStyle w:val="Szvegtrzs"/>
        <w:spacing w:line="360" w:lineRule="auto"/>
        <w:jc w:val="both"/>
      </w:pPr>
    </w:p>
    <w:p w14:paraId="2052FFBC" w14:textId="77777777" w:rsidR="002D2062" w:rsidRDefault="00D16113" w:rsidP="00D16113">
      <w:pPr>
        <w:pStyle w:val="Szvegtrzs"/>
        <w:spacing w:line="360" w:lineRule="auto"/>
        <w:jc w:val="both"/>
      </w:pPr>
      <w:r>
        <w:lastRenderedPageBreak/>
        <w:t xml:space="preserve">Az architektúrában az adatforgalom szempontjából a következőképpen zajlik: </w:t>
      </w:r>
    </w:p>
    <w:p w14:paraId="05E8539E" w14:textId="07D8B98D" w:rsidR="00D16113" w:rsidRDefault="00D16113" w:rsidP="00D16113">
      <w:pPr>
        <w:pStyle w:val="Szvegtrzs"/>
        <w:spacing w:line="360" w:lineRule="auto"/>
        <w:jc w:val="both"/>
      </w:pPr>
      <w:r>
        <w:t>Az applikáció a web szerverrel kapcsolatba lép és lekéri a szükséges adatokat, innen kétféleképpen alakulhat. Az első eset, hogy a kérés eredményének meghatározására nem szükséges az adatbázis. Ebben az esetben a web szerver azonnal tud válaszolni. A másik eset, ha szükséges az adatbázis, ilyenkor a web szerver továbbítja a kérést az adatbázis szerver felé. Miután megkapta az adatbázisból a szükséges adatot, elküldi a web szervernek, végül pedig a szerver elküldi a választ az web kliensnek.</w:t>
      </w:r>
    </w:p>
    <w:p w14:paraId="3CDC9510" w14:textId="77777777" w:rsidR="00D16113" w:rsidRDefault="00D16113" w:rsidP="00D16113">
      <w:pPr>
        <w:pStyle w:val="Szvegtrzs"/>
        <w:spacing w:line="360" w:lineRule="auto"/>
        <w:jc w:val="both"/>
      </w:pPr>
      <w:r>
        <w:t>Gondolkodás után az Androidot és az IOS-t választottuk ki a megfelelő platformoknak. Azért erre esett a választás, mert az emberek így kényelmesen, bárhol, bármikor hozzáfér a szükséges információkhoz, csak egy telefonra vagy egy tabletre van szükségük.</w:t>
      </w:r>
    </w:p>
    <w:p w14:paraId="754F5748" w14:textId="77777777" w:rsidR="00D16113" w:rsidRDefault="00D16113" w:rsidP="00D16113">
      <w:pPr>
        <w:pStyle w:val="Szvegtrzs"/>
        <w:spacing w:line="360" w:lineRule="auto"/>
        <w:jc w:val="both"/>
      </w:pPr>
      <w:r>
        <w:t>A teljesítménytesztelés segít a rendszerek megfelelő karbantartásában és a hibák kijavításában, mielőtt a problémák elérnék a rendszerfelhasználókat. Segít fenntartani az alkalmazások hatékonyságát, válaszképességét, méretezhetőségét és sebességét az üzleti követelményekhez képest. Ha hatékonyan végez, a teljesítménytesztelésnek meg kell adni a szűk keresztmetszetek megszüntetéséhez szükséges diagnosztikai adatokat, amelyek gyenge teljesítményt eredményeznek. Szűk keresztmetszet akkor fordul elő, ha az adatfolyam megszakad vagy leáll, mert nincs elegendő kapacitás a számítási feladat kezeléséhez. A terheléstesztelés a rendszer teljesítményét méri a számítási feladatok növekedésével. Azonosítja, hogy az alkalmazás hol és mikor szakad meg, így az éles környezetbe való szállítás előtt kijavíthatja a problémát.</w:t>
      </w:r>
    </w:p>
    <w:p w14:paraId="29130882" w14:textId="278E7CF3" w:rsidR="009F24C1" w:rsidRDefault="009F24C1" w:rsidP="00A43616">
      <w:pPr>
        <w:pStyle w:val="Cmsor2"/>
      </w:pPr>
      <w:bookmarkStart w:id="48" w:name="_Toc102383627"/>
      <w:r>
        <w:t xml:space="preserve">Platform </w:t>
      </w:r>
      <w:r w:rsidR="00D77B7B">
        <w:t>tulajdonságok és követelmények</w:t>
      </w:r>
      <w:bookmarkEnd w:id="48"/>
      <w:r w:rsidR="00D77B7B">
        <w:t xml:space="preserve"> </w:t>
      </w:r>
    </w:p>
    <w:p w14:paraId="136EB0DD" w14:textId="77777777" w:rsidR="00F0321E" w:rsidRDefault="00D16113" w:rsidP="00312D6F">
      <w:pPr>
        <w:pStyle w:val="Szvegtrzs"/>
        <w:spacing w:line="360" w:lineRule="auto"/>
        <w:jc w:val="both"/>
        <w:rPr>
          <w:b/>
          <w:bCs/>
        </w:rPr>
      </w:pPr>
      <w:r w:rsidRPr="00312D6F">
        <w:rPr>
          <w:b/>
          <w:bCs/>
        </w:rPr>
        <w:t>A rendszer futtatásához ajánlott hardverkörnyezet:</w:t>
      </w:r>
      <w:r w:rsidR="00906BFA">
        <w:rPr>
          <w:b/>
          <w:bCs/>
        </w:rPr>
        <w:t xml:space="preserve"> </w:t>
      </w:r>
    </w:p>
    <w:p w14:paraId="4E393E5F" w14:textId="5CFA8FE2" w:rsidR="00D16113" w:rsidRPr="00906BFA" w:rsidRDefault="00D16113" w:rsidP="00312D6F">
      <w:pPr>
        <w:pStyle w:val="Szvegtrzs"/>
        <w:spacing w:line="360" w:lineRule="auto"/>
        <w:jc w:val="both"/>
        <w:rPr>
          <w:b/>
          <w:bCs/>
        </w:rPr>
      </w:pPr>
      <w:r>
        <w:t>Az alkalmazás használatához szükség van 200.0 MB szabad tárhelyre a készüléken.</w:t>
      </w:r>
    </w:p>
    <w:p w14:paraId="12765E76" w14:textId="77777777" w:rsidR="00F0321E" w:rsidRDefault="00D16113" w:rsidP="00312D6F">
      <w:pPr>
        <w:pStyle w:val="Szvegtrzs"/>
        <w:spacing w:line="360" w:lineRule="auto"/>
        <w:jc w:val="both"/>
        <w:rPr>
          <w:b/>
          <w:bCs/>
        </w:rPr>
      </w:pPr>
      <w:r w:rsidRPr="00312D6F">
        <w:rPr>
          <w:b/>
          <w:bCs/>
        </w:rPr>
        <w:t>A rendszer futtatásához szükséges szoftverkörnyezet:</w:t>
      </w:r>
      <w:r w:rsidR="00906BFA">
        <w:rPr>
          <w:b/>
          <w:bCs/>
        </w:rPr>
        <w:t xml:space="preserve"> </w:t>
      </w:r>
    </w:p>
    <w:p w14:paraId="6AE123DD" w14:textId="1883C702" w:rsidR="00D16113" w:rsidRPr="00906BFA" w:rsidRDefault="00D16113" w:rsidP="00312D6F">
      <w:pPr>
        <w:pStyle w:val="Szvegtrzs"/>
        <w:spacing w:line="360" w:lineRule="auto"/>
        <w:jc w:val="both"/>
        <w:rPr>
          <w:b/>
          <w:bCs/>
        </w:rPr>
      </w:pPr>
      <w:r>
        <w:t>A szoftver Android rendszer esetén az Android 12.0 Lollipop vagy annál újabb verzióval képes működni, míg Apple készülékek esetében az iOS 15.4 a követelmény. A szoftver egyidejűleg több felhasználó kiszolgálására is alkalmas.</w:t>
      </w:r>
    </w:p>
    <w:p w14:paraId="4395B4C7" w14:textId="151BDD68" w:rsidR="00D16113" w:rsidRPr="00906BFA" w:rsidRDefault="00312D6F" w:rsidP="00D16113">
      <w:pPr>
        <w:pStyle w:val="Szvegtrzs"/>
        <w:spacing w:line="360" w:lineRule="auto"/>
        <w:jc w:val="both"/>
        <w:rPr>
          <w:b/>
          <w:bCs/>
        </w:rPr>
      </w:pPr>
      <w:r>
        <w:t>E</w:t>
      </w:r>
      <w:r w:rsidR="00D16113">
        <w:t xml:space="preserve">gy platform független </w:t>
      </w:r>
      <w:r w:rsidR="00D16113" w:rsidRPr="001D1699">
        <w:rPr>
          <w:b/>
          <w:bCs/>
        </w:rPr>
        <w:t>böngészőből is elérhető változata</w:t>
      </w:r>
      <w:r w:rsidR="00D16113">
        <w:t xml:space="preserve"> is lesz az applikációnak, amely további szabadságot nyújt a felhasználóknak.</w:t>
      </w:r>
      <w:r w:rsidR="00D1610A">
        <w:t xml:space="preserve"> </w:t>
      </w:r>
    </w:p>
    <w:p w14:paraId="5231D522" w14:textId="2649CF19" w:rsidR="009F24C1" w:rsidRDefault="009F24C1" w:rsidP="00A43616">
      <w:pPr>
        <w:pStyle w:val="Cmsor2"/>
      </w:pPr>
      <w:bookmarkStart w:id="49" w:name="_Toc102383628"/>
      <w:r>
        <w:lastRenderedPageBreak/>
        <w:t>Fejlesztői eszközök</w:t>
      </w:r>
      <w:bookmarkEnd w:id="49"/>
      <w:r>
        <w:t xml:space="preserve"> </w:t>
      </w:r>
    </w:p>
    <w:p w14:paraId="00EF3235" w14:textId="3FA43C61" w:rsidR="00112304" w:rsidRDefault="00C820FB" w:rsidP="00034F7D">
      <w:pPr>
        <w:pStyle w:val="Szvegtrzs"/>
        <w:spacing w:line="360" w:lineRule="auto"/>
        <w:jc w:val="both"/>
      </w:pPr>
      <w:r>
        <w:t xml:space="preserve">Az alapvető platformunk a chat alapú kommunikációhoz az erre a célra létrehozott </w:t>
      </w:r>
      <w:r w:rsidRPr="0040301A">
        <w:rPr>
          <w:b/>
          <w:bCs/>
        </w:rPr>
        <w:t>Messenger</w:t>
      </w:r>
      <w:r>
        <w:t xml:space="preserve"> csoport. Itt folyik a mindennapos </w:t>
      </w:r>
      <w:r w:rsidR="00D90AD8">
        <w:t xml:space="preserve">kommunikáció, és itt szoktuk összegyűjteni a kérdéseket és a megoldandó feladatokat. </w:t>
      </w:r>
    </w:p>
    <w:p w14:paraId="1AAD3CDE" w14:textId="0879BBF3" w:rsidR="00E24D3C" w:rsidRDefault="00E24D3C" w:rsidP="00034F7D">
      <w:pPr>
        <w:pStyle w:val="Szvegtrzs"/>
        <w:spacing w:line="360" w:lineRule="auto"/>
        <w:jc w:val="both"/>
      </w:pPr>
      <w:r>
        <w:t xml:space="preserve">A gyakorlati órák után tartott személyes megbeszéléseken, kívül minden vasárnap este tartunk online megbeszélést, amihez a </w:t>
      </w:r>
      <w:r w:rsidRPr="0040301A">
        <w:rPr>
          <w:b/>
          <w:bCs/>
        </w:rPr>
        <w:t>Discord</w:t>
      </w:r>
      <w:r>
        <w:t xml:space="preserve"> programot használjuk. </w:t>
      </w:r>
      <w:r w:rsidR="00776AA5">
        <w:t xml:space="preserve">Általában itt kerülnek </w:t>
      </w:r>
      <w:r w:rsidR="005D54E7">
        <w:t xml:space="preserve">elfogadásra az adott heti és </w:t>
      </w:r>
      <w:r w:rsidR="00776AA5">
        <w:t>kiosztásra a következő heti feladatok</w:t>
      </w:r>
      <w:r w:rsidR="005D54E7">
        <w:t xml:space="preserve">, </w:t>
      </w:r>
      <w:r w:rsidR="00D676F7">
        <w:t xml:space="preserve">továbbá itt vitatjuk meg a felmerülő kérdéseket is. </w:t>
      </w:r>
    </w:p>
    <w:p w14:paraId="412C1C57" w14:textId="011C2A86" w:rsidR="00AD77BB" w:rsidRDefault="00AD77BB" w:rsidP="00034F7D">
      <w:pPr>
        <w:pStyle w:val="Szvegtrzs"/>
        <w:spacing w:line="360" w:lineRule="auto"/>
        <w:jc w:val="both"/>
      </w:pPr>
      <w:r>
        <w:t xml:space="preserve">A megbeszélésekről szöveges dokumentáció készül a </w:t>
      </w:r>
      <w:r w:rsidRPr="00AD77BB">
        <w:rPr>
          <w:b/>
          <w:bCs/>
        </w:rPr>
        <w:t>MS Word</w:t>
      </w:r>
      <w:r>
        <w:t xml:space="preserve"> programmal. Ebben a programban történik a projekt dokumentum vezetése, szerkesztése is. </w:t>
      </w:r>
    </w:p>
    <w:p w14:paraId="3097F82D" w14:textId="589263A1" w:rsidR="00E139C5" w:rsidRDefault="00E139C5" w:rsidP="00034F7D">
      <w:pPr>
        <w:pStyle w:val="Szvegtrzs"/>
        <w:spacing w:line="360" w:lineRule="auto"/>
        <w:jc w:val="both"/>
      </w:pPr>
      <w:r>
        <w:t xml:space="preserve">A dokumentumok kezelésére, tárolására az erre a célra létrehozott </w:t>
      </w:r>
      <w:r w:rsidRPr="00222EF3">
        <w:rPr>
          <w:b/>
          <w:bCs/>
        </w:rPr>
        <w:t>GitHub</w:t>
      </w:r>
      <w:r>
        <w:t xml:space="preserve"> repository-t használjuk. </w:t>
      </w:r>
      <w:r w:rsidR="00222EF3">
        <w:t xml:space="preserve">Ide felkerülnek minden megbeszélés után a jegyzőkönyvek, illetve itt található a projekt dokumentum legfrissebb verziója is. </w:t>
      </w:r>
      <w:r w:rsidR="00130296">
        <w:t xml:space="preserve">A bevált gyakorlat szerint a projekttagok elküldik a munkáikat a projektvezetőnek, aki </w:t>
      </w:r>
      <w:r w:rsidR="00590CF3">
        <w:t xml:space="preserve">ezeket elfogadja és beilleszti a megfelelő formátumban a közös projekt dokumentumba. </w:t>
      </w:r>
    </w:p>
    <w:p w14:paraId="0304EDBC" w14:textId="6B493BE6" w:rsidR="00327F1D" w:rsidRDefault="00327F1D" w:rsidP="00034F7D">
      <w:pPr>
        <w:pStyle w:val="Szvegtrzs"/>
        <w:spacing w:line="360" w:lineRule="auto"/>
        <w:jc w:val="both"/>
      </w:pPr>
      <w:r>
        <w:t xml:space="preserve">A folyamatábrák és </w:t>
      </w:r>
      <w:proofErr w:type="spellStart"/>
      <w:r>
        <w:t>use</w:t>
      </w:r>
      <w:proofErr w:type="spellEnd"/>
      <w:r>
        <w:t xml:space="preserve"> </w:t>
      </w:r>
      <w:proofErr w:type="spellStart"/>
      <w:r>
        <w:t>case</w:t>
      </w:r>
      <w:proofErr w:type="spellEnd"/>
      <w:r>
        <w:t xml:space="preserve"> diagrammok a </w:t>
      </w:r>
      <w:proofErr w:type="spellStart"/>
      <w:r w:rsidRPr="007046C5">
        <w:rPr>
          <w:b/>
          <w:bCs/>
        </w:rPr>
        <w:t>Miro</w:t>
      </w:r>
      <w:proofErr w:type="spellEnd"/>
      <w:r>
        <w:t xml:space="preserve"> program ingyenes, online verziójával készültek, a halszálka diagrammhoz </w:t>
      </w:r>
      <w:r w:rsidRPr="007046C5">
        <w:rPr>
          <w:b/>
          <w:bCs/>
        </w:rPr>
        <w:t>Photoshop</w:t>
      </w:r>
      <w:r>
        <w:t xml:space="preserve">-ot használtunk. </w:t>
      </w:r>
    </w:p>
    <w:p w14:paraId="3A01EA9A" w14:textId="069F26C7" w:rsidR="00661C1B" w:rsidRDefault="00661C1B" w:rsidP="00661C1B">
      <w:pPr>
        <w:pStyle w:val="Szvegtrzs"/>
        <w:spacing w:line="360" w:lineRule="auto"/>
        <w:jc w:val="both"/>
      </w:pPr>
      <w:r>
        <w:t xml:space="preserve">Szoftveres háttérnek a </w:t>
      </w:r>
      <w:r w:rsidRPr="003E0969">
        <w:rPr>
          <w:b/>
          <w:bCs/>
        </w:rPr>
        <w:t xml:space="preserve">Visual </w:t>
      </w:r>
      <w:proofErr w:type="spellStart"/>
      <w:r w:rsidRPr="003E0969">
        <w:rPr>
          <w:b/>
          <w:bCs/>
        </w:rPr>
        <w:t>Studio</w:t>
      </w:r>
      <w:proofErr w:type="spellEnd"/>
      <w:r w:rsidR="003E0969" w:rsidRPr="003E0969">
        <w:rPr>
          <w:b/>
          <w:bCs/>
        </w:rPr>
        <w:t xml:space="preserve"> </w:t>
      </w:r>
      <w:proofErr w:type="spellStart"/>
      <w:r w:rsidR="003E0969" w:rsidRPr="003E0969">
        <w:rPr>
          <w:b/>
          <w:bCs/>
        </w:rPr>
        <w:t>Code</w:t>
      </w:r>
      <w:proofErr w:type="spellEnd"/>
      <w:r w:rsidR="003E0969">
        <w:t>-ot</w:t>
      </w:r>
      <w:r>
        <w:t xml:space="preserve"> </w:t>
      </w:r>
      <w:r w:rsidR="003E0969">
        <w:t xml:space="preserve">és </w:t>
      </w:r>
      <w:r>
        <w:t xml:space="preserve">a C++ </w:t>
      </w:r>
      <w:r w:rsidR="00BF29EB">
        <w:t xml:space="preserve">programozási </w:t>
      </w:r>
      <w:r>
        <w:t>nyelvet</w:t>
      </w:r>
      <w:r w:rsidR="003E0969">
        <w:t xml:space="preserve"> választottuk</w:t>
      </w:r>
      <w:r w:rsidR="007148CD">
        <w:t xml:space="preserve">. </w:t>
      </w:r>
    </w:p>
    <w:p w14:paraId="720DE455" w14:textId="27C565CF" w:rsidR="00661C1B" w:rsidRDefault="00661C1B" w:rsidP="00661C1B">
      <w:pPr>
        <w:pStyle w:val="Szvegtrzs"/>
        <w:spacing w:line="360" w:lineRule="auto"/>
        <w:jc w:val="both"/>
      </w:pPr>
      <w:r>
        <w:t xml:space="preserve">Adatbázis </w:t>
      </w:r>
      <w:r w:rsidR="007148CD">
        <w:t xml:space="preserve">tervezéséhez </w:t>
      </w:r>
      <w:r w:rsidR="00516334">
        <w:t xml:space="preserve">pedig </w:t>
      </w:r>
      <w:r w:rsidR="007148CD">
        <w:t>egy nyílt forráskódú</w:t>
      </w:r>
      <w:r w:rsidR="00516334">
        <w:t>,</w:t>
      </w:r>
      <w:r w:rsidR="007148CD">
        <w:t xml:space="preserve"> </w:t>
      </w:r>
      <w:r w:rsidR="00516334">
        <w:t xml:space="preserve">webes </w:t>
      </w:r>
      <w:r w:rsidR="007148CD">
        <w:t xml:space="preserve">adatbázis kezelő felületet, </w:t>
      </w:r>
      <w:r>
        <w:t xml:space="preserve">a </w:t>
      </w:r>
      <w:r w:rsidR="007C65D5">
        <w:rPr>
          <w:b/>
          <w:bCs/>
        </w:rPr>
        <w:t>MS</w:t>
      </w:r>
      <w:r w:rsidR="001A3B88">
        <w:rPr>
          <w:b/>
          <w:bCs/>
        </w:rPr>
        <w:t xml:space="preserve">SQL Server </w:t>
      </w:r>
      <w:r w:rsidR="007C65D5">
        <w:rPr>
          <w:b/>
          <w:bCs/>
        </w:rPr>
        <w:t xml:space="preserve">Management </w:t>
      </w:r>
      <w:proofErr w:type="spellStart"/>
      <w:r w:rsidR="007C65D5">
        <w:rPr>
          <w:b/>
          <w:bCs/>
        </w:rPr>
        <w:t>Studio</w:t>
      </w:r>
      <w:proofErr w:type="spellEnd"/>
      <w:r>
        <w:t xml:space="preserve"> </w:t>
      </w:r>
      <w:r w:rsidR="007148CD">
        <w:t xml:space="preserve">és a </w:t>
      </w:r>
      <w:r w:rsidR="007148CD" w:rsidRPr="003E0969">
        <w:rPr>
          <w:b/>
          <w:bCs/>
        </w:rPr>
        <w:t>M</w:t>
      </w:r>
      <w:r w:rsidR="007C65D5">
        <w:rPr>
          <w:b/>
          <w:bCs/>
        </w:rPr>
        <w:t>S</w:t>
      </w:r>
      <w:r w:rsidR="007148CD" w:rsidRPr="003E0969">
        <w:rPr>
          <w:b/>
          <w:bCs/>
        </w:rPr>
        <w:t>SQL</w:t>
      </w:r>
      <w:r w:rsidR="007148CD">
        <w:t xml:space="preserve">-t </w:t>
      </w:r>
      <w:r>
        <w:t>fogjuk alkalmazni.</w:t>
      </w:r>
      <w:r w:rsidR="000E067D">
        <w:t xml:space="preserve"> </w:t>
      </w:r>
    </w:p>
    <w:p w14:paraId="7F61B4B4" w14:textId="77777777" w:rsidR="00184A27" w:rsidRPr="0083266E" w:rsidRDefault="00184A27" w:rsidP="00034F7D">
      <w:pPr>
        <w:pStyle w:val="Szvegtrzs"/>
        <w:spacing w:line="360" w:lineRule="auto"/>
        <w:jc w:val="both"/>
      </w:pPr>
    </w:p>
    <w:p w14:paraId="791545A6" w14:textId="79FD7EC3" w:rsidR="00994E5A" w:rsidRDefault="00994E5A" w:rsidP="00917076">
      <w:pPr>
        <w:pStyle w:val="Cmsor1"/>
        <w:jc w:val="both"/>
      </w:pPr>
      <w:bookmarkStart w:id="50" w:name="_Toc102383629"/>
      <w:r>
        <w:lastRenderedPageBreak/>
        <w:t>Gazdasági számítások</w:t>
      </w:r>
      <w:bookmarkEnd w:id="50"/>
      <w:r>
        <w:t xml:space="preserve"> </w:t>
      </w:r>
    </w:p>
    <w:p w14:paraId="600924D9"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51" w:name="_Toc102383630"/>
      <w:bookmarkEnd w:id="51"/>
    </w:p>
    <w:p w14:paraId="479BB725" w14:textId="5CEC0D52" w:rsidR="009B0D00" w:rsidRDefault="002108CB" w:rsidP="00A43616">
      <w:pPr>
        <w:pStyle w:val="Cmsor2"/>
      </w:pPr>
      <w:bookmarkStart w:id="52" w:name="_Toc102383631"/>
      <w:bookmarkStart w:id="53" w:name="_Hlk100771533"/>
      <w:r>
        <w:t>Felmerülő költségek</w:t>
      </w:r>
      <w:bookmarkEnd w:id="52"/>
    </w:p>
    <w:p w14:paraId="47482CC1" w14:textId="5B1D80E3" w:rsidR="002108CB" w:rsidRDefault="002108CB" w:rsidP="009A0450">
      <w:pPr>
        <w:pStyle w:val="Szvegtrzs"/>
        <w:numPr>
          <w:ilvl w:val="0"/>
          <w:numId w:val="22"/>
        </w:numPr>
        <w:spacing w:line="360" w:lineRule="auto"/>
        <w:jc w:val="both"/>
      </w:pPr>
      <w:r>
        <w:t xml:space="preserve">Fejlesztési költségek </w:t>
      </w:r>
    </w:p>
    <w:p w14:paraId="36E9D2AA" w14:textId="46123617" w:rsidR="002108CB" w:rsidRDefault="002108CB" w:rsidP="009A0450">
      <w:pPr>
        <w:pStyle w:val="Szvegtrzs"/>
        <w:numPr>
          <w:ilvl w:val="0"/>
          <w:numId w:val="22"/>
        </w:numPr>
        <w:spacing w:line="360" w:lineRule="auto"/>
        <w:jc w:val="both"/>
      </w:pPr>
      <w:r>
        <w:t xml:space="preserve">Karbantartási költségek </w:t>
      </w:r>
    </w:p>
    <w:p w14:paraId="43438279" w14:textId="18B4F165" w:rsidR="002108CB" w:rsidRDefault="002108CB" w:rsidP="009A0450">
      <w:pPr>
        <w:pStyle w:val="Szvegtrzs"/>
        <w:numPr>
          <w:ilvl w:val="0"/>
          <w:numId w:val="22"/>
        </w:numPr>
        <w:spacing w:line="360" w:lineRule="auto"/>
        <w:jc w:val="both"/>
      </w:pPr>
      <w:r>
        <w:t xml:space="preserve">Üzemeltetési költségek </w:t>
      </w:r>
    </w:p>
    <w:p w14:paraId="0FF13713" w14:textId="73265E6F" w:rsidR="002108CB" w:rsidRDefault="002108CB" w:rsidP="009A0450">
      <w:pPr>
        <w:pStyle w:val="Szvegtrzs"/>
        <w:numPr>
          <w:ilvl w:val="0"/>
          <w:numId w:val="22"/>
        </w:numPr>
        <w:spacing w:line="360" w:lineRule="auto"/>
        <w:jc w:val="both"/>
      </w:pPr>
      <w:r>
        <w:t xml:space="preserve">Technikai követelmények </w:t>
      </w:r>
    </w:p>
    <w:p w14:paraId="33DA8295" w14:textId="3959F615" w:rsidR="002108CB" w:rsidRDefault="002108CB" w:rsidP="009A0450">
      <w:pPr>
        <w:pStyle w:val="Szvegtrzs"/>
        <w:numPr>
          <w:ilvl w:val="0"/>
          <w:numId w:val="22"/>
        </w:numPr>
        <w:spacing w:line="360" w:lineRule="auto"/>
        <w:jc w:val="both"/>
      </w:pPr>
      <w:r>
        <w:t xml:space="preserve">Jogi költségek </w:t>
      </w:r>
    </w:p>
    <w:p w14:paraId="0D2010B4" w14:textId="4B4266D5" w:rsidR="002108CB" w:rsidRDefault="002108CB" w:rsidP="009A0450">
      <w:pPr>
        <w:pStyle w:val="Szvegtrzs"/>
        <w:numPr>
          <w:ilvl w:val="0"/>
          <w:numId w:val="22"/>
        </w:numPr>
        <w:spacing w:line="360" w:lineRule="auto"/>
        <w:jc w:val="both"/>
      </w:pPr>
      <w:proofErr w:type="spellStart"/>
      <w:r>
        <w:t>Domain</w:t>
      </w:r>
      <w:proofErr w:type="spellEnd"/>
      <w:r>
        <w:t xml:space="preserve"> név bérlése </w:t>
      </w:r>
    </w:p>
    <w:p w14:paraId="4D6FE619" w14:textId="1D1A2185" w:rsidR="002108CB" w:rsidRDefault="002108CB" w:rsidP="009A0450">
      <w:pPr>
        <w:pStyle w:val="Szvegtrzs"/>
        <w:numPr>
          <w:ilvl w:val="0"/>
          <w:numId w:val="22"/>
        </w:numPr>
        <w:spacing w:line="360" w:lineRule="auto"/>
        <w:jc w:val="both"/>
      </w:pPr>
      <w:r>
        <w:t xml:space="preserve">Amortizáció </w:t>
      </w:r>
    </w:p>
    <w:p w14:paraId="607C643D" w14:textId="3BF7A86F" w:rsidR="00292DAB" w:rsidRDefault="00292DAB" w:rsidP="00A43616">
      <w:pPr>
        <w:pStyle w:val="Cmsor2"/>
      </w:pPr>
      <w:bookmarkStart w:id="54" w:name="_Toc102383632"/>
      <w:r>
        <w:t xml:space="preserve">TCO </w:t>
      </w:r>
      <w:r w:rsidR="004235B8" w:rsidRPr="004235B8">
        <w:t>(</w:t>
      </w:r>
      <w:r w:rsidR="004235B8" w:rsidRPr="00746C60">
        <w:rPr>
          <w:lang w:val="en-US"/>
        </w:rPr>
        <w:t>Total Cost of Ownership</w:t>
      </w:r>
      <w:r w:rsidR="004235B8" w:rsidRPr="004235B8">
        <w:t>)</w:t>
      </w:r>
      <w:bookmarkEnd w:id="54"/>
    </w:p>
    <w:p w14:paraId="3C9F9E1B" w14:textId="6D744EB1" w:rsidR="00746C60" w:rsidRDefault="00746C60" w:rsidP="00746C60">
      <w:pPr>
        <w:pStyle w:val="Szvegtrzs"/>
        <w:spacing w:line="360" w:lineRule="auto"/>
        <w:jc w:val="both"/>
      </w:pPr>
      <w:r>
        <w:t>A TCO-t magyarul egy termék valódi árának is nevezik. Röviden összefoglalva ez a szám egy rendszer teljes élettartamára vetített költségek összege, mely sok tényezőből épül fel.</w:t>
      </w:r>
    </w:p>
    <w:p w14:paraId="5281584F" w14:textId="77777777" w:rsidR="00746C60" w:rsidRPr="00746C60" w:rsidRDefault="00746C60" w:rsidP="00746C60">
      <w:pPr>
        <w:pStyle w:val="Szvegtrzs"/>
        <w:spacing w:line="360" w:lineRule="auto"/>
        <w:jc w:val="both"/>
        <w:rPr>
          <w:b/>
          <w:bCs/>
        </w:rPr>
      </w:pPr>
      <w:r w:rsidRPr="00746C60">
        <w:rPr>
          <w:b/>
          <w:bCs/>
        </w:rPr>
        <w:t>Munkabér:</w:t>
      </w:r>
    </w:p>
    <w:p w14:paraId="4725BB1F" w14:textId="50710B6B" w:rsidR="00746C60" w:rsidRDefault="00746C60" w:rsidP="00746C60">
      <w:pPr>
        <w:pStyle w:val="Szvegtrzs"/>
        <w:spacing w:line="360" w:lineRule="auto"/>
        <w:jc w:val="both"/>
      </w:pPr>
      <w:r>
        <w:t xml:space="preserve">6 fő van a csapatban, átlagosan heti </w:t>
      </w:r>
      <w:r w:rsidR="00D70643">
        <w:t>10</w:t>
      </w:r>
      <w:r>
        <w:t xml:space="preserve"> órát foglalkozik egy csapattag a feladattal, valamint a projekt 1 félévig, azaz tételezzük fel, hogy 6 hónapig tart. </w:t>
      </w:r>
      <w:r w:rsidR="00EA2D8B" w:rsidRPr="00EA2D8B">
        <w:t>A hónapokat átlagosan 4 hétnek vett</w:t>
      </w:r>
      <w:r w:rsidR="00EA2D8B">
        <w:t xml:space="preserve">ük. </w:t>
      </w:r>
      <w:r>
        <w:t>A bruttó órabér legyen kb. 10</w:t>
      </w:r>
      <w:r w:rsidR="007E1878">
        <w:t>.</w:t>
      </w:r>
      <w:r>
        <w:t>000 Ft. Ezen adatok alapján a teljes projektben a bérek költsége itt látható:</w:t>
      </w:r>
    </w:p>
    <w:p w14:paraId="0D8867BC" w14:textId="79B47272" w:rsidR="00746C60" w:rsidRDefault="00746C60" w:rsidP="00746C60">
      <w:pPr>
        <w:pStyle w:val="Szvegtrzs"/>
        <w:spacing w:line="360" w:lineRule="auto"/>
        <w:jc w:val="both"/>
      </w:pPr>
      <w:r>
        <w:t>Bruttó munkabér = 6</w:t>
      </w:r>
      <w:r w:rsidR="00407037">
        <w:t xml:space="preserve"> </w:t>
      </w:r>
      <w:r>
        <w:t>*</w:t>
      </w:r>
      <w:r w:rsidR="00407037">
        <w:t xml:space="preserve"> </w:t>
      </w:r>
      <w:r w:rsidR="00D70643">
        <w:t>10</w:t>
      </w:r>
      <w:r w:rsidR="00407037">
        <w:t xml:space="preserve"> </w:t>
      </w:r>
      <w:r>
        <w:t>*</w:t>
      </w:r>
      <w:r w:rsidR="00407037">
        <w:t xml:space="preserve"> </w:t>
      </w:r>
      <w:r>
        <w:t>4</w:t>
      </w:r>
      <w:r w:rsidR="00407037">
        <w:t xml:space="preserve"> </w:t>
      </w:r>
      <w:r>
        <w:t>*</w:t>
      </w:r>
      <w:r w:rsidR="00407037">
        <w:t xml:space="preserve"> </w:t>
      </w:r>
      <w:r>
        <w:t>10</w:t>
      </w:r>
      <w:r w:rsidR="007E1878">
        <w:t>.</w:t>
      </w:r>
      <w:r>
        <w:t xml:space="preserve">000 Ft/hó = </w:t>
      </w:r>
      <w:r w:rsidR="00D70643">
        <w:t>2</w:t>
      </w:r>
      <w:r w:rsidR="007E1878">
        <w:t>.</w:t>
      </w:r>
      <w:r w:rsidR="00D70643">
        <w:t>40</w:t>
      </w:r>
      <w:r>
        <w:t>0</w:t>
      </w:r>
      <w:r w:rsidR="007E1878">
        <w:t>.</w:t>
      </w:r>
      <w:r>
        <w:t xml:space="preserve">000 Ft/hó </w:t>
      </w:r>
      <w:r w:rsidR="007E1878">
        <w:sym w:font="Wingdings" w:char="F0E0"/>
      </w:r>
      <w:r>
        <w:t xml:space="preserve"> 6 hónapra: </w:t>
      </w:r>
      <w:r w:rsidRPr="007C506B">
        <w:rPr>
          <w:b/>
          <w:bCs/>
        </w:rPr>
        <w:t>1</w:t>
      </w:r>
      <w:r w:rsidR="00D70643">
        <w:rPr>
          <w:b/>
          <w:bCs/>
        </w:rPr>
        <w:t>4</w:t>
      </w:r>
      <w:r w:rsidR="007E1878" w:rsidRPr="007C506B">
        <w:rPr>
          <w:b/>
          <w:bCs/>
        </w:rPr>
        <w:t>.</w:t>
      </w:r>
      <w:r w:rsidR="00D70643">
        <w:rPr>
          <w:b/>
          <w:bCs/>
        </w:rPr>
        <w:t>40</w:t>
      </w:r>
      <w:r w:rsidRPr="007C506B">
        <w:rPr>
          <w:b/>
          <w:bCs/>
        </w:rPr>
        <w:t>0</w:t>
      </w:r>
      <w:r w:rsidR="007E1878" w:rsidRPr="007C506B">
        <w:rPr>
          <w:b/>
          <w:bCs/>
        </w:rPr>
        <w:t>.</w:t>
      </w:r>
      <w:r w:rsidRPr="007C506B">
        <w:rPr>
          <w:b/>
          <w:bCs/>
        </w:rPr>
        <w:t xml:space="preserve">000 Ft </w:t>
      </w:r>
      <w:r>
        <w:t>bruttó költség</w:t>
      </w:r>
    </w:p>
    <w:p w14:paraId="4500581C" w14:textId="77777777" w:rsidR="00746C60" w:rsidRPr="00746C60" w:rsidRDefault="00746C60" w:rsidP="00746C60">
      <w:pPr>
        <w:pStyle w:val="Szvegtrzs"/>
        <w:spacing w:line="360" w:lineRule="auto"/>
        <w:jc w:val="both"/>
        <w:rPr>
          <w:b/>
          <w:bCs/>
        </w:rPr>
      </w:pPr>
      <w:r w:rsidRPr="00746C60">
        <w:rPr>
          <w:b/>
          <w:bCs/>
        </w:rPr>
        <w:t>Technológiai háttér:</w:t>
      </w:r>
    </w:p>
    <w:p w14:paraId="39410895" w14:textId="5ADF876C" w:rsidR="00746C60" w:rsidRDefault="00746C60" w:rsidP="00746C60">
      <w:pPr>
        <w:pStyle w:val="Szvegtrzs"/>
        <w:spacing w:line="360" w:lineRule="auto"/>
        <w:jc w:val="both"/>
      </w:pPr>
      <w:r>
        <w:t xml:space="preserve">Mivel mind a VS </w:t>
      </w:r>
      <w:proofErr w:type="spellStart"/>
      <w:r>
        <w:t>Code</w:t>
      </w:r>
      <w:proofErr w:type="spellEnd"/>
      <w:r>
        <w:t xml:space="preserve"> mind a </w:t>
      </w:r>
      <w:r w:rsidR="00D70643">
        <w:t>MS</w:t>
      </w:r>
      <w:r w:rsidR="00A4483D">
        <w:t xml:space="preserve">SQL Server </w:t>
      </w:r>
      <w:r w:rsidR="00D70643">
        <w:t xml:space="preserve">Management </w:t>
      </w:r>
      <w:proofErr w:type="spellStart"/>
      <w:r w:rsidR="00D70643">
        <w:t>Studio</w:t>
      </w:r>
      <w:proofErr w:type="spellEnd"/>
      <w:r>
        <w:t xml:space="preserve"> ingyenes szoftver, így ezek költsége </w:t>
      </w:r>
      <w:r w:rsidRPr="007C506B">
        <w:rPr>
          <w:b/>
          <w:bCs/>
        </w:rPr>
        <w:t>0 Ft</w:t>
      </w:r>
      <w:r>
        <w:t>.</w:t>
      </w:r>
    </w:p>
    <w:p w14:paraId="0EF310E0" w14:textId="4A50534F" w:rsidR="00746C60" w:rsidRDefault="00746C60" w:rsidP="00746C60">
      <w:pPr>
        <w:pStyle w:val="Szvegtrzs"/>
        <w:spacing w:line="360" w:lineRule="auto"/>
        <w:jc w:val="both"/>
      </w:pPr>
      <w:r>
        <w:t xml:space="preserve">Amennyiben a vállalkozás növekedik szükség lehet új szerver vásárlásra, valamint egyéb váratlan költségek is felmerülhetnek, erre szánjunk </w:t>
      </w:r>
      <w:proofErr w:type="spellStart"/>
      <w:r>
        <w:t>br</w:t>
      </w:r>
      <w:proofErr w:type="spellEnd"/>
      <w:r>
        <w:t xml:space="preserve">. </w:t>
      </w:r>
      <w:r w:rsidRPr="007C506B">
        <w:rPr>
          <w:b/>
          <w:bCs/>
        </w:rPr>
        <w:t>6</w:t>
      </w:r>
      <w:r w:rsidR="00A62EF5" w:rsidRPr="007C506B">
        <w:rPr>
          <w:b/>
          <w:bCs/>
        </w:rPr>
        <w:t>.</w:t>
      </w:r>
      <w:r w:rsidRPr="007C506B">
        <w:rPr>
          <w:b/>
          <w:bCs/>
        </w:rPr>
        <w:t>000</w:t>
      </w:r>
      <w:r w:rsidR="00A62EF5" w:rsidRPr="007C506B">
        <w:rPr>
          <w:b/>
          <w:bCs/>
        </w:rPr>
        <w:t>.</w:t>
      </w:r>
      <w:r w:rsidRPr="007C506B">
        <w:rPr>
          <w:b/>
          <w:bCs/>
        </w:rPr>
        <w:t>000 Ft</w:t>
      </w:r>
      <w:r>
        <w:t>-ot a félév során.</w:t>
      </w:r>
    </w:p>
    <w:p w14:paraId="0E093E41" w14:textId="77777777" w:rsidR="00307188" w:rsidRPr="00307188" w:rsidRDefault="00307188" w:rsidP="00307188">
      <w:pPr>
        <w:pStyle w:val="Szvegtrzs"/>
        <w:pageBreakBefore/>
        <w:spacing w:line="360" w:lineRule="auto"/>
        <w:jc w:val="both"/>
        <w:rPr>
          <w:b/>
          <w:bCs/>
        </w:rPr>
      </w:pPr>
      <w:r w:rsidRPr="00307188">
        <w:rPr>
          <w:b/>
          <w:bCs/>
        </w:rPr>
        <w:lastRenderedPageBreak/>
        <w:t xml:space="preserve">Egyéb költségek: </w:t>
      </w:r>
    </w:p>
    <w:p w14:paraId="5AE6D113" w14:textId="6D854E6F" w:rsidR="00746C60" w:rsidRDefault="00746C60" w:rsidP="00746C60">
      <w:pPr>
        <w:pStyle w:val="Szvegtrzs"/>
        <w:spacing w:line="360" w:lineRule="auto"/>
        <w:jc w:val="both"/>
      </w:pPr>
      <w:r>
        <w:t>Vannak bizonyos alapköltségek is, melyek a villamos energia, fűtés, víz, valamint iroda bérlés</w:t>
      </w:r>
      <w:r w:rsidR="00166572">
        <w:t xml:space="preserve">. </w:t>
      </w:r>
      <w:r>
        <w:t>Egy kisebb lakást, melyet irodaként be lehet rendezni kb</w:t>
      </w:r>
      <w:r w:rsidR="003D1173">
        <w:t>.</w:t>
      </w:r>
      <w:r>
        <w:t xml:space="preserve"> Győrben 1</w:t>
      </w:r>
      <w:r w:rsidR="00073FCB">
        <w:t>5</w:t>
      </w:r>
      <w:r>
        <w:t>0</w:t>
      </w:r>
      <w:r w:rsidR="0062393D">
        <w:t>.</w:t>
      </w:r>
      <w:r>
        <w:t xml:space="preserve">000 Ft/hó + rezsiért lehet bérelni. Utóbbira számoljunk átlag </w:t>
      </w:r>
      <w:r w:rsidR="003135A3">
        <w:t>15.</w:t>
      </w:r>
      <w:r>
        <w:t>000 Ft-</w:t>
      </w:r>
      <w:r w:rsidR="003135A3">
        <w:t>ot emberenként, összesen 90.000 Ft-ot</w:t>
      </w:r>
      <w:r>
        <w:t>.</w:t>
      </w:r>
      <w:r w:rsidR="00E257AA">
        <w:t xml:space="preserve"> </w:t>
      </w:r>
      <w:r>
        <w:t>Így ez félévre vetítve: (1</w:t>
      </w:r>
      <w:r w:rsidR="00FE67ED">
        <w:t>5</w:t>
      </w:r>
      <w:r>
        <w:t>0</w:t>
      </w:r>
      <w:r w:rsidR="00407037">
        <w:t>.</w:t>
      </w:r>
      <w:r>
        <w:t>000</w:t>
      </w:r>
      <w:r w:rsidR="00407037">
        <w:t xml:space="preserve"> </w:t>
      </w:r>
      <w:r>
        <w:t>+</w:t>
      </w:r>
      <w:r w:rsidR="00407037">
        <w:t xml:space="preserve"> </w:t>
      </w:r>
      <w:r w:rsidR="007D01DE">
        <w:t>9</w:t>
      </w:r>
      <w:r>
        <w:t>0</w:t>
      </w:r>
      <w:r w:rsidR="00407037">
        <w:t>.</w:t>
      </w:r>
      <w:r>
        <w:t xml:space="preserve">000) * 6 </w:t>
      </w:r>
      <w:proofErr w:type="spellStart"/>
      <w:r w:rsidR="008F2990">
        <w:t>b</w:t>
      </w:r>
      <w:r>
        <w:t>r</w:t>
      </w:r>
      <w:proofErr w:type="spellEnd"/>
      <w:r>
        <w:t xml:space="preserve">. Ft = bruttó </w:t>
      </w:r>
      <w:r w:rsidR="00C35D74" w:rsidRPr="003247D6">
        <w:rPr>
          <w:b/>
          <w:bCs/>
        </w:rPr>
        <w:t>1.</w:t>
      </w:r>
      <w:r w:rsidR="00FE67ED">
        <w:rPr>
          <w:b/>
          <w:bCs/>
        </w:rPr>
        <w:t>44</w:t>
      </w:r>
      <w:r w:rsidRPr="003247D6">
        <w:rPr>
          <w:b/>
          <w:bCs/>
        </w:rPr>
        <w:t>0</w:t>
      </w:r>
      <w:r w:rsidR="00C35D74" w:rsidRPr="003247D6">
        <w:rPr>
          <w:b/>
          <w:bCs/>
        </w:rPr>
        <w:t>.</w:t>
      </w:r>
      <w:r w:rsidRPr="003247D6">
        <w:rPr>
          <w:b/>
          <w:bCs/>
        </w:rPr>
        <w:t>000 Ft</w:t>
      </w:r>
    </w:p>
    <w:p w14:paraId="2F979CEC" w14:textId="5CD19A4E" w:rsidR="00746C60" w:rsidRPr="00F11057" w:rsidRDefault="00746C60" w:rsidP="00746C60">
      <w:pPr>
        <w:pStyle w:val="Szvegtrzs"/>
        <w:spacing w:line="360" w:lineRule="auto"/>
        <w:jc w:val="both"/>
        <w:rPr>
          <w:u w:val="single"/>
        </w:rPr>
      </w:pPr>
      <w:r>
        <w:t xml:space="preserve">A fenti </w:t>
      </w:r>
      <w:r w:rsidR="00102560">
        <w:t xml:space="preserve">költségeket </w:t>
      </w:r>
      <w:r w:rsidR="006161AB">
        <w:t>összesítve</w:t>
      </w:r>
      <w:r>
        <w:t xml:space="preserve"> a CTO: 1</w:t>
      </w:r>
      <w:r w:rsidR="00FE67ED">
        <w:t>4</w:t>
      </w:r>
      <w:r w:rsidR="006161AB">
        <w:t>.</w:t>
      </w:r>
      <w:r w:rsidR="00FE67ED">
        <w:t>40</w:t>
      </w:r>
      <w:r>
        <w:t>0</w:t>
      </w:r>
      <w:r w:rsidR="006161AB">
        <w:t>.</w:t>
      </w:r>
      <w:r>
        <w:t>000 + 6</w:t>
      </w:r>
      <w:r w:rsidR="006161AB">
        <w:t>.</w:t>
      </w:r>
      <w:r>
        <w:t>000</w:t>
      </w:r>
      <w:r w:rsidR="006161AB">
        <w:t>.</w:t>
      </w:r>
      <w:r>
        <w:t xml:space="preserve">000 + </w:t>
      </w:r>
      <w:r w:rsidR="006161AB">
        <w:t>1.</w:t>
      </w:r>
      <w:r w:rsidR="00FE67ED">
        <w:t>44</w:t>
      </w:r>
      <w:r w:rsidR="006161AB">
        <w:t>0.</w:t>
      </w:r>
      <w:r>
        <w:t xml:space="preserve">000 = </w:t>
      </w:r>
      <w:r w:rsidR="00FE67ED">
        <w:rPr>
          <w:b/>
          <w:bCs/>
          <w:u w:val="single"/>
        </w:rPr>
        <w:t>21</w:t>
      </w:r>
      <w:r w:rsidR="001064FB" w:rsidRPr="00F11057">
        <w:rPr>
          <w:b/>
          <w:bCs/>
          <w:u w:val="single"/>
        </w:rPr>
        <w:t>.</w:t>
      </w:r>
      <w:r w:rsidR="00FE67ED">
        <w:rPr>
          <w:b/>
          <w:bCs/>
          <w:u w:val="single"/>
        </w:rPr>
        <w:t>84</w:t>
      </w:r>
      <w:r w:rsidRPr="00F11057">
        <w:rPr>
          <w:b/>
          <w:bCs/>
          <w:u w:val="single"/>
        </w:rPr>
        <w:t>0</w:t>
      </w:r>
      <w:r w:rsidR="001064FB" w:rsidRPr="00F11057">
        <w:rPr>
          <w:b/>
          <w:bCs/>
          <w:u w:val="single"/>
        </w:rPr>
        <w:t>.</w:t>
      </w:r>
      <w:r w:rsidRPr="00F11057">
        <w:rPr>
          <w:b/>
          <w:bCs/>
          <w:u w:val="single"/>
        </w:rPr>
        <w:t>000 Ft</w:t>
      </w:r>
    </w:p>
    <w:p w14:paraId="50D56172" w14:textId="25082583" w:rsidR="006D5DAC" w:rsidRDefault="006D5DAC" w:rsidP="00A43616">
      <w:pPr>
        <w:pStyle w:val="Cmsor2"/>
      </w:pPr>
      <w:bookmarkStart w:id="55" w:name="_Toc102383633"/>
      <w:r>
        <w:t>Tervezett bevételek</w:t>
      </w:r>
      <w:bookmarkEnd w:id="55"/>
      <w:r>
        <w:t xml:space="preserve"> </w:t>
      </w:r>
    </w:p>
    <w:p w14:paraId="4C81402D" w14:textId="2C2DB270" w:rsidR="00D659FD" w:rsidRDefault="005011AD" w:rsidP="009A0450">
      <w:pPr>
        <w:pStyle w:val="Szvegtrzs"/>
        <w:numPr>
          <w:ilvl w:val="0"/>
          <w:numId w:val="22"/>
        </w:numPr>
        <w:spacing w:line="360" w:lineRule="auto"/>
        <w:jc w:val="both"/>
      </w:pPr>
      <w:r>
        <w:t>Szponzorok</w:t>
      </w:r>
      <w:r w:rsidR="00D659FD">
        <w:t xml:space="preserve"> szerzése, befektetők bevonása </w:t>
      </w:r>
      <w:r>
        <w:t xml:space="preserve"> </w:t>
      </w:r>
    </w:p>
    <w:p w14:paraId="4493D6ED" w14:textId="1587EC92" w:rsidR="006D5DAC" w:rsidRDefault="00D659FD" w:rsidP="009A0450">
      <w:pPr>
        <w:pStyle w:val="Szvegtrzs"/>
        <w:numPr>
          <w:ilvl w:val="0"/>
          <w:numId w:val="22"/>
        </w:numPr>
        <w:spacing w:line="360" w:lineRule="auto"/>
        <w:jc w:val="both"/>
      </w:pPr>
      <w:r>
        <w:t>R</w:t>
      </w:r>
      <w:r w:rsidR="006D5DAC">
        <w:t xml:space="preserve">eklámok </w:t>
      </w:r>
      <w:r w:rsidR="005011AD">
        <w:t xml:space="preserve">megjelenítése az appon belül </w:t>
      </w:r>
    </w:p>
    <w:p w14:paraId="70FE0899" w14:textId="2BD47368" w:rsidR="009B64F3" w:rsidRPr="006D5DAC" w:rsidRDefault="009B64F3" w:rsidP="009A0450">
      <w:pPr>
        <w:pStyle w:val="Szvegtrzs"/>
        <w:numPr>
          <w:ilvl w:val="0"/>
          <w:numId w:val="22"/>
        </w:numPr>
        <w:spacing w:line="360" w:lineRule="auto"/>
        <w:jc w:val="both"/>
      </w:pPr>
      <w:r>
        <w:t xml:space="preserve">Terjeszkedés más településekre, más egyetemekre </w:t>
      </w:r>
    </w:p>
    <w:p w14:paraId="656AFA06" w14:textId="7F288724" w:rsidR="00292DAB" w:rsidRDefault="00292DAB" w:rsidP="00A43616">
      <w:pPr>
        <w:pStyle w:val="Cmsor2"/>
      </w:pPr>
      <w:bookmarkStart w:id="56" w:name="_Toc102383634"/>
      <w:r>
        <w:t>Fenntarthatóság növelése, költségek csökkentése</w:t>
      </w:r>
      <w:bookmarkEnd w:id="56"/>
      <w:r>
        <w:t xml:space="preserve"> </w:t>
      </w:r>
    </w:p>
    <w:p w14:paraId="3647F731" w14:textId="4037D5CC" w:rsidR="00292DAB" w:rsidRDefault="003758DF" w:rsidP="009A0450">
      <w:pPr>
        <w:pStyle w:val="Szvegtrzs"/>
        <w:numPr>
          <w:ilvl w:val="0"/>
          <w:numId w:val="22"/>
        </w:numPr>
        <w:spacing w:line="360" w:lineRule="auto"/>
        <w:jc w:val="both"/>
      </w:pPr>
      <w:r>
        <w:t xml:space="preserve">Saját szerverpark üzemeltetése </w:t>
      </w:r>
    </w:p>
    <w:p w14:paraId="3911C7EE" w14:textId="092A3322" w:rsidR="003758DF" w:rsidRDefault="003758DF" w:rsidP="009A0450">
      <w:pPr>
        <w:pStyle w:val="Szvegtrzs"/>
        <w:numPr>
          <w:ilvl w:val="0"/>
          <w:numId w:val="22"/>
        </w:numPr>
        <w:spacing w:line="360" w:lineRule="auto"/>
        <w:jc w:val="both"/>
      </w:pPr>
      <w:r>
        <w:t xml:space="preserve">Saját </w:t>
      </w:r>
      <w:proofErr w:type="spellStart"/>
      <w:r>
        <w:t>domain</w:t>
      </w:r>
      <w:proofErr w:type="spellEnd"/>
      <w:r>
        <w:t xml:space="preserve"> </w:t>
      </w:r>
      <w:proofErr w:type="spellStart"/>
      <w:r>
        <w:t>hostolása</w:t>
      </w:r>
      <w:proofErr w:type="spellEnd"/>
      <w:r>
        <w:t xml:space="preserve"> </w:t>
      </w:r>
    </w:p>
    <w:p w14:paraId="509062D2" w14:textId="0663129F" w:rsidR="00292DAB" w:rsidRDefault="00292DAB" w:rsidP="00A43616">
      <w:pPr>
        <w:pStyle w:val="Cmsor2"/>
      </w:pPr>
      <w:bookmarkStart w:id="57" w:name="_Toc102383635"/>
      <w:r>
        <w:t>Jövőbeli bevételi lehetőségek</w:t>
      </w:r>
      <w:bookmarkEnd w:id="57"/>
      <w:r>
        <w:t xml:space="preserve"> </w:t>
      </w:r>
    </w:p>
    <w:p w14:paraId="5ADFCE3A" w14:textId="77777777" w:rsidR="005C21BC" w:rsidRDefault="005C21BC" w:rsidP="009A0450">
      <w:pPr>
        <w:pStyle w:val="Szvegtrzs"/>
        <w:numPr>
          <w:ilvl w:val="0"/>
          <w:numId w:val="22"/>
        </w:numPr>
        <w:spacing w:line="360" w:lineRule="auto"/>
        <w:jc w:val="both"/>
      </w:pPr>
      <w:r>
        <w:t xml:space="preserve">Prémium előfizetés lehetősége </w:t>
      </w:r>
    </w:p>
    <w:p w14:paraId="4F50C9AA" w14:textId="5E4C2B48" w:rsidR="00292DAB" w:rsidRDefault="005C21BC" w:rsidP="009A0450">
      <w:pPr>
        <w:pStyle w:val="Szvegtrzs"/>
        <w:numPr>
          <w:ilvl w:val="0"/>
          <w:numId w:val="22"/>
        </w:numPr>
        <w:spacing w:line="360" w:lineRule="auto"/>
        <w:jc w:val="both"/>
      </w:pPr>
      <w:r>
        <w:t>Szolgáltatások fizetőssé tétele</w:t>
      </w:r>
      <w:r w:rsidR="00927515">
        <w:t xml:space="preserve"> </w:t>
      </w:r>
    </w:p>
    <w:p w14:paraId="2B2544DF" w14:textId="66C4ED0B" w:rsidR="00927515" w:rsidRDefault="00927515" w:rsidP="009A0450">
      <w:pPr>
        <w:pStyle w:val="Szvegtrzs"/>
        <w:numPr>
          <w:ilvl w:val="0"/>
          <w:numId w:val="22"/>
        </w:numPr>
        <w:spacing w:line="360" w:lineRule="auto"/>
        <w:jc w:val="both"/>
      </w:pPr>
      <w:r>
        <w:t>Egyszeri és havidíja</w:t>
      </w:r>
      <w:r w:rsidR="00D64BA1">
        <w:t>s szolgáltatások</w:t>
      </w:r>
      <w:r>
        <w:t xml:space="preserve"> bevezetése </w:t>
      </w:r>
    </w:p>
    <w:p w14:paraId="09F58398" w14:textId="242C9B3D" w:rsidR="00927515" w:rsidRDefault="00927515" w:rsidP="009A0450">
      <w:pPr>
        <w:pStyle w:val="Szvegtrzs"/>
        <w:numPr>
          <w:ilvl w:val="0"/>
          <w:numId w:val="22"/>
        </w:numPr>
        <w:spacing w:line="360" w:lineRule="auto"/>
        <w:jc w:val="both"/>
      </w:pPr>
      <w:r>
        <w:t xml:space="preserve">Program bérbeadása </w:t>
      </w:r>
    </w:p>
    <w:p w14:paraId="2E0597F4" w14:textId="42879376" w:rsidR="00180080" w:rsidRDefault="00180080" w:rsidP="00180080">
      <w:pPr>
        <w:pStyle w:val="Cmsor1"/>
        <w:jc w:val="both"/>
      </w:pPr>
      <w:bookmarkStart w:id="58" w:name="_Toc102383636"/>
      <w:bookmarkEnd w:id="53"/>
      <w:r>
        <w:lastRenderedPageBreak/>
        <w:t>Adatbázis terv</w:t>
      </w:r>
      <w:bookmarkEnd w:id="58"/>
      <w:r>
        <w:t xml:space="preserve"> </w:t>
      </w:r>
    </w:p>
    <w:p w14:paraId="53D6636B" w14:textId="77777777" w:rsidR="00941786" w:rsidRPr="00941786" w:rsidRDefault="00941786" w:rsidP="0094178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59" w:name="_Toc102383637"/>
      <w:bookmarkEnd w:id="59"/>
    </w:p>
    <w:p w14:paraId="27A33958" w14:textId="6877B7E3" w:rsidR="00180080" w:rsidRDefault="00C24D23" w:rsidP="00941786">
      <w:pPr>
        <w:pStyle w:val="Cmsor2"/>
      </w:pPr>
      <w:bookmarkStart w:id="60" w:name="_Toc102383638"/>
      <w:r>
        <w:t>Szöveges leírás</w:t>
      </w:r>
      <w:bookmarkEnd w:id="60"/>
      <w:r>
        <w:t xml:space="preserve"> </w:t>
      </w:r>
    </w:p>
    <w:p w14:paraId="2B46DA11" w14:textId="77777777" w:rsidR="006A1188" w:rsidRDefault="006A1188" w:rsidP="006A1188">
      <w:pPr>
        <w:pStyle w:val="Szvegtrzs"/>
        <w:spacing w:line="360" w:lineRule="auto"/>
        <w:jc w:val="both"/>
      </w:pPr>
      <w:r>
        <w:t xml:space="preserve">A féléves feladatunkban egy utasszállító applikációt készítettünk. Az adatbázisunkban eltároljuk, a sofőrök, utasok, és az útvonalak adatait. A fuvart követően az adatokat eltároljuk fél éven keresztül, ezek után pedig automatikusan törlésre kerülnek. Az adatok eltárolásába regisztrációnál a felhasználóknak bele kellett egyeznie. A törölt járatok esetén az adatokat el sem tároljuk az adatbázisba. </w:t>
      </w:r>
    </w:p>
    <w:p w14:paraId="58288A1D" w14:textId="33C0AEA7" w:rsidR="006A1188" w:rsidRDefault="006A1188" w:rsidP="006A1188">
      <w:pPr>
        <w:pStyle w:val="Szvegtrzs"/>
        <w:spacing w:line="360" w:lineRule="auto"/>
        <w:jc w:val="both"/>
      </w:pPr>
      <w:r>
        <w:t xml:space="preserve">Alapvetően 5 tábla van: </w:t>
      </w:r>
      <w:proofErr w:type="spellStart"/>
      <w:r w:rsidRPr="006A1188">
        <w:rPr>
          <w:b/>
          <w:bCs/>
        </w:rPr>
        <w:t>User</w:t>
      </w:r>
      <w:proofErr w:type="spellEnd"/>
      <w:r>
        <w:t xml:space="preserve">, </w:t>
      </w:r>
      <w:r w:rsidRPr="006A1188">
        <w:rPr>
          <w:b/>
          <w:bCs/>
        </w:rPr>
        <w:t>Driver</w:t>
      </w:r>
      <w:r>
        <w:t xml:space="preserve">, </w:t>
      </w:r>
      <w:proofErr w:type="spellStart"/>
      <w:r w:rsidRPr="006A1188">
        <w:rPr>
          <w:b/>
          <w:bCs/>
        </w:rPr>
        <w:t>Car</w:t>
      </w:r>
      <w:proofErr w:type="spellEnd"/>
      <w:r>
        <w:t xml:space="preserve">, </w:t>
      </w:r>
      <w:proofErr w:type="spellStart"/>
      <w:r w:rsidRPr="006A1188">
        <w:rPr>
          <w:b/>
          <w:bCs/>
        </w:rPr>
        <w:t>Passenger</w:t>
      </w:r>
      <w:proofErr w:type="spellEnd"/>
      <w:r>
        <w:t xml:space="preserve">, </w:t>
      </w:r>
      <w:proofErr w:type="spellStart"/>
      <w:r w:rsidRPr="006A1188">
        <w:rPr>
          <w:b/>
          <w:bCs/>
        </w:rPr>
        <w:t>Route</w:t>
      </w:r>
      <w:proofErr w:type="spellEnd"/>
      <w:r>
        <w:t xml:space="preserve">. A </w:t>
      </w:r>
      <w:proofErr w:type="spellStart"/>
      <w:r>
        <w:t>User</w:t>
      </w:r>
      <w:proofErr w:type="spellEnd"/>
      <w:r>
        <w:t xml:space="preserve"> tábla tárolni fogja a felhasználó ID-ját, a vezeték és keresztnevét külön-külön, a születési dátumát és a címét. A Driver tábla tárolni fogja a sofőr, az autó, és a felhasználó ID-j</w:t>
      </w:r>
      <w:r w:rsidR="00274284">
        <w:t>á</w:t>
      </w:r>
      <w:r>
        <w:t xml:space="preserve">t külön. Továbbá a táblában a jogosítvány megléte és a sofőr esetleges büntetett előélete is el lesz tárolva. Emellett a sofőr jó, rossz, és összesített értékelése is külön el lesznek tárolva. A </w:t>
      </w:r>
      <w:proofErr w:type="spellStart"/>
      <w:r>
        <w:t>Car</w:t>
      </w:r>
      <w:proofErr w:type="spellEnd"/>
      <w:r>
        <w:t xml:space="preserve"> tábla tárolni fogja a kocsi ID-j</w:t>
      </w:r>
      <w:r w:rsidR="00CE74E3">
        <w:t>á</w:t>
      </w:r>
      <w:r>
        <w:t xml:space="preserve">t, márkáját, ezen belül a pontos modellt, a színét, a rendszámát és a rendelkezésre álló szabad helyek számát. A </w:t>
      </w:r>
      <w:proofErr w:type="spellStart"/>
      <w:r>
        <w:t>Route</w:t>
      </w:r>
      <w:proofErr w:type="spellEnd"/>
      <w:r>
        <w:t xml:space="preserve"> tábla tárolni fogja az útvonal és az autó ID-j</w:t>
      </w:r>
      <w:r w:rsidR="00716CF5">
        <w:t>á</w:t>
      </w:r>
      <w:r>
        <w:t xml:space="preserve">t, az indulást és az érkezést, az út pontos dátumát és árát. A </w:t>
      </w:r>
      <w:proofErr w:type="spellStart"/>
      <w:r>
        <w:t>Passenger</w:t>
      </w:r>
      <w:proofErr w:type="spellEnd"/>
      <w:r>
        <w:t xml:space="preserve"> tábla tárolni fogja az utas, a felhasználó és az útvonal ID-jét. </w:t>
      </w:r>
    </w:p>
    <w:p w14:paraId="557B86EE" w14:textId="26476B1E" w:rsidR="006A1188" w:rsidRDefault="006A1188" w:rsidP="006A1188">
      <w:pPr>
        <w:pStyle w:val="Szvegtrzs"/>
        <w:spacing w:line="360" w:lineRule="auto"/>
        <w:jc w:val="both"/>
      </w:pPr>
      <w:r>
        <w:t>Egyelőre ennyi adatot tárol az adatbázis, viszont az applikáció fejlődése során lehetőség lesz újabb típusú adatokat rögzíteni.</w:t>
      </w:r>
    </w:p>
    <w:p w14:paraId="276124AD" w14:textId="2FA696AE" w:rsidR="00C24D23" w:rsidRDefault="00941786" w:rsidP="00941786">
      <w:pPr>
        <w:pStyle w:val="Cmsor2"/>
      </w:pPr>
      <w:bookmarkStart w:id="61" w:name="_Toc102383639"/>
      <w:r>
        <w:t>Táblák</w:t>
      </w:r>
      <w:bookmarkEnd w:id="61"/>
      <w:r>
        <w:t xml:space="preserve"> </w:t>
      </w:r>
    </w:p>
    <w:tbl>
      <w:tblPr>
        <w:tblW w:w="7370" w:type="dxa"/>
        <w:jc w:val="center"/>
        <w:tblCellMar>
          <w:left w:w="70" w:type="dxa"/>
          <w:right w:w="70" w:type="dxa"/>
        </w:tblCellMar>
        <w:tblLook w:val="04A0" w:firstRow="1" w:lastRow="0" w:firstColumn="1" w:lastColumn="0" w:noHBand="0" w:noVBand="1"/>
      </w:tblPr>
      <w:tblGrid>
        <w:gridCol w:w="7370"/>
      </w:tblGrid>
      <w:tr w:rsidR="00716CF5" w14:paraId="1B42A839" w14:textId="77777777" w:rsidTr="001802F1">
        <w:trPr>
          <w:trHeight w:val="402"/>
          <w:jc w:val="center"/>
        </w:trPr>
        <w:tc>
          <w:tcPr>
            <w:tcW w:w="7370"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740C69C5" w14:textId="77777777" w:rsidR="00716CF5" w:rsidRDefault="00716CF5">
            <w:pPr>
              <w:spacing w:line="360" w:lineRule="auto"/>
              <w:jc w:val="center"/>
              <w:rPr>
                <w:rFonts w:eastAsia="Times New Roman" w:cs="Times New Roman"/>
                <w:b/>
                <w:bCs/>
                <w:color w:val="000000"/>
                <w:kern w:val="2"/>
                <w:lang w:eastAsia="hu-HU"/>
              </w:rPr>
            </w:pPr>
            <w:r>
              <w:rPr>
                <w:rFonts w:eastAsia="Times New Roman" w:cs="Times New Roman"/>
                <w:b/>
                <w:bCs/>
                <w:color w:val="000000"/>
                <w:lang w:eastAsia="hu-HU"/>
              </w:rPr>
              <w:t>Relációs séma</w:t>
            </w:r>
          </w:p>
        </w:tc>
      </w:tr>
      <w:tr w:rsidR="00716CF5" w14:paraId="11E3E224"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73C5DB5" w14:textId="01DCA4BD"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USER(</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FirstName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FamilyName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DateOfBirth</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Address</w:t>
            </w:r>
            <w:proofErr w:type="spellEnd"/>
            <w:r w:rsidRPr="00716CF5">
              <w:rPr>
                <w:rFonts w:eastAsia="Times New Roman" w:cs="Times New Roman"/>
                <w:color w:val="000000"/>
                <w:lang w:eastAsia="hu-HU"/>
              </w:rPr>
              <w:t>)</w:t>
            </w:r>
          </w:p>
        </w:tc>
      </w:tr>
      <w:tr w:rsidR="00716CF5" w14:paraId="0986B231"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E673C71" w14:textId="57CDCFA1"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DRIVER(</w:t>
            </w:r>
            <w:proofErr w:type="spellStart"/>
            <w:r w:rsidRPr="00716CF5">
              <w:rPr>
                <w:rFonts w:eastAsia="Times New Roman" w:cs="Times New Roman"/>
                <w:color w:val="000000"/>
                <w:lang w:eastAsia="hu-HU"/>
              </w:rPr>
              <w:t>DriverID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HaveDrivingLicense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CriminalRecord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PlusRate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MinusRate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Rate</w:t>
            </w:r>
            <w:proofErr w:type="spellEnd"/>
            <w:r w:rsidRPr="00716CF5">
              <w:rPr>
                <w:rFonts w:eastAsia="Times New Roman" w:cs="Times New Roman"/>
                <w:color w:val="000000"/>
                <w:lang w:eastAsia="hu-HU"/>
              </w:rPr>
              <w:t>)</w:t>
            </w:r>
          </w:p>
        </w:tc>
      </w:tr>
      <w:tr w:rsidR="00716CF5" w14:paraId="241942E2"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0F6EAE16" w14:textId="164B0241"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CAR(</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Brand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Model</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Colour</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LicensePlateNumber</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FreeSeats</w:t>
            </w:r>
            <w:proofErr w:type="spellEnd"/>
            <w:r w:rsidRPr="00716CF5">
              <w:rPr>
                <w:rFonts w:eastAsia="Times New Roman" w:cs="Times New Roman"/>
                <w:color w:val="000000"/>
                <w:lang w:eastAsia="hu-HU"/>
              </w:rPr>
              <w:t>)</w:t>
            </w:r>
          </w:p>
        </w:tc>
      </w:tr>
      <w:tr w:rsidR="00716CF5" w14:paraId="21DD2A86"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7827971D" w14:textId="2D425325"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ROUTE(</w:t>
            </w:r>
            <w:proofErr w:type="spellStart"/>
            <w:r w:rsidRPr="00716CF5">
              <w:rPr>
                <w:rFonts w:eastAsia="Times New Roman" w:cs="Times New Roman"/>
                <w:color w:val="000000"/>
                <w:lang w:eastAsia="hu-HU"/>
              </w:rPr>
              <w:t>RouteID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Departure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Destination</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DateOfRoute</w:t>
            </w:r>
            <w:proofErr w:type="spellEnd"/>
            <w:r w:rsidRPr="00716CF5">
              <w:rPr>
                <w:rFonts w:eastAsia="Times New Roman" w:cs="Times New Roman"/>
                <w:color w:val="000000"/>
                <w:lang w:eastAsia="hu-HU"/>
              </w:rPr>
              <w:t>, Price)</w:t>
            </w:r>
          </w:p>
        </w:tc>
      </w:tr>
      <w:tr w:rsidR="00716CF5" w14:paraId="0AE2D4B8"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3CB51B3D" w14:textId="5FD29F45"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PASSENGER(</w:t>
            </w:r>
            <w:proofErr w:type="spellStart"/>
            <w:r w:rsidRPr="00716CF5">
              <w:rPr>
                <w:rFonts w:eastAsia="Times New Roman" w:cs="Times New Roman"/>
                <w:color w:val="000000"/>
                <w:lang w:eastAsia="hu-HU"/>
              </w:rPr>
              <w:t>PassengerID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RouteID</w:t>
            </w:r>
            <w:proofErr w:type="spellEnd"/>
            <w:r w:rsidRPr="00716CF5">
              <w:rPr>
                <w:rFonts w:eastAsia="Times New Roman" w:cs="Times New Roman"/>
                <w:color w:val="000000"/>
                <w:lang w:eastAsia="hu-HU"/>
              </w:rPr>
              <w:t>)</w:t>
            </w:r>
          </w:p>
        </w:tc>
      </w:tr>
    </w:tbl>
    <w:p w14:paraId="4A9C7983" w14:textId="2E35133A" w:rsidR="00716CF5" w:rsidRDefault="00716CF5"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72DF47A2"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5299D723" w14:textId="5406F50C" w:rsidR="00942724" w:rsidRDefault="00942724" w:rsidP="003E474E">
            <w:pPr>
              <w:spacing w:line="360" w:lineRule="auto"/>
              <w:jc w:val="center"/>
              <w:rPr>
                <w:rFonts w:eastAsia="Times New Roman" w:cs="Times New Roman"/>
                <w:b/>
                <w:bCs/>
                <w:color w:val="000000"/>
                <w:kern w:val="2"/>
                <w:lang w:eastAsia="hu-HU"/>
              </w:rPr>
            </w:pPr>
            <w:r>
              <w:rPr>
                <w:rFonts w:eastAsia="Times New Roman" w:cs="Times New Roman"/>
                <w:b/>
                <w:bCs/>
                <w:color w:val="000000"/>
                <w:kern w:val="2"/>
                <w:lang w:eastAsia="hu-HU"/>
              </w:rPr>
              <w:lastRenderedPageBreak/>
              <w:t>USER tábla</w:t>
            </w:r>
          </w:p>
        </w:tc>
      </w:tr>
      <w:tr w:rsidR="002218A4" w14:paraId="7ECCB83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ACBFD98" w14:textId="08F8251D" w:rsidR="002218A4" w:rsidRDefault="002218A4" w:rsidP="002218A4">
            <w:pPr>
              <w:spacing w:line="360" w:lineRule="auto"/>
              <w:rPr>
                <w:rFonts w:eastAsia="Times New Roman" w:cs="Times New Roman"/>
                <w:color w:val="000000"/>
                <w:lang w:eastAsia="hu-HU"/>
              </w:rPr>
            </w:pPr>
            <w:proofErr w:type="spellStart"/>
            <w:r w:rsidRPr="00D0732C">
              <w:t>UserID</w:t>
            </w:r>
            <w:proofErr w:type="spellEnd"/>
            <w:r w:rsidRPr="00D0732C">
              <w:t xml:space="preserve"> [int] NOT NULL</w:t>
            </w:r>
          </w:p>
        </w:tc>
      </w:tr>
      <w:tr w:rsidR="002218A4" w14:paraId="0BFCB24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EC3E389" w14:textId="439176C3" w:rsidR="002218A4" w:rsidRDefault="002218A4" w:rsidP="002218A4">
            <w:pPr>
              <w:spacing w:line="360" w:lineRule="auto"/>
              <w:rPr>
                <w:rFonts w:eastAsia="Times New Roman" w:cs="Times New Roman"/>
                <w:color w:val="000000"/>
                <w:lang w:eastAsia="hu-HU"/>
              </w:rPr>
            </w:pPr>
            <w:proofErr w:type="spellStart"/>
            <w:r w:rsidRPr="00D0732C">
              <w:t>FirstName</w:t>
            </w:r>
            <w:proofErr w:type="spellEnd"/>
            <w:r w:rsidRPr="00D0732C">
              <w:t xml:space="preserve"> [</w:t>
            </w:r>
            <w:proofErr w:type="spellStart"/>
            <w:r w:rsidRPr="00D0732C">
              <w:t>nvarchar</w:t>
            </w:r>
            <w:proofErr w:type="spellEnd"/>
            <w:r w:rsidRPr="00D0732C">
              <w:t>](25) NOT NULL</w:t>
            </w:r>
          </w:p>
        </w:tc>
      </w:tr>
      <w:tr w:rsidR="002218A4" w14:paraId="06D6035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84EEC8E" w14:textId="3080D6A3" w:rsidR="002218A4" w:rsidRDefault="002218A4" w:rsidP="002218A4">
            <w:pPr>
              <w:spacing w:line="360" w:lineRule="auto"/>
              <w:rPr>
                <w:rFonts w:eastAsia="Times New Roman" w:cs="Times New Roman"/>
                <w:color w:val="000000"/>
                <w:lang w:eastAsia="hu-HU"/>
              </w:rPr>
            </w:pPr>
            <w:proofErr w:type="spellStart"/>
            <w:r w:rsidRPr="00D0732C">
              <w:t>FamilyName</w:t>
            </w:r>
            <w:proofErr w:type="spellEnd"/>
            <w:r w:rsidRPr="00D0732C">
              <w:t xml:space="preserve"> [</w:t>
            </w:r>
            <w:proofErr w:type="spellStart"/>
            <w:r w:rsidRPr="00D0732C">
              <w:t>nvarchar</w:t>
            </w:r>
            <w:proofErr w:type="spellEnd"/>
            <w:r w:rsidRPr="00D0732C">
              <w:t>](25) NOT NULL</w:t>
            </w:r>
          </w:p>
        </w:tc>
      </w:tr>
      <w:tr w:rsidR="002218A4" w14:paraId="64BC0D0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B4AEEE7" w14:textId="5D6F1A13" w:rsidR="002218A4" w:rsidRDefault="002218A4" w:rsidP="002218A4">
            <w:pPr>
              <w:spacing w:line="360" w:lineRule="auto"/>
              <w:rPr>
                <w:rFonts w:eastAsia="Times New Roman" w:cs="Times New Roman"/>
                <w:color w:val="000000"/>
                <w:lang w:eastAsia="hu-HU"/>
              </w:rPr>
            </w:pPr>
            <w:proofErr w:type="spellStart"/>
            <w:r w:rsidRPr="00D0732C">
              <w:t>DateOfBirth</w:t>
            </w:r>
            <w:proofErr w:type="spellEnd"/>
            <w:r w:rsidRPr="00D0732C">
              <w:t xml:space="preserve"> [</w:t>
            </w:r>
            <w:proofErr w:type="spellStart"/>
            <w:r w:rsidRPr="00D0732C">
              <w:t>datetime</w:t>
            </w:r>
            <w:proofErr w:type="spellEnd"/>
            <w:r w:rsidRPr="00D0732C">
              <w:t>] NOT NULL</w:t>
            </w:r>
          </w:p>
        </w:tc>
      </w:tr>
      <w:tr w:rsidR="002218A4" w14:paraId="7A5AF099"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1D4BA739" w14:textId="101D5783" w:rsidR="002218A4" w:rsidRDefault="002218A4" w:rsidP="002218A4">
            <w:pPr>
              <w:spacing w:line="360" w:lineRule="auto"/>
              <w:rPr>
                <w:rFonts w:eastAsia="Times New Roman" w:cs="Times New Roman"/>
                <w:color w:val="000000"/>
                <w:lang w:eastAsia="hu-HU"/>
              </w:rPr>
            </w:pPr>
            <w:proofErr w:type="spellStart"/>
            <w:r w:rsidRPr="00D0732C">
              <w:t>Address</w:t>
            </w:r>
            <w:proofErr w:type="spellEnd"/>
            <w:r w:rsidRPr="00D0732C">
              <w:t xml:space="preserve"> [</w:t>
            </w:r>
            <w:proofErr w:type="spellStart"/>
            <w:r w:rsidRPr="00D0732C">
              <w:t>nvarchar</w:t>
            </w:r>
            <w:proofErr w:type="spellEnd"/>
            <w:r w:rsidRPr="00D0732C">
              <w:t>](50) NOT NULL</w:t>
            </w:r>
          </w:p>
        </w:tc>
      </w:tr>
    </w:tbl>
    <w:p w14:paraId="452F66E5" w14:textId="1DAB3174" w:rsidR="00716CF5" w:rsidRDefault="00716CF5"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1802F1" w14:paraId="31752DD0"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1EFB8049" w14:textId="77777777" w:rsidR="001802F1" w:rsidRDefault="001802F1"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PASSENGER tábla</w:t>
            </w:r>
          </w:p>
        </w:tc>
      </w:tr>
      <w:tr w:rsidR="001802F1" w14:paraId="6AAA42C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76B4E5D" w14:textId="77777777" w:rsidR="001802F1" w:rsidRDefault="001802F1" w:rsidP="003E474E">
            <w:pPr>
              <w:spacing w:line="360" w:lineRule="auto"/>
              <w:rPr>
                <w:rFonts w:eastAsia="Times New Roman" w:cs="Times New Roman"/>
                <w:color w:val="000000"/>
                <w:lang w:eastAsia="hu-HU"/>
              </w:rPr>
            </w:pPr>
            <w:proofErr w:type="spellStart"/>
            <w:r w:rsidRPr="00974753">
              <w:t>PassengerID</w:t>
            </w:r>
            <w:proofErr w:type="spellEnd"/>
            <w:r w:rsidRPr="00974753">
              <w:t xml:space="preserve"> [int] NOT NULL</w:t>
            </w:r>
          </w:p>
        </w:tc>
      </w:tr>
      <w:tr w:rsidR="001802F1" w14:paraId="6E20803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0D03225" w14:textId="77777777" w:rsidR="001802F1" w:rsidRDefault="001802F1" w:rsidP="003E474E">
            <w:pPr>
              <w:spacing w:line="360" w:lineRule="auto"/>
              <w:rPr>
                <w:rFonts w:eastAsia="Times New Roman" w:cs="Times New Roman"/>
                <w:color w:val="000000"/>
                <w:lang w:eastAsia="hu-HU"/>
              </w:rPr>
            </w:pPr>
            <w:proofErr w:type="spellStart"/>
            <w:r w:rsidRPr="00974753">
              <w:t>UserID</w:t>
            </w:r>
            <w:proofErr w:type="spellEnd"/>
            <w:r w:rsidRPr="00974753">
              <w:t xml:space="preserve"> [int] NOT NULL</w:t>
            </w:r>
          </w:p>
        </w:tc>
      </w:tr>
      <w:tr w:rsidR="001802F1" w14:paraId="109C107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6FE3C8D2" w14:textId="77777777" w:rsidR="001802F1" w:rsidRDefault="001802F1" w:rsidP="003E474E">
            <w:pPr>
              <w:spacing w:line="360" w:lineRule="auto"/>
              <w:rPr>
                <w:rFonts w:eastAsia="Times New Roman" w:cs="Times New Roman"/>
                <w:color w:val="000000"/>
                <w:lang w:eastAsia="hu-HU"/>
              </w:rPr>
            </w:pPr>
            <w:proofErr w:type="spellStart"/>
            <w:r w:rsidRPr="00974753">
              <w:t>RouteID</w:t>
            </w:r>
            <w:proofErr w:type="spellEnd"/>
            <w:r w:rsidRPr="00974753">
              <w:t xml:space="preserve"> [int] NOT NULL</w:t>
            </w:r>
          </w:p>
        </w:tc>
      </w:tr>
    </w:tbl>
    <w:p w14:paraId="3D0FAEA1" w14:textId="77777777" w:rsidR="001802F1" w:rsidRDefault="001802F1"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3C384A7E"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C636576" w14:textId="38E1697B" w:rsidR="00942724" w:rsidRDefault="00942724"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DRIVER tábla</w:t>
            </w:r>
          </w:p>
        </w:tc>
      </w:tr>
      <w:tr w:rsidR="002218A4" w14:paraId="353F045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68E8988" w14:textId="64413655" w:rsidR="002218A4" w:rsidRDefault="002218A4" w:rsidP="002218A4">
            <w:pPr>
              <w:spacing w:line="360" w:lineRule="auto"/>
              <w:rPr>
                <w:rFonts w:eastAsia="Times New Roman" w:cs="Times New Roman"/>
                <w:color w:val="000000"/>
                <w:lang w:eastAsia="hu-HU"/>
              </w:rPr>
            </w:pPr>
            <w:proofErr w:type="spellStart"/>
            <w:r w:rsidRPr="00E95F7F">
              <w:t>DriverID</w:t>
            </w:r>
            <w:proofErr w:type="spellEnd"/>
            <w:r w:rsidRPr="00E95F7F">
              <w:t xml:space="preserve"> [int] NOT NULL</w:t>
            </w:r>
          </w:p>
        </w:tc>
      </w:tr>
      <w:tr w:rsidR="002218A4" w14:paraId="429C015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D975B72" w14:textId="672DB87A" w:rsidR="002218A4" w:rsidRDefault="002218A4" w:rsidP="002218A4">
            <w:pPr>
              <w:spacing w:line="360" w:lineRule="auto"/>
              <w:rPr>
                <w:rFonts w:eastAsia="Times New Roman" w:cs="Times New Roman"/>
                <w:color w:val="000000"/>
                <w:lang w:eastAsia="hu-HU"/>
              </w:rPr>
            </w:pPr>
            <w:proofErr w:type="spellStart"/>
            <w:r w:rsidRPr="00E95F7F">
              <w:t>UserID</w:t>
            </w:r>
            <w:proofErr w:type="spellEnd"/>
            <w:r w:rsidRPr="00E95F7F">
              <w:t xml:space="preserve"> [int] NOT NULL</w:t>
            </w:r>
          </w:p>
        </w:tc>
      </w:tr>
      <w:tr w:rsidR="002218A4" w14:paraId="6DCB206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5EBAFFB" w14:textId="2402DC57" w:rsidR="002218A4" w:rsidRDefault="002218A4" w:rsidP="002218A4">
            <w:pPr>
              <w:spacing w:line="360" w:lineRule="auto"/>
              <w:rPr>
                <w:rFonts w:eastAsia="Times New Roman" w:cs="Times New Roman"/>
                <w:color w:val="000000"/>
                <w:lang w:eastAsia="hu-HU"/>
              </w:rPr>
            </w:pPr>
            <w:proofErr w:type="spellStart"/>
            <w:r w:rsidRPr="00E95F7F">
              <w:t>CarID</w:t>
            </w:r>
            <w:proofErr w:type="spellEnd"/>
            <w:r w:rsidRPr="00E95F7F">
              <w:t xml:space="preserve"> [int] NOT NULL</w:t>
            </w:r>
          </w:p>
        </w:tc>
      </w:tr>
      <w:tr w:rsidR="002218A4" w14:paraId="556346B5"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4A7D356" w14:textId="4D924BBF" w:rsidR="002218A4" w:rsidRDefault="002218A4" w:rsidP="002218A4">
            <w:pPr>
              <w:spacing w:line="360" w:lineRule="auto"/>
              <w:rPr>
                <w:rFonts w:eastAsia="Times New Roman" w:cs="Times New Roman"/>
                <w:color w:val="000000"/>
                <w:lang w:eastAsia="hu-HU"/>
              </w:rPr>
            </w:pPr>
            <w:proofErr w:type="spellStart"/>
            <w:r w:rsidRPr="00E95F7F">
              <w:t>HaveDrivingLicense</w:t>
            </w:r>
            <w:proofErr w:type="spellEnd"/>
            <w:r w:rsidRPr="00E95F7F">
              <w:t xml:space="preserve"> [bit] NOT NULL</w:t>
            </w:r>
          </w:p>
        </w:tc>
      </w:tr>
      <w:tr w:rsidR="002218A4" w14:paraId="783EA82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6904CD23" w14:textId="0070C15F" w:rsidR="002218A4" w:rsidRPr="00716CF5" w:rsidRDefault="002218A4" w:rsidP="002218A4">
            <w:pPr>
              <w:spacing w:line="360" w:lineRule="auto"/>
              <w:rPr>
                <w:rFonts w:eastAsia="Times New Roman" w:cs="Times New Roman"/>
                <w:color w:val="000000"/>
                <w:lang w:eastAsia="hu-HU"/>
              </w:rPr>
            </w:pPr>
            <w:proofErr w:type="spellStart"/>
            <w:r w:rsidRPr="00E95F7F">
              <w:t>CriminalRecord</w:t>
            </w:r>
            <w:proofErr w:type="spellEnd"/>
            <w:r w:rsidRPr="00E95F7F">
              <w:t xml:space="preserve"> [bit] NOT NULL</w:t>
            </w:r>
          </w:p>
        </w:tc>
      </w:tr>
      <w:tr w:rsidR="002218A4" w14:paraId="39734DC2"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0753EB37" w14:textId="00B70AF8" w:rsidR="002218A4" w:rsidRPr="00716CF5" w:rsidRDefault="002218A4" w:rsidP="002218A4">
            <w:pPr>
              <w:spacing w:line="360" w:lineRule="auto"/>
              <w:rPr>
                <w:rFonts w:eastAsia="Times New Roman" w:cs="Times New Roman"/>
                <w:color w:val="000000"/>
                <w:lang w:eastAsia="hu-HU"/>
              </w:rPr>
            </w:pPr>
            <w:proofErr w:type="spellStart"/>
            <w:r w:rsidRPr="00E95F7F">
              <w:t>PlusRate</w:t>
            </w:r>
            <w:proofErr w:type="spellEnd"/>
            <w:r w:rsidRPr="00E95F7F">
              <w:t xml:space="preserve"> [int] NOT NULL</w:t>
            </w:r>
          </w:p>
        </w:tc>
      </w:tr>
      <w:tr w:rsidR="002218A4" w14:paraId="152DA09D"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666D9658" w14:textId="092C7B14" w:rsidR="002218A4" w:rsidRPr="00716CF5" w:rsidRDefault="002218A4" w:rsidP="002218A4">
            <w:pPr>
              <w:spacing w:line="360" w:lineRule="auto"/>
              <w:rPr>
                <w:rFonts w:eastAsia="Times New Roman" w:cs="Times New Roman"/>
                <w:color w:val="000000"/>
                <w:lang w:eastAsia="hu-HU"/>
              </w:rPr>
            </w:pPr>
            <w:proofErr w:type="spellStart"/>
            <w:r w:rsidRPr="00E95F7F">
              <w:t>MinusRate</w:t>
            </w:r>
            <w:proofErr w:type="spellEnd"/>
            <w:r w:rsidRPr="00E95F7F">
              <w:t xml:space="preserve"> [int] NOT NULL</w:t>
            </w:r>
          </w:p>
        </w:tc>
      </w:tr>
      <w:tr w:rsidR="002218A4" w14:paraId="7A9A7D3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C9C7DFF" w14:textId="1519D43A" w:rsidR="002218A4" w:rsidRDefault="002218A4" w:rsidP="002218A4">
            <w:pPr>
              <w:spacing w:line="360" w:lineRule="auto"/>
              <w:rPr>
                <w:rFonts w:eastAsia="Times New Roman" w:cs="Times New Roman"/>
                <w:color w:val="000000"/>
                <w:lang w:eastAsia="hu-HU"/>
              </w:rPr>
            </w:pPr>
            <w:proofErr w:type="spellStart"/>
            <w:r w:rsidRPr="00E95F7F">
              <w:t>Rate</w:t>
            </w:r>
            <w:proofErr w:type="spellEnd"/>
            <w:r w:rsidRPr="00E95F7F">
              <w:t xml:space="preserve"> [</w:t>
            </w:r>
            <w:proofErr w:type="spellStart"/>
            <w:r w:rsidRPr="00E95F7F">
              <w:t>float</w:t>
            </w:r>
            <w:proofErr w:type="spellEnd"/>
            <w:r w:rsidRPr="00E95F7F">
              <w:t>] NOT NULL</w:t>
            </w:r>
          </w:p>
        </w:tc>
      </w:tr>
    </w:tbl>
    <w:p w14:paraId="0FA94908" w14:textId="13C2C887" w:rsidR="00942724" w:rsidRDefault="00942724"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06FBA1C1"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68E951F" w14:textId="3A118131" w:rsidR="00942724" w:rsidRDefault="00942724"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CAR tábla</w:t>
            </w:r>
          </w:p>
        </w:tc>
      </w:tr>
      <w:tr w:rsidR="00D74848" w14:paraId="060B8CE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E791445" w14:textId="6763E6FE" w:rsidR="00D74848" w:rsidRDefault="00D74848" w:rsidP="00D74848">
            <w:pPr>
              <w:spacing w:line="360" w:lineRule="auto"/>
              <w:rPr>
                <w:rFonts w:eastAsia="Times New Roman" w:cs="Times New Roman"/>
                <w:color w:val="000000"/>
                <w:lang w:eastAsia="hu-HU"/>
              </w:rPr>
            </w:pPr>
            <w:proofErr w:type="spellStart"/>
            <w:r w:rsidRPr="00CD3FD6">
              <w:t>CarID</w:t>
            </w:r>
            <w:proofErr w:type="spellEnd"/>
            <w:r w:rsidRPr="00CD3FD6">
              <w:t xml:space="preserve"> [int] NOT NULL</w:t>
            </w:r>
          </w:p>
        </w:tc>
      </w:tr>
      <w:tr w:rsidR="00D74848" w14:paraId="2341DBE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42890A6" w14:textId="16E81B69" w:rsidR="00D74848" w:rsidRDefault="00D74848" w:rsidP="00D74848">
            <w:pPr>
              <w:spacing w:line="360" w:lineRule="auto"/>
              <w:rPr>
                <w:rFonts w:eastAsia="Times New Roman" w:cs="Times New Roman"/>
                <w:color w:val="000000"/>
                <w:lang w:eastAsia="hu-HU"/>
              </w:rPr>
            </w:pPr>
            <w:proofErr w:type="spellStart"/>
            <w:r w:rsidRPr="00CD3FD6">
              <w:t>Brand</w:t>
            </w:r>
            <w:proofErr w:type="spellEnd"/>
            <w:r w:rsidRPr="00CD3FD6">
              <w:t xml:space="preserve"> [</w:t>
            </w:r>
            <w:proofErr w:type="spellStart"/>
            <w:r w:rsidRPr="00CD3FD6">
              <w:t>nvarchar</w:t>
            </w:r>
            <w:proofErr w:type="spellEnd"/>
            <w:r w:rsidRPr="00CD3FD6">
              <w:t>](15) NOT NULL</w:t>
            </w:r>
          </w:p>
        </w:tc>
      </w:tr>
      <w:tr w:rsidR="00D74848" w14:paraId="49119E6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309E6EE9" w14:textId="2E85F8BD" w:rsidR="00D74848" w:rsidRDefault="00D74848" w:rsidP="00D74848">
            <w:pPr>
              <w:spacing w:line="360" w:lineRule="auto"/>
              <w:rPr>
                <w:rFonts w:eastAsia="Times New Roman" w:cs="Times New Roman"/>
                <w:color w:val="000000"/>
                <w:lang w:eastAsia="hu-HU"/>
              </w:rPr>
            </w:pPr>
            <w:proofErr w:type="spellStart"/>
            <w:r w:rsidRPr="00CD3FD6">
              <w:t>Model</w:t>
            </w:r>
            <w:proofErr w:type="spellEnd"/>
            <w:r w:rsidRPr="00CD3FD6">
              <w:t xml:space="preserve"> [</w:t>
            </w:r>
            <w:proofErr w:type="spellStart"/>
            <w:r w:rsidRPr="00CD3FD6">
              <w:t>nvarchar</w:t>
            </w:r>
            <w:proofErr w:type="spellEnd"/>
            <w:r w:rsidRPr="00CD3FD6">
              <w:t>](15) NOT NULL</w:t>
            </w:r>
          </w:p>
        </w:tc>
      </w:tr>
      <w:tr w:rsidR="00D74848" w14:paraId="50CC673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3F60937" w14:textId="0C327C32" w:rsidR="00D74848" w:rsidRDefault="00D74848" w:rsidP="00D74848">
            <w:pPr>
              <w:spacing w:line="360" w:lineRule="auto"/>
              <w:rPr>
                <w:rFonts w:eastAsia="Times New Roman" w:cs="Times New Roman"/>
                <w:color w:val="000000"/>
                <w:lang w:eastAsia="hu-HU"/>
              </w:rPr>
            </w:pPr>
            <w:proofErr w:type="spellStart"/>
            <w:r w:rsidRPr="00CD3FD6">
              <w:t>Colour</w:t>
            </w:r>
            <w:proofErr w:type="spellEnd"/>
            <w:r w:rsidRPr="00CD3FD6">
              <w:t xml:space="preserve"> [</w:t>
            </w:r>
            <w:proofErr w:type="spellStart"/>
            <w:r w:rsidRPr="00CD3FD6">
              <w:t>nvarchar</w:t>
            </w:r>
            <w:proofErr w:type="spellEnd"/>
            <w:r w:rsidRPr="00CD3FD6">
              <w:t>](15) NOT NULL</w:t>
            </w:r>
          </w:p>
        </w:tc>
      </w:tr>
      <w:tr w:rsidR="00D74848" w14:paraId="01BC225F"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5E5BC5B2" w14:textId="07D33028" w:rsidR="00D74848" w:rsidRPr="00716CF5" w:rsidRDefault="00D74848" w:rsidP="00D74848">
            <w:pPr>
              <w:spacing w:line="360" w:lineRule="auto"/>
              <w:rPr>
                <w:rFonts w:eastAsia="Times New Roman" w:cs="Times New Roman"/>
                <w:color w:val="000000"/>
                <w:lang w:eastAsia="hu-HU"/>
              </w:rPr>
            </w:pPr>
            <w:proofErr w:type="spellStart"/>
            <w:r w:rsidRPr="00CD3FD6">
              <w:t>LicensePlateNumber</w:t>
            </w:r>
            <w:proofErr w:type="spellEnd"/>
            <w:r w:rsidRPr="00CD3FD6">
              <w:t xml:space="preserve"> [</w:t>
            </w:r>
            <w:proofErr w:type="spellStart"/>
            <w:r w:rsidRPr="00CD3FD6">
              <w:t>nchar</w:t>
            </w:r>
            <w:proofErr w:type="spellEnd"/>
            <w:r w:rsidRPr="00CD3FD6">
              <w:t>](6) NOT NULL</w:t>
            </w:r>
          </w:p>
        </w:tc>
      </w:tr>
      <w:tr w:rsidR="00D74848" w14:paraId="61B9F68F"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CA143FC" w14:textId="170B9253" w:rsidR="00D74848" w:rsidRDefault="00D74848" w:rsidP="00D74848">
            <w:pPr>
              <w:spacing w:line="360" w:lineRule="auto"/>
              <w:rPr>
                <w:rFonts w:eastAsia="Times New Roman" w:cs="Times New Roman"/>
                <w:color w:val="000000"/>
                <w:lang w:eastAsia="hu-HU"/>
              </w:rPr>
            </w:pPr>
            <w:proofErr w:type="spellStart"/>
            <w:r w:rsidRPr="00CD3FD6">
              <w:t>FreeSeats</w:t>
            </w:r>
            <w:proofErr w:type="spellEnd"/>
            <w:r w:rsidRPr="00CD3FD6">
              <w:t xml:space="preserve"> [</w:t>
            </w:r>
            <w:proofErr w:type="spellStart"/>
            <w:r w:rsidRPr="00CD3FD6">
              <w:t>nchar</w:t>
            </w:r>
            <w:proofErr w:type="spellEnd"/>
            <w:r w:rsidRPr="00CD3FD6">
              <w:t>](1) NOT NULL</w:t>
            </w:r>
          </w:p>
        </w:tc>
      </w:tr>
    </w:tbl>
    <w:p w14:paraId="3293AE32" w14:textId="3634A7E3" w:rsidR="00942724" w:rsidRDefault="00942724"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00910E3A"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76FA6F69" w14:textId="2D7F5711" w:rsidR="00942724" w:rsidRDefault="00942724" w:rsidP="001802F1">
            <w:pPr>
              <w:pageBreakBefore/>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lastRenderedPageBreak/>
              <w:t>ROUTE tábla</w:t>
            </w:r>
          </w:p>
        </w:tc>
      </w:tr>
      <w:tr w:rsidR="00C03D25" w14:paraId="1A551A6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7DB7CF1" w14:textId="30F40A7E" w:rsidR="00C03D25" w:rsidRDefault="00C03D25" w:rsidP="00C03D25">
            <w:pPr>
              <w:spacing w:line="360" w:lineRule="auto"/>
              <w:rPr>
                <w:rFonts w:eastAsia="Times New Roman" w:cs="Times New Roman"/>
                <w:color w:val="000000"/>
                <w:lang w:eastAsia="hu-HU"/>
              </w:rPr>
            </w:pPr>
            <w:proofErr w:type="spellStart"/>
            <w:r w:rsidRPr="00674DF3">
              <w:t>RouteID</w:t>
            </w:r>
            <w:proofErr w:type="spellEnd"/>
            <w:r w:rsidRPr="00674DF3">
              <w:t xml:space="preserve"> [int] NOT NULL</w:t>
            </w:r>
          </w:p>
        </w:tc>
      </w:tr>
      <w:tr w:rsidR="00C03D25" w14:paraId="01D9D30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DE268C3" w14:textId="37D93658" w:rsidR="00C03D25" w:rsidRDefault="00C03D25" w:rsidP="00C03D25">
            <w:pPr>
              <w:spacing w:line="360" w:lineRule="auto"/>
              <w:rPr>
                <w:rFonts w:eastAsia="Times New Roman" w:cs="Times New Roman"/>
                <w:color w:val="000000"/>
                <w:lang w:eastAsia="hu-HU"/>
              </w:rPr>
            </w:pPr>
            <w:proofErr w:type="spellStart"/>
            <w:r w:rsidRPr="00674DF3">
              <w:t>CarID</w:t>
            </w:r>
            <w:proofErr w:type="spellEnd"/>
            <w:r w:rsidRPr="00674DF3">
              <w:t xml:space="preserve"> [int] NOT NULL</w:t>
            </w:r>
          </w:p>
        </w:tc>
      </w:tr>
      <w:tr w:rsidR="00C03D25" w14:paraId="3E1784A5"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1C81E414" w14:textId="4FB43524" w:rsidR="00C03D25" w:rsidRDefault="00C03D25" w:rsidP="00C03D25">
            <w:pPr>
              <w:spacing w:line="360" w:lineRule="auto"/>
              <w:rPr>
                <w:rFonts w:eastAsia="Times New Roman" w:cs="Times New Roman"/>
                <w:color w:val="000000"/>
                <w:lang w:eastAsia="hu-HU"/>
              </w:rPr>
            </w:pPr>
            <w:proofErr w:type="spellStart"/>
            <w:r w:rsidRPr="00674DF3">
              <w:t>Departure</w:t>
            </w:r>
            <w:proofErr w:type="spellEnd"/>
            <w:r w:rsidRPr="00674DF3">
              <w:t xml:space="preserve"> [</w:t>
            </w:r>
            <w:proofErr w:type="spellStart"/>
            <w:r w:rsidRPr="00674DF3">
              <w:t>nvarchar</w:t>
            </w:r>
            <w:proofErr w:type="spellEnd"/>
            <w:r w:rsidRPr="00674DF3">
              <w:t>](50) NOT NULL</w:t>
            </w:r>
          </w:p>
        </w:tc>
      </w:tr>
      <w:tr w:rsidR="00C03D25" w14:paraId="1B5D0842"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3E9954F5" w14:textId="4F677FB1" w:rsidR="00C03D25" w:rsidRPr="00716CF5" w:rsidRDefault="00C03D25" w:rsidP="00C03D25">
            <w:pPr>
              <w:spacing w:line="360" w:lineRule="auto"/>
              <w:rPr>
                <w:rFonts w:eastAsia="Times New Roman" w:cs="Times New Roman"/>
                <w:color w:val="000000"/>
                <w:lang w:eastAsia="hu-HU"/>
              </w:rPr>
            </w:pPr>
            <w:proofErr w:type="spellStart"/>
            <w:r w:rsidRPr="00674DF3">
              <w:t>Destination</w:t>
            </w:r>
            <w:proofErr w:type="spellEnd"/>
            <w:r w:rsidRPr="00674DF3">
              <w:t xml:space="preserve"> [</w:t>
            </w:r>
            <w:proofErr w:type="spellStart"/>
            <w:r w:rsidRPr="00674DF3">
              <w:t>nvarchar</w:t>
            </w:r>
            <w:proofErr w:type="spellEnd"/>
            <w:r w:rsidRPr="00674DF3">
              <w:t>](50) NOT NULL</w:t>
            </w:r>
          </w:p>
        </w:tc>
      </w:tr>
      <w:tr w:rsidR="00C03D25" w14:paraId="2648816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7489352" w14:textId="540A3DB6" w:rsidR="00C03D25" w:rsidRDefault="00C03D25" w:rsidP="00C03D25">
            <w:pPr>
              <w:spacing w:line="360" w:lineRule="auto"/>
              <w:rPr>
                <w:rFonts w:eastAsia="Times New Roman" w:cs="Times New Roman"/>
                <w:color w:val="000000"/>
                <w:lang w:eastAsia="hu-HU"/>
              </w:rPr>
            </w:pPr>
            <w:proofErr w:type="spellStart"/>
            <w:r w:rsidRPr="00674DF3">
              <w:t>DateOfRoute</w:t>
            </w:r>
            <w:proofErr w:type="spellEnd"/>
            <w:r w:rsidRPr="00674DF3">
              <w:t xml:space="preserve"> [</w:t>
            </w:r>
            <w:proofErr w:type="spellStart"/>
            <w:r w:rsidRPr="00674DF3">
              <w:t>datetime</w:t>
            </w:r>
            <w:proofErr w:type="spellEnd"/>
            <w:r w:rsidRPr="00674DF3">
              <w:t>] NOT NULL</w:t>
            </w:r>
          </w:p>
        </w:tc>
      </w:tr>
      <w:tr w:rsidR="00C03D25" w14:paraId="0A6C61B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6998411" w14:textId="7F48C471" w:rsidR="00C03D25" w:rsidRDefault="00C03D25" w:rsidP="00C03D25">
            <w:pPr>
              <w:spacing w:line="360" w:lineRule="auto"/>
              <w:rPr>
                <w:rFonts w:eastAsia="Times New Roman" w:cs="Times New Roman"/>
                <w:color w:val="000000"/>
                <w:lang w:eastAsia="hu-HU"/>
              </w:rPr>
            </w:pPr>
            <w:r w:rsidRPr="00674DF3">
              <w:t>Price [</w:t>
            </w:r>
            <w:proofErr w:type="spellStart"/>
            <w:r w:rsidRPr="00674DF3">
              <w:t>money</w:t>
            </w:r>
            <w:proofErr w:type="spellEnd"/>
            <w:r w:rsidRPr="00674DF3">
              <w:t>] NOT NULL</w:t>
            </w:r>
          </w:p>
        </w:tc>
      </w:tr>
    </w:tbl>
    <w:p w14:paraId="1EACC8C1" w14:textId="77777777" w:rsidR="00942724" w:rsidRDefault="00942724" w:rsidP="00716CF5">
      <w:pPr>
        <w:pStyle w:val="Szvegtrzs"/>
        <w:spacing w:line="360" w:lineRule="auto"/>
        <w:jc w:val="center"/>
      </w:pPr>
    </w:p>
    <w:p w14:paraId="23C90D58" w14:textId="1F926A1E" w:rsidR="00941786" w:rsidRDefault="00941786" w:rsidP="00941786">
      <w:pPr>
        <w:pStyle w:val="Cmsor2"/>
      </w:pPr>
      <w:bookmarkStart w:id="62" w:name="_Toc102383640"/>
      <w:r>
        <w:t>Adatmodell</w:t>
      </w:r>
      <w:bookmarkEnd w:id="62"/>
      <w:r>
        <w:t xml:space="preserve"> </w:t>
      </w:r>
    </w:p>
    <w:p w14:paraId="1BD09DF9" w14:textId="77777777" w:rsidR="00B164BA" w:rsidRDefault="00B164BA" w:rsidP="00B164BA">
      <w:pPr>
        <w:pStyle w:val="Szvegtrzs"/>
        <w:keepNext/>
        <w:spacing w:line="360" w:lineRule="auto"/>
        <w:jc w:val="center"/>
      </w:pPr>
      <w:r>
        <w:rPr>
          <w:noProof/>
        </w:rPr>
        <w:drawing>
          <wp:inline distT="0" distB="0" distL="0" distR="0" wp14:anchorId="4729C24D" wp14:editId="7DDA426E">
            <wp:extent cx="5400000" cy="2702156"/>
            <wp:effectExtent l="0" t="0" r="0" b="317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19">
                      <a:extLst>
                        <a:ext uri="{28A0092B-C50C-407E-A947-70E740481C1C}">
                          <a14:useLocalDpi xmlns:a14="http://schemas.microsoft.com/office/drawing/2010/main" val="0"/>
                        </a:ext>
                      </a:extLst>
                    </a:blip>
                    <a:stretch>
                      <a:fillRect/>
                    </a:stretch>
                  </pic:blipFill>
                  <pic:spPr>
                    <a:xfrm>
                      <a:off x="0" y="0"/>
                      <a:ext cx="5400000" cy="2702156"/>
                    </a:xfrm>
                    <a:prstGeom prst="rect">
                      <a:avLst/>
                    </a:prstGeom>
                  </pic:spPr>
                </pic:pic>
              </a:graphicData>
            </a:graphic>
          </wp:inline>
        </w:drawing>
      </w:r>
    </w:p>
    <w:p w14:paraId="33F7EA88" w14:textId="4466CA7E" w:rsidR="00B164BA" w:rsidRPr="00B164BA" w:rsidRDefault="00B164BA" w:rsidP="00B164BA">
      <w:pPr>
        <w:pStyle w:val="Kpalrs"/>
        <w:spacing w:after="360"/>
        <w:jc w:val="center"/>
        <w:rPr>
          <w:rFonts w:ascii="Times New Roman" w:hAnsi="Times New Roman" w:cs="Times New Roman"/>
          <w:b/>
          <w:bCs/>
          <w:i w:val="0"/>
          <w:iCs w:val="0"/>
          <w:noProof/>
        </w:rPr>
      </w:pPr>
      <w:r w:rsidRPr="00B164BA">
        <w:rPr>
          <w:rFonts w:ascii="Times New Roman" w:hAnsi="Times New Roman" w:cs="Times New Roman"/>
          <w:b/>
          <w:bCs/>
          <w:i w:val="0"/>
          <w:iCs w:val="0"/>
          <w:noProof/>
        </w:rPr>
        <w:fldChar w:fldCharType="begin"/>
      </w:r>
      <w:r w:rsidRPr="00B164BA">
        <w:rPr>
          <w:rFonts w:ascii="Times New Roman" w:hAnsi="Times New Roman" w:cs="Times New Roman"/>
          <w:b/>
          <w:bCs/>
          <w:i w:val="0"/>
          <w:iCs w:val="0"/>
          <w:noProof/>
        </w:rPr>
        <w:instrText xml:space="preserve"> SEQ ábra \* ARABIC </w:instrText>
      </w:r>
      <w:r w:rsidRPr="00B164BA">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12</w:t>
      </w:r>
      <w:r w:rsidRPr="00B164BA">
        <w:rPr>
          <w:rFonts w:ascii="Times New Roman" w:hAnsi="Times New Roman" w:cs="Times New Roman"/>
          <w:b/>
          <w:bCs/>
          <w:i w:val="0"/>
          <w:iCs w:val="0"/>
          <w:noProof/>
        </w:rPr>
        <w:fldChar w:fldCharType="end"/>
      </w:r>
      <w:r w:rsidRPr="00B164BA">
        <w:rPr>
          <w:rFonts w:ascii="Times New Roman" w:hAnsi="Times New Roman" w:cs="Times New Roman"/>
          <w:b/>
          <w:bCs/>
          <w:i w:val="0"/>
          <w:iCs w:val="0"/>
          <w:noProof/>
        </w:rPr>
        <w:t>. ábra - Adatmodell</w:t>
      </w:r>
    </w:p>
    <w:p w14:paraId="5D5AE086" w14:textId="27CDD8BC" w:rsidR="00941786" w:rsidRDefault="00941786" w:rsidP="00941786">
      <w:pPr>
        <w:pStyle w:val="Cmsor2"/>
      </w:pPr>
      <w:bookmarkStart w:id="63" w:name="_Toc102383641"/>
      <w:r>
        <w:lastRenderedPageBreak/>
        <w:t>Egyed-kapcsolat diagram</w:t>
      </w:r>
      <w:bookmarkEnd w:id="63"/>
      <w:r>
        <w:t xml:space="preserve"> </w:t>
      </w:r>
    </w:p>
    <w:p w14:paraId="5243EA72" w14:textId="77777777" w:rsidR="007F5998" w:rsidRDefault="007F5998" w:rsidP="007F5998">
      <w:pPr>
        <w:pStyle w:val="Szvegtrzs"/>
        <w:keepNext/>
        <w:spacing w:line="360" w:lineRule="auto"/>
        <w:jc w:val="center"/>
      </w:pPr>
      <w:r>
        <w:rPr>
          <w:noProof/>
        </w:rPr>
        <w:drawing>
          <wp:inline distT="0" distB="0" distL="0" distR="0" wp14:anchorId="1685735A" wp14:editId="7B738813">
            <wp:extent cx="5400000" cy="3090291"/>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90291"/>
                    </a:xfrm>
                    <a:prstGeom prst="rect">
                      <a:avLst/>
                    </a:prstGeom>
                  </pic:spPr>
                </pic:pic>
              </a:graphicData>
            </a:graphic>
          </wp:inline>
        </w:drawing>
      </w:r>
    </w:p>
    <w:p w14:paraId="4E00BCF8" w14:textId="70F70CD4" w:rsidR="007F5998" w:rsidRPr="007F5998" w:rsidRDefault="007F5998" w:rsidP="007F5998">
      <w:pPr>
        <w:pStyle w:val="Kpalrs"/>
        <w:spacing w:after="360"/>
        <w:jc w:val="center"/>
        <w:rPr>
          <w:rFonts w:ascii="Times New Roman" w:hAnsi="Times New Roman" w:cs="Times New Roman"/>
          <w:b/>
          <w:bCs/>
          <w:i w:val="0"/>
          <w:iCs w:val="0"/>
          <w:noProof/>
        </w:rPr>
      </w:pPr>
      <w:r w:rsidRPr="007F5998">
        <w:rPr>
          <w:rFonts w:ascii="Times New Roman" w:hAnsi="Times New Roman" w:cs="Times New Roman"/>
          <w:b/>
          <w:bCs/>
          <w:i w:val="0"/>
          <w:iCs w:val="0"/>
          <w:noProof/>
        </w:rPr>
        <w:fldChar w:fldCharType="begin"/>
      </w:r>
      <w:r w:rsidRPr="007F5998">
        <w:rPr>
          <w:rFonts w:ascii="Times New Roman" w:hAnsi="Times New Roman" w:cs="Times New Roman"/>
          <w:b/>
          <w:bCs/>
          <w:i w:val="0"/>
          <w:iCs w:val="0"/>
          <w:noProof/>
        </w:rPr>
        <w:instrText xml:space="preserve"> SEQ ábra \* ARABIC </w:instrText>
      </w:r>
      <w:r w:rsidRPr="007F5998">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13</w:t>
      </w:r>
      <w:r w:rsidRPr="007F5998">
        <w:rPr>
          <w:rFonts w:ascii="Times New Roman" w:hAnsi="Times New Roman" w:cs="Times New Roman"/>
          <w:b/>
          <w:bCs/>
          <w:i w:val="0"/>
          <w:iCs w:val="0"/>
          <w:noProof/>
        </w:rPr>
        <w:fldChar w:fldCharType="end"/>
      </w:r>
      <w:r w:rsidRPr="007F5998">
        <w:rPr>
          <w:rFonts w:ascii="Times New Roman" w:hAnsi="Times New Roman" w:cs="Times New Roman"/>
          <w:b/>
          <w:bCs/>
          <w:i w:val="0"/>
          <w:iCs w:val="0"/>
          <w:noProof/>
        </w:rPr>
        <w:t>. ábra - Egyed-kapcsolat diagram</w:t>
      </w:r>
    </w:p>
    <w:p w14:paraId="4C4EE37F" w14:textId="1085A087" w:rsidR="00941786" w:rsidRDefault="00941786" w:rsidP="00941786">
      <w:pPr>
        <w:pStyle w:val="Cmsor2"/>
      </w:pPr>
      <w:bookmarkStart w:id="64" w:name="_Toc102383642"/>
      <w:r>
        <w:t>Kulcsok és megszorítások</w:t>
      </w:r>
      <w:bookmarkEnd w:id="64"/>
      <w:r>
        <w:t xml:space="preserve"> </w:t>
      </w:r>
    </w:p>
    <w:p w14:paraId="6E087E40"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5" w:name="_Toc102383643"/>
      <w:bookmarkEnd w:id="65"/>
    </w:p>
    <w:p w14:paraId="73E1D156"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6" w:name="_Toc102383644"/>
      <w:bookmarkEnd w:id="66"/>
    </w:p>
    <w:p w14:paraId="6CFFA0AD"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7" w:name="_Toc102383645"/>
      <w:bookmarkEnd w:id="67"/>
    </w:p>
    <w:p w14:paraId="689252F4"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68" w:name="_Toc102383646"/>
      <w:bookmarkEnd w:id="68"/>
    </w:p>
    <w:p w14:paraId="255A14E5"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69" w:name="_Toc102383647"/>
      <w:bookmarkEnd w:id="69"/>
    </w:p>
    <w:p w14:paraId="398F546B"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0" w:name="_Toc102383648"/>
      <w:bookmarkEnd w:id="70"/>
    </w:p>
    <w:p w14:paraId="6C6BC989"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1" w:name="_Toc102383649"/>
      <w:bookmarkEnd w:id="71"/>
    </w:p>
    <w:p w14:paraId="1C085747"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2" w:name="_Toc102383650"/>
      <w:bookmarkEnd w:id="72"/>
    </w:p>
    <w:p w14:paraId="63A2D42A" w14:textId="7E1F90F1" w:rsidR="00545EF6" w:rsidRDefault="00545EF6" w:rsidP="00545EF6">
      <w:pPr>
        <w:pStyle w:val="Cmsor3"/>
      </w:pPr>
      <w:bookmarkStart w:id="73" w:name="_Toc102383651"/>
      <w:r>
        <w:t>Elsődleges kulcsok</w:t>
      </w:r>
      <w:bookmarkEnd w:id="73"/>
      <w:r>
        <w:t xml:space="preserve"> </w:t>
      </w:r>
    </w:p>
    <w:p w14:paraId="78B23DC6" w14:textId="120228AB" w:rsidR="00545EF6" w:rsidRDefault="00545EF6" w:rsidP="00545EF6">
      <w:pPr>
        <w:pStyle w:val="Szvegtrzs"/>
        <w:spacing w:line="360" w:lineRule="auto"/>
        <w:jc w:val="both"/>
      </w:pPr>
      <w:r w:rsidRPr="00816CC6">
        <w:rPr>
          <w:b/>
          <w:bCs/>
        </w:rPr>
        <w:t>USER tábla:</w:t>
      </w:r>
      <w:r>
        <w:t xml:space="preserve"> </w:t>
      </w:r>
      <w:proofErr w:type="spellStart"/>
      <w:r>
        <w:t>UserID</w:t>
      </w:r>
      <w:proofErr w:type="spellEnd"/>
    </w:p>
    <w:p w14:paraId="68F8D20F" w14:textId="3BA10DFF" w:rsidR="00545EF6" w:rsidRDefault="00545EF6" w:rsidP="00545EF6">
      <w:pPr>
        <w:pStyle w:val="Szvegtrzs"/>
        <w:spacing w:line="360" w:lineRule="auto"/>
        <w:jc w:val="both"/>
      </w:pPr>
      <w:r w:rsidRPr="00816CC6">
        <w:rPr>
          <w:b/>
          <w:bCs/>
        </w:rPr>
        <w:t>Driver tábla:</w:t>
      </w:r>
      <w:r>
        <w:t xml:space="preserve"> </w:t>
      </w:r>
      <w:proofErr w:type="spellStart"/>
      <w:r>
        <w:t>DriverID</w:t>
      </w:r>
      <w:proofErr w:type="spellEnd"/>
    </w:p>
    <w:p w14:paraId="2C9F707A" w14:textId="7ACAADFE" w:rsidR="00545EF6" w:rsidRDefault="00545EF6" w:rsidP="00545EF6">
      <w:pPr>
        <w:pStyle w:val="Szvegtrzs"/>
        <w:spacing w:line="360" w:lineRule="auto"/>
        <w:jc w:val="both"/>
      </w:pPr>
      <w:r w:rsidRPr="00816CC6">
        <w:rPr>
          <w:b/>
          <w:bCs/>
        </w:rPr>
        <w:t>CAR tábla:</w:t>
      </w:r>
      <w:r>
        <w:t xml:space="preserve"> </w:t>
      </w:r>
      <w:proofErr w:type="spellStart"/>
      <w:r>
        <w:t>CarID</w:t>
      </w:r>
      <w:proofErr w:type="spellEnd"/>
    </w:p>
    <w:p w14:paraId="7BAAC8CA" w14:textId="2BBC238A" w:rsidR="00545EF6" w:rsidRDefault="00545EF6" w:rsidP="00545EF6">
      <w:pPr>
        <w:pStyle w:val="Szvegtrzs"/>
        <w:spacing w:line="360" w:lineRule="auto"/>
        <w:jc w:val="both"/>
      </w:pPr>
      <w:r w:rsidRPr="00816CC6">
        <w:rPr>
          <w:b/>
          <w:bCs/>
        </w:rPr>
        <w:t>ROUTE tábla:</w:t>
      </w:r>
      <w:r>
        <w:t xml:space="preserve"> </w:t>
      </w:r>
      <w:proofErr w:type="spellStart"/>
      <w:r>
        <w:t>RouteID</w:t>
      </w:r>
      <w:proofErr w:type="spellEnd"/>
    </w:p>
    <w:p w14:paraId="61E5F0BB" w14:textId="46E22BB2" w:rsidR="00545EF6" w:rsidRDefault="00545EF6" w:rsidP="00545EF6">
      <w:pPr>
        <w:pStyle w:val="Szvegtrzs"/>
        <w:spacing w:line="360" w:lineRule="auto"/>
        <w:jc w:val="both"/>
      </w:pPr>
      <w:r w:rsidRPr="00816CC6">
        <w:rPr>
          <w:b/>
          <w:bCs/>
        </w:rPr>
        <w:t>PASSENGER tábla:</w:t>
      </w:r>
      <w:r>
        <w:t xml:space="preserve"> </w:t>
      </w:r>
      <w:proofErr w:type="spellStart"/>
      <w:r>
        <w:t>PassengerID</w:t>
      </w:r>
      <w:proofErr w:type="spellEnd"/>
    </w:p>
    <w:p w14:paraId="4D511FCF" w14:textId="77777777" w:rsidR="00545EF6" w:rsidRDefault="00545EF6" w:rsidP="00545EF6">
      <w:pPr>
        <w:pStyle w:val="Cmsor3"/>
      </w:pPr>
      <w:bookmarkStart w:id="74" w:name="_Toc102383652"/>
      <w:r>
        <w:t>Másodlagos kulcsok</w:t>
      </w:r>
      <w:bookmarkEnd w:id="74"/>
      <w:r>
        <w:t xml:space="preserve"> </w:t>
      </w:r>
    </w:p>
    <w:p w14:paraId="3C3E14ED" w14:textId="3121AE02" w:rsidR="00545EF6" w:rsidRDefault="00545EF6" w:rsidP="00545EF6">
      <w:pPr>
        <w:pStyle w:val="Szvegtrzs"/>
        <w:spacing w:line="360" w:lineRule="auto"/>
        <w:jc w:val="both"/>
      </w:pPr>
      <w:r w:rsidRPr="00816CC6">
        <w:rPr>
          <w:b/>
          <w:bCs/>
        </w:rPr>
        <w:t>Driver tábla:</w:t>
      </w:r>
      <w:r>
        <w:t xml:space="preserve"> </w:t>
      </w:r>
      <w:proofErr w:type="spellStart"/>
      <w:r>
        <w:t>UserID</w:t>
      </w:r>
      <w:proofErr w:type="spellEnd"/>
      <w:r>
        <w:t xml:space="preserve">, </w:t>
      </w:r>
      <w:proofErr w:type="spellStart"/>
      <w:r>
        <w:t>CarID</w:t>
      </w:r>
      <w:proofErr w:type="spellEnd"/>
    </w:p>
    <w:p w14:paraId="34B5A1F0" w14:textId="245E24E5" w:rsidR="00545EF6" w:rsidRDefault="00545EF6" w:rsidP="00545EF6">
      <w:pPr>
        <w:pStyle w:val="Szvegtrzs"/>
        <w:spacing w:line="360" w:lineRule="auto"/>
        <w:jc w:val="both"/>
      </w:pPr>
      <w:r w:rsidRPr="00816CC6">
        <w:rPr>
          <w:b/>
          <w:bCs/>
        </w:rPr>
        <w:t>ROUTE tábla:</w:t>
      </w:r>
      <w:r>
        <w:t xml:space="preserve"> </w:t>
      </w:r>
      <w:proofErr w:type="spellStart"/>
      <w:r>
        <w:t>CarID</w:t>
      </w:r>
      <w:proofErr w:type="spellEnd"/>
    </w:p>
    <w:p w14:paraId="371245DC" w14:textId="62ACCEA2" w:rsidR="00545EF6" w:rsidRDefault="00545EF6" w:rsidP="00545EF6">
      <w:pPr>
        <w:pStyle w:val="Szvegtrzs"/>
        <w:spacing w:line="360" w:lineRule="auto"/>
        <w:jc w:val="both"/>
      </w:pPr>
      <w:r w:rsidRPr="00816CC6">
        <w:rPr>
          <w:b/>
          <w:bCs/>
        </w:rPr>
        <w:t>PASSENGER tábla:</w:t>
      </w:r>
      <w:r>
        <w:t xml:space="preserve"> </w:t>
      </w:r>
      <w:proofErr w:type="spellStart"/>
      <w:r>
        <w:t>UserID</w:t>
      </w:r>
      <w:proofErr w:type="spellEnd"/>
      <w:r>
        <w:t xml:space="preserve">, </w:t>
      </w:r>
      <w:proofErr w:type="spellStart"/>
      <w:r>
        <w:t>RouteID</w:t>
      </w:r>
      <w:proofErr w:type="spellEnd"/>
      <w:r>
        <w:t xml:space="preserve"> </w:t>
      </w:r>
    </w:p>
    <w:p w14:paraId="530EE24F" w14:textId="77777777" w:rsidR="00545EF6" w:rsidRDefault="00545EF6" w:rsidP="00545EF6">
      <w:pPr>
        <w:pStyle w:val="Cmsor3"/>
      </w:pPr>
      <w:bookmarkStart w:id="75" w:name="_Toc102383653"/>
      <w:r>
        <w:lastRenderedPageBreak/>
        <w:t>Megszorítások</w:t>
      </w:r>
      <w:bookmarkEnd w:id="75"/>
      <w:r>
        <w:t xml:space="preserve"> </w:t>
      </w:r>
    </w:p>
    <w:p w14:paraId="7D0CE549" w14:textId="77777777" w:rsidR="00545EF6" w:rsidRPr="009A0450" w:rsidRDefault="00545EF6" w:rsidP="00545EF6">
      <w:pPr>
        <w:pStyle w:val="Szvegtrzs"/>
        <w:spacing w:line="360" w:lineRule="auto"/>
        <w:jc w:val="both"/>
        <w:rPr>
          <w:b/>
          <w:bCs/>
        </w:rPr>
      </w:pPr>
      <w:r w:rsidRPr="009A0450">
        <w:rPr>
          <w:b/>
          <w:bCs/>
        </w:rPr>
        <w:t>USER tábla:</w:t>
      </w:r>
    </w:p>
    <w:p w14:paraId="72C513A2" w14:textId="318F8871" w:rsidR="00545EF6" w:rsidRDefault="00545EF6" w:rsidP="009A0450">
      <w:pPr>
        <w:pStyle w:val="Szvegtrzs"/>
        <w:numPr>
          <w:ilvl w:val="0"/>
          <w:numId w:val="23"/>
        </w:numPr>
        <w:spacing w:line="360" w:lineRule="auto"/>
        <w:jc w:val="both"/>
      </w:pPr>
      <w:r>
        <w:t>Az alkalmazás használójának minimum 18</w:t>
      </w:r>
      <w:r w:rsidR="009C55EB">
        <w:t xml:space="preserve"> </w:t>
      </w:r>
      <w:r>
        <w:t xml:space="preserve">évesnek kell lennie (jelenlegi dátum </w:t>
      </w:r>
      <w:r w:rsidR="00432B3A">
        <w:t>-</w:t>
      </w:r>
      <w:r>
        <w:t xml:space="preserve"> születési dátum &gt;=18)</w:t>
      </w:r>
    </w:p>
    <w:p w14:paraId="0D8F2045" w14:textId="77777777" w:rsidR="00545EF6" w:rsidRPr="009A0450" w:rsidRDefault="00545EF6" w:rsidP="00545EF6">
      <w:pPr>
        <w:pStyle w:val="Szvegtrzs"/>
        <w:spacing w:line="360" w:lineRule="auto"/>
        <w:jc w:val="both"/>
        <w:rPr>
          <w:b/>
          <w:bCs/>
        </w:rPr>
      </w:pPr>
      <w:r w:rsidRPr="009A0450">
        <w:rPr>
          <w:b/>
          <w:bCs/>
        </w:rPr>
        <w:t>DRIVER tábla:</w:t>
      </w:r>
    </w:p>
    <w:p w14:paraId="46D5B8A1" w14:textId="4F4BDFE1" w:rsidR="00545EF6" w:rsidRDefault="00545EF6" w:rsidP="009A0450">
      <w:pPr>
        <w:pStyle w:val="Szvegtrzs"/>
        <w:numPr>
          <w:ilvl w:val="0"/>
          <w:numId w:val="23"/>
        </w:numPr>
        <w:spacing w:line="360" w:lineRule="auto"/>
        <w:jc w:val="both"/>
      </w:pPr>
      <w:r>
        <w:t>A jogosítvány megléte nem lehet régebbi</w:t>
      </w:r>
      <w:r w:rsidR="009A0450">
        <w:t>,</w:t>
      </w:r>
      <w:r>
        <w:t xml:space="preserve"> mint a születési dátum</w:t>
      </w:r>
    </w:p>
    <w:p w14:paraId="1018CFDC" w14:textId="5A1894F5" w:rsidR="00545EF6" w:rsidRDefault="00545EF6" w:rsidP="009A0450">
      <w:pPr>
        <w:pStyle w:val="Szvegtrzs"/>
        <w:numPr>
          <w:ilvl w:val="0"/>
          <w:numId w:val="23"/>
        </w:numPr>
        <w:spacing w:line="360" w:lineRule="auto"/>
        <w:jc w:val="both"/>
      </w:pPr>
      <w:r>
        <w:t>A bűnözési pontok száma nem lehet 10-nél nagyobb</w:t>
      </w:r>
    </w:p>
    <w:p w14:paraId="22EAD675" w14:textId="77777777" w:rsidR="00545EF6" w:rsidRPr="009A0450" w:rsidRDefault="00545EF6" w:rsidP="00545EF6">
      <w:pPr>
        <w:pStyle w:val="Szvegtrzs"/>
        <w:spacing w:line="360" w:lineRule="auto"/>
        <w:jc w:val="both"/>
        <w:rPr>
          <w:b/>
          <w:bCs/>
        </w:rPr>
      </w:pPr>
      <w:r w:rsidRPr="009A0450">
        <w:rPr>
          <w:b/>
          <w:bCs/>
        </w:rPr>
        <w:t xml:space="preserve">CAR tábla: </w:t>
      </w:r>
    </w:p>
    <w:p w14:paraId="26320E70" w14:textId="2CD889CA" w:rsidR="00545EF6" w:rsidRDefault="00545EF6" w:rsidP="009A0450">
      <w:pPr>
        <w:pStyle w:val="Szvegtrzs"/>
        <w:numPr>
          <w:ilvl w:val="0"/>
          <w:numId w:val="24"/>
        </w:numPr>
        <w:spacing w:line="360" w:lineRule="auto"/>
        <w:jc w:val="both"/>
      </w:pPr>
      <w:r>
        <w:t>A szabad helyek száma nem lehet nagyobb</w:t>
      </w:r>
      <w:r w:rsidR="009A0450">
        <w:t>,</w:t>
      </w:r>
      <w:r>
        <w:t xml:space="preserve"> mint a férőhelyek száma (ha csak autók lesznek az adatbázisunkban akkor nem lehet pl. 5-nél nagyobb)</w:t>
      </w:r>
    </w:p>
    <w:p w14:paraId="6960A08C" w14:textId="0A2AD610" w:rsidR="00545EF6" w:rsidRDefault="00545EF6" w:rsidP="009A0450">
      <w:pPr>
        <w:pStyle w:val="Szvegtrzs"/>
        <w:numPr>
          <w:ilvl w:val="0"/>
          <w:numId w:val="24"/>
        </w:numPr>
        <w:spacing w:line="360" w:lineRule="auto"/>
        <w:jc w:val="both"/>
      </w:pPr>
      <w:r>
        <w:t>A rendszámtáblán a rendszámnak megfelelő formátumban kell szerepelnie</w:t>
      </w:r>
      <w:r w:rsidR="009A0450">
        <w:t>,</w:t>
      </w:r>
      <w:r>
        <w:t xml:space="preserve"> azaz 3 betű kötőjel és 3 szám</w:t>
      </w:r>
    </w:p>
    <w:p w14:paraId="3AFC0E1A" w14:textId="77777777" w:rsidR="00545EF6" w:rsidRPr="009A0450" w:rsidRDefault="00545EF6" w:rsidP="00545EF6">
      <w:pPr>
        <w:pStyle w:val="Szvegtrzs"/>
        <w:spacing w:line="360" w:lineRule="auto"/>
        <w:jc w:val="both"/>
        <w:rPr>
          <w:b/>
          <w:bCs/>
        </w:rPr>
      </w:pPr>
      <w:r w:rsidRPr="009A0450">
        <w:rPr>
          <w:b/>
          <w:bCs/>
        </w:rPr>
        <w:t>ROUTE tábla:</w:t>
      </w:r>
    </w:p>
    <w:p w14:paraId="72B5BCDB" w14:textId="5437EFA6" w:rsidR="00545EF6" w:rsidRDefault="00545EF6" w:rsidP="009A0450">
      <w:pPr>
        <w:pStyle w:val="Szvegtrzs"/>
        <w:numPr>
          <w:ilvl w:val="0"/>
          <w:numId w:val="25"/>
        </w:numPr>
        <w:spacing w:line="360" w:lineRule="auto"/>
        <w:jc w:val="both"/>
      </w:pPr>
      <w:r>
        <w:t>A célállomás nem lehet országon kívüli</w:t>
      </w:r>
    </w:p>
    <w:p w14:paraId="411B0D5A" w14:textId="4E3390F1" w:rsidR="00545EF6" w:rsidRDefault="00545EF6" w:rsidP="009A0450">
      <w:pPr>
        <w:pStyle w:val="Szvegtrzs"/>
        <w:numPr>
          <w:ilvl w:val="0"/>
          <w:numId w:val="25"/>
        </w:numPr>
        <w:spacing w:line="360" w:lineRule="auto"/>
        <w:jc w:val="both"/>
      </w:pPr>
      <w:r>
        <w:t>A fuvar ára nem lehet 6 számjegynél nagyobb jegyű</w:t>
      </w:r>
    </w:p>
    <w:p w14:paraId="7044FFE3" w14:textId="269578E6" w:rsidR="00545EF6" w:rsidRDefault="00545EF6" w:rsidP="009A0450">
      <w:pPr>
        <w:pStyle w:val="Szvegtrzs"/>
        <w:numPr>
          <w:ilvl w:val="0"/>
          <w:numId w:val="25"/>
        </w:numPr>
        <w:spacing w:line="360" w:lineRule="auto"/>
        <w:jc w:val="both"/>
      </w:pPr>
      <w:r>
        <w:t>Az indulási dátum nem lehet az aktuális dátumnál nagyobb</w:t>
      </w:r>
    </w:p>
    <w:p w14:paraId="3CEF2D08" w14:textId="494317FF" w:rsidR="00941786" w:rsidRDefault="00941786" w:rsidP="00941786">
      <w:pPr>
        <w:pStyle w:val="Cmsor2"/>
      </w:pPr>
      <w:bookmarkStart w:id="76" w:name="_Toc102383654"/>
      <w:r>
        <w:t>Tárolt eljárások</w:t>
      </w:r>
      <w:bookmarkEnd w:id="76"/>
      <w:r>
        <w:t xml:space="preserve"> </w:t>
      </w:r>
    </w:p>
    <w:p w14:paraId="2DFC76B7" w14:textId="4D53C383" w:rsidR="00D94F3C" w:rsidRPr="00D94F3C" w:rsidRDefault="00D94F3C" w:rsidP="00D94F3C">
      <w:pPr>
        <w:pStyle w:val="Szvegtrzs"/>
        <w:spacing w:line="360" w:lineRule="auto"/>
        <w:jc w:val="both"/>
      </w:pPr>
      <w:r>
        <w:t>A</w:t>
      </w:r>
      <w:r w:rsidR="004208A3">
        <w:t xml:space="preserve">z adatbázisban tárolt eljárások a program üzemeltetését segítik. </w:t>
      </w:r>
    </w:p>
    <w:p w14:paraId="0110AE39" w14:textId="3E22E45D" w:rsidR="00B31C04" w:rsidRDefault="00D94F3C" w:rsidP="00D94F3C">
      <w:pPr>
        <w:pStyle w:val="Szvegtrzs"/>
        <w:numPr>
          <w:ilvl w:val="0"/>
          <w:numId w:val="26"/>
        </w:numPr>
        <w:spacing w:line="360" w:lineRule="auto"/>
        <w:jc w:val="both"/>
      </w:pPr>
      <w:proofErr w:type="spellStart"/>
      <w:r>
        <w:t>CreateUser</w:t>
      </w:r>
      <w:proofErr w:type="spellEnd"/>
      <w:r>
        <w:t xml:space="preserve">: </w:t>
      </w:r>
      <w:r w:rsidR="0057627F">
        <w:t xml:space="preserve">Az applikációban megadott adatok alapján automatikusan hoz létre egy új felhasználót. Az ID kiosztás is automatikusan történik. </w:t>
      </w:r>
    </w:p>
    <w:p w14:paraId="04A5BA5B" w14:textId="1DB4414C" w:rsidR="00D94F3C" w:rsidRDefault="00D94F3C" w:rsidP="00D94F3C">
      <w:pPr>
        <w:pStyle w:val="Szvegtrzs"/>
        <w:numPr>
          <w:ilvl w:val="0"/>
          <w:numId w:val="26"/>
        </w:numPr>
        <w:spacing w:line="360" w:lineRule="auto"/>
        <w:jc w:val="both"/>
      </w:pPr>
      <w:proofErr w:type="spellStart"/>
      <w:r>
        <w:t>AddDriver</w:t>
      </w:r>
      <w:proofErr w:type="spellEnd"/>
      <w:r>
        <w:t xml:space="preserve">: </w:t>
      </w:r>
      <w:r w:rsidR="005B3C9A" w:rsidRPr="005B3C9A">
        <w:t>Első használatkor rákérdez az app, hogy utazni vagy utaztatni szeretnénk</w:t>
      </w:r>
      <w:r w:rsidR="005B3C9A">
        <w:t>. A sofőr lehetőség választása esetén az applikáció felveszi a szükséges további adatokat és átadja az adatbázisnak, ami ezeket az adatokat automatikusan elmenti és ezek alapján létrehoz egy új sofőrt. Az ID kiosztás automatikusan történik.</w:t>
      </w:r>
      <w:r w:rsidR="00230916">
        <w:t xml:space="preserve"> </w:t>
      </w:r>
    </w:p>
    <w:p w14:paraId="3F787E4D" w14:textId="15A95F28" w:rsidR="005B3C9A" w:rsidRDefault="00D94F3C" w:rsidP="00A57210">
      <w:pPr>
        <w:pStyle w:val="Szvegtrzs"/>
        <w:pageBreakBefore/>
        <w:numPr>
          <w:ilvl w:val="0"/>
          <w:numId w:val="26"/>
        </w:numPr>
        <w:spacing w:line="360" w:lineRule="auto"/>
        <w:ind w:left="714" w:hanging="357"/>
        <w:jc w:val="both"/>
      </w:pPr>
      <w:proofErr w:type="spellStart"/>
      <w:r>
        <w:lastRenderedPageBreak/>
        <w:t>AddPassenger</w:t>
      </w:r>
      <w:proofErr w:type="spellEnd"/>
      <w:r>
        <w:t xml:space="preserve">: </w:t>
      </w:r>
      <w:r w:rsidR="005B3C9A" w:rsidRPr="005B3C9A">
        <w:t>Első használatkor rákérdez az app, hogy utazni vagy utaztatni szeretnénk</w:t>
      </w:r>
      <w:r w:rsidR="005B3C9A">
        <w:t>. Az utas lehetőség választása esetén az applikáció felveszi a szükséges további adatokat és átadja az adatbázisnak, ami ezeket az adatokat automatikusan elmenti és ezek alapján létrehoz egy új utast. Az ID kiosztás automatikusan történik.</w:t>
      </w:r>
      <w:r w:rsidR="00783E22">
        <w:t xml:space="preserve"> </w:t>
      </w:r>
    </w:p>
    <w:p w14:paraId="72665159" w14:textId="6EC1A37A" w:rsidR="00D94F3C" w:rsidRDefault="00D94F3C" w:rsidP="00D94F3C">
      <w:pPr>
        <w:pStyle w:val="Szvegtrzs"/>
        <w:numPr>
          <w:ilvl w:val="0"/>
          <w:numId w:val="26"/>
        </w:numPr>
        <w:spacing w:line="360" w:lineRule="auto"/>
        <w:jc w:val="both"/>
      </w:pPr>
      <w:proofErr w:type="spellStart"/>
      <w:r>
        <w:t>AddCar</w:t>
      </w:r>
      <w:proofErr w:type="spellEnd"/>
      <w:r>
        <w:t xml:space="preserve">: </w:t>
      </w:r>
      <w:r w:rsidR="007201F2" w:rsidRPr="007201F2">
        <w:t>Amennyiben sofőrök vagyunk, akkor megadhatjuk az autónk adatait, a szín és a márka kötelező mezők, hogy beazonosítható legyen a jármű az utas számára találkozáskor, a többi adat megadása opcionális.</w:t>
      </w:r>
      <w:r w:rsidR="007201F2">
        <w:t xml:space="preserve"> </w:t>
      </w:r>
      <w:r w:rsidR="00335A60">
        <w:t>Az applikációban megadott adatokat az adatbázis lementi és létrehoz egy új autót. Az ID kiosztás automatikusan történik.</w:t>
      </w:r>
    </w:p>
    <w:p w14:paraId="05779613" w14:textId="0B7FDD9D" w:rsidR="00941786" w:rsidRDefault="00941786" w:rsidP="00941786">
      <w:pPr>
        <w:pStyle w:val="Cmsor2"/>
      </w:pPr>
      <w:bookmarkStart w:id="77" w:name="_Toc102383655"/>
      <w:r>
        <w:t>Továbbfejlesztési ötletek</w:t>
      </w:r>
      <w:bookmarkEnd w:id="77"/>
      <w:r>
        <w:t xml:space="preserve"> </w:t>
      </w:r>
    </w:p>
    <w:p w14:paraId="436587C8" w14:textId="4D399C13" w:rsidR="00941786" w:rsidRDefault="005358C9" w:rsidP="00180080">
      <w:pPr>
        <w:pStyle w:val="Szvegtrzs"/>
        <w:spacing w:line="360" w:lineRule="auto"/>
        <w:jc w:val="both"/>
      </w:pPr>
      <w:r>
        <w:t xml:space="preserve">Továbbfejlesztési ötleteknek olyan lehetséges alkalmazás funkciókat találtunk ki, amik megkönnyíthetik a SZEAT-APP későbbi használatát. </w:t>
      </w:r>
    </w:p>
    <w:p w14:paraId="08163E35" w14:textId="6B1ACC95" w:rsidR="00B31C04" w:rsidRDefault="00D94F3C" w:rsidP="00EC7568">
      <w:pPr>
        <w:pStyle w:val="Szvegtrzs"/>
        <w:numPr>
          <w:ilvl w:val="0"/>
          <w:numId w:val="27"/>
        </w:numPr>
        <w:spacing w:line="360" w:lineRule="auto"/>
        <w:jc w:val="both"/>
      </w:pPr>
      <w:proofErr w:type="spellStart"/>
      <w:r w:rsidRPr="00AD5A05">
        <w:rPr>
          <w:b/>
          <w:bCs/>
        </w:rPr>
        <w:t>SelectCollege</w:t>
      </w:r>
      <w:proofErr w:type="spellEnd"/>
      <w:r w:rsidRPr="00AD5A05">
        <w:rPr>
          <w:b/>
          <w:bCs/>
        </w:rPr>
        <w:t>:</w:t>
      </w:r>
      <w:r>
        <w:t xml:space="preserve"> </w:t>
      </w:r>
      <w:r w:rsidR="009C29C5" w:rsidRPr="009C29C5">
        <w:t>Mivel az app egy egyetemisták számára fejlesztett megoldás, így beépített funkcióként ki lehetne választani az indulási helyként, hogy melyik kollégiumi portától induljon a fuvar. Természetesen más opció is megadható, ez csak kényelmi megoldás.</w:t>
      </w:r>
    </w:p>
    <w:p w14:paraId="6D00B194" w14:textId="394ECDDB" w:rsidR="00D94F3C" w:rsidRDefault="00D94F3C" w:rsidP="00EC7568">
      <w:pPr>
        <w:pStyle w:val="Szvegtrzs"/>
        <w:numPr>
          <w:ilvl w:val="0"/>
          <w:numId w:val="27"/>
        </w:numPr>
        <w:spacing w:line="360" w:lineRule="auto"/>
        <w:jc w:val="both"/>
      </w:pPr>
      <w:proofErr w:type="spellStart"/>
      <w:r w:rsidRPr="00AD5A05">
        <w:rPr>
          <w:b/>
          <w:bCs/>
        </w:rPr>
        <w:t>CreateRoute</w:t>
      </w:r>
      <w:proofErr w:type="spellEnd"/>
      <w:r w:rsidRPr="00AD5A05">
        <w:rPr>
          <w:b/>
          <w:bCs/>
        </w:rPr>
        <w:t>:</w:t>
      </w:r>
      <w:r w:rsidR="00AD5A05">
        <w:t xml:space="preserve"> </w:t>
      </w:r>
      <w:r w:rsidR="00AD5A05" w:rsidRPr="00AD5A05">
        <w:t>Nem alapvető szükséglet, de beépíthető olyan funkció, mely grafikusan megjeleníti a start és a cél közti útvonalat a könnyebb átláthatóság kedvéért, becsült utazási időt is lehet</w:t>
      </w:r>
      <w:r w:rsidR="00AD5A05">
        <w:t xml:space="preserve"> vele</w:t>
      </w:r>
      <w:r w:rsidR="00AD5A05" w:rsidRPr="00AD5A05">
        <w:t xml:space="preserve"> számolni.</w:t>
      </w:r>
      <w:r w:rsidR="00AD5A05">
        <w:t xml:space="preserve"> A funkció megvalósításához lehetséges más térkép rendszerek bevonása. </w:t>
      </w:r>
    </w:p>
    <w:p w14:paraId="3D0ED248" w14:textId="430820C4" w:rsidR="00D94F3C" w:rsidRDefault="00D94F3C" w:rsidP="00EC7568">
      <w:pPr>
        <w:pStyle w:val="Szvegtrzs"/>
        <w:numPr>
          <w:ilvl w:val="0"/>
          <w:numId w:val="27"/>
        </w:numPr>
        <w:spacing w:line="360" w:lineRule="auto"/>
        <w:jc w:val="both"/>
      </w:pPr>
      <w:proofErr w:type="spellStart"/>
      <w:r w:rsidRPr="007E48C4">
        <w:rPr>
          <w:b/>
          <w:bCs/>
        </w:rPr>
        <w:t>CreateSchedule</w:t>
      </w:r>
      <w:proofErr w:type="spellEnd"/>
      <w:r w:rsidRPr="007E48C4">
        <w:rPr>
          <w:b/>
          <w:bCs/>
        </w:rPr>
        <w:t>:</w:t>
      </w:r>
      <w:r>
        <w:t xml:space="preserve"> </w:t>
      </w:r>
      <w:r w:rsidR="007E48C4" w:rsidRPr="007E48C4">
        <w:t>Hogyha valaki már előre tudja, hogy minden héten egy bizonyos időpontban utazna vagy tudna utasokat szállítani, akkor előre is felviheti a menetrendet és eszerint tud tervezni a többi sofőr vagy utas is.</w:t>
      </w:r>
    </w:p>
    <w:p w14:paraId="092C792D" w14:textId="605A2E4A" w:rsidR="00D94F3C" w:rsidRPr="0083266E" w:rsidRDefault="00D94F3C" w:rsidP="00EC7568">
      <w:pPr>
        <w:pStyle w:val="Szvegtrzs"/>
        <w:numPr>
          <w:ilvl w:val="0"/>
          <w:numId w:val="27"/>
        </w:numPr>
        <w:spacing w:line="360" w:lineRule="auto"/>
        <w:jc w:val="both"/>
      </w:pPr>
      <w:proofErr w:type="spellStart"/>
      <w:r w:rsidRPr="008D5592">
        <w:rPr>
          <w:b/>
          <w:bCs/>
        </w:rPr>
        <w:t>RepeatRoute</w:t>
      </w:r>
      <w:proofErr w:type="spellEnd"/>
      <w:r w:rsidRPr="008D5592">
        <w:rPr>
          <w:b/>
          <w:bCs/>
        </w:rPr>
        <w:t>:</w:t>
      </w:r>
      <w:r>
        <w:t xml:space="preserve"> </w:t>
      </w:r>
      <w:r w:rsidR="008D5592" w:rsidRPr="008D5592">
        <w:t>Mikor új útvonalat akarunk létrehozni, felajánlja a korábbi már felvitt utakat és akár azokból is választhatunk. Az adatokat automatikusan kitölti a rendszer, ezzel gyorsítva a folyamatot.</w:t>
      </w:r>
    </w:p>
    <w:p w14:paraId="6630DF12" w14:textId="6B8696A1" w:rsidR="00180080" w:rsidRDefault="00180080" w:rsidP="00180080">
      <w:pPr>
        <w:pStyle w:val="Cmsor1"/>
        <w:jc w:val="both"/>
      </w:pPr>
      <w:bookmarkStart w:id="78" w:name="_Toc102383656"/>
      <w:r>
        <w:lastRenderedPageBreak/>
        <w:t>GUI terv</w:t>
      </w:r>
      <w:bookmarkEnd w:id="78"/>
      <w:r>
        <w:t xml:space="preserve"> </w:t>
      </w:r>
    </w:p>
    <w:p w14:paraId="1AFB1948" w14:textId="22DB8C8F" w:rsidR="00180080" w:rsidRDefault="00D62F59" w:rsidP="0083266E">
      <w:pPr>
        <w:pStyle w:val="Szvegtrzs"/>
        <w:spacing w:line="360" w:lineRule="auto"/>
        <w:jc w:val="both"/>
      </w:pPr>
      <w:r>
        <w:t xml:space="preserve">Csapatunk a GUI elkészítéséhez a </w:t>
      </w:r>
      <w:proofErr w:type="spellStart"/>
      <w:r w:rsidRPr="0064382C">
        <w:rPr>
          <w:b/>
          <w:bCs/>
        </w:rPr>
        <w:t>F</w:t>
      </w:r>
      <w:r w:rsidR="0064382C" w:rsidRPr="0064382C">
        <w:rPr>
          <w:b/>
          <w:bCs/>
        </w:rPr>
        <w:t>igma</w:t>
      </w:r>
      <w:proofErr w:type="spellEnd"/>
      <w:r>
        <w:t xml:space="preserve"> szoftvert</w:t>
      </w:r>
      <w:r w:rsidR="006552A7">
        <w:t xml:space="preserve"> használta, </w:t>
      </w:r>
      <w:r w:rsidR="007D3BC2">
        <w:t xml:space="preserve">GUI </w:t>
      </w:r>
      <w:r w:rsidR="006552A7">
        <w:t xml:space="preserve">tervünk </w:t>
      </w:r>
      <w:r w:rsidR="0064382C">
        <w:t xml:space="preserve">ezen a </w:t>
      </w:r>
      <w:hyperlink r:id="rId21" w:history="1">
        <w:r w:rsidR="0064382C" w:rsidRPr="0064382C">
          <w:rPr>
            <w:rStyle w:val="Hiperhivatkozs"/>
          </w:rPr>
          <w:t>linken</w:t>
        </w:r>
      </w:hyperlink>
      <w:r w:rsidR="0064382C">
        <w:t xml:space="preserve"> elérhető. </w:t>
      </w:r>
    </w:p>
    <w:p w14:paraId="090FE0E3" w14:textId="77777777" w:rsidR="00904020" w:rsidRDefault="00D74334" w:rsidP="00904020">
      <w:pPr>
        <w:pStyle w:val="Szvegtrzs"/>
        <w:keepNext/>
        <w:spacing w:line="360" w:lineRule="auto"/>
        <w:jc w:val="center"/>
      </w:pPr>
      <w:r>
        <w:rPr>
          <w:noProof/>
        </w:rPr>
        <w:drawing>
          <wp:inline distT="0" distB="0" distL="0" distR="0" wp14:anchorId="399CF197" wp14:editId="586F5847">
            <wp:extent cx="3363294" cy="7200000"/>
            <wp:effectExtent l="0" t="0" r="8890" b="127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3363294" cy="7200000"/>
                    </a:xfrm>
                    <a:prstGeom prst="rect">
                      <a:avLst/>
                    </a:prstGeom>
                  </pic:spPr>
                </pic:pic>
              </a:graphicData>
            </a:graphic>
          </wp:inline>
        </w:drawing>
      </w:r>
    </w:p>
    <w:p w14:paraId="4FC6BA9D" w14:textId="500425A8" w:rsidR="00F12143"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14</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nyitóképe, melyet belépéskor lát a felhasználó</w:t>
      </w:r>
    </w:p>
    <w:p w14:paraId="32E17344" w14:textId="77777777" w:rsidR="00904020" w:rsidRDefault="00D74334" w:rsidP="00904020">
      <w:pPr>
        <w:pStyle w:val="Szvegtrzs"/>
        <w:keepNext/>
        <w:spacing w:line="360" w:lineRule="auto"/>
        <w:jc w:val="center"/>
      </w:pPr>
      <w:r>
        <w:rPr>
          <w:noProof/>
        </w:rPr>
        <w:lastRenderedPageBreak/>
        <w:drawing>
          <wp:inline distT="0" distB="0" distL="0" distR="0" wp14:anchorId="5739E1C4" wp14:editId="32CFE77D">
            <wp:extent cx="3344516" cy="7200000"/>
            <wp:effectExtent l="0" t="0" r="889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0001D5E7" w14:textId="2F00E0D6" w:rsidR="00F12143"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15</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sofőrök számára fenntartott belépési felülete</w:t>
      </w:r>
    </w:p>
    <w:p w14:paraId="1184F75B" w14:textId="77777777" w:rsidR="00904020" w:rsidRDefault="00D74334" w:rsidP="00904020">
      <w:pPr>
        <w:pStyle w:val="Szvegtrzs"/>
        <w:keepNext/>
        <w:spacing w:line="360" w:lineRule="auto"/>
        <w:jc w:val="center"/>
      </w:pPr>
      <w:r>
        <w:rPr>
          <w:noProof/>
        </w:rPr>
        <w:lastRenderedPageBreak/>
        <w:drawing>
          <wp:inline distT="0" distB="0" distL="0" distR="0" wp14:anchorId="23D8045C" wp14:editId="3CC42F18">
            <wp:extent cx="3344516" cy="7200000"/>
            <wp:effectExtent l="0" t="0" r="889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24">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7318C098" w14:textId="2993BAAC" w:rsidR="00D74334"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16</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utasok számára fenntartott belépési felülete</w:t>
      </w:r>
    </w:p>
    <w:p w14:paraId="65F4298D" w14:textId="77777777" w:rsidR="00904020" w:rsidRDefault="00D74334" w:rsidP="00904020">
      <w:pPr>
        <w:pStyle w:val="Szvegtrzs"/>
        <w:keepNext/>
        <w:spacing w:line="360" w:lineRule="auto"/>
        <w:jc w:val="center"/>
      </w:pPr>
      <w:r>
        <w:rPr>
          <w:noProof/>
        </w:rPr>
        <w:lastRenderedPageBreak/>
        <w:drawing>
          <wp:inline distT="0" distB="0" distL="0" distR="0" wp14:anchorId="3A3372F2" wp14:editId="142E4D25">
            <wp:extent cx="3344516" cy="7200000"/>
            <wp:effectExtent l="0" t="0" r="8890" b="127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5">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BC6811F" w14:textId="2A83E6B5" w:rsidR="00D74334"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17</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 sofőrök számára fenntartott menü</w:t>
      </w:r>
    </w:p>
    <w:p w14:paraId="1430896A" w14:textId="77777777" w:rsidR="00291D78" w:rsidRDefault="00D74334" w:rsidP="00291D78">
      <w:pPr>
        <w:pStyle w:val="Szvegtrzs"/>
        <w:keepNext/>
        <w:spacing w:line="360" w:lineRule="auto"/>
        <w:jc w:val="center"/>
      </w:pPr>
      <w:r>
        <w:rPr>
          <w:noProof/>
        </w:rPr>
        <w:lastRenderedPageBreak/>
        <w:drawing>
          <wp:inline distT="0" distB="0" distL="0" distR="0" wp14:anchorId="7B377DA4" wp14:editId="655DD1D7">
            <wp:extent cx="3344516" cy="7200000"/>
            <wp:effectExtent l="0" t="0" r="8890" b="127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F75FBA2" w14:textId="185A8C7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18</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Fuvarok meghirdetésének felülete</w:t>
      </w:r>
    </w:p>
    <w:p w14:paraId="6566C753" w14:textId="77777777" w:rsidR="00291D78" w:rsidRDefault="00D74334" w:rsidP="00291D78">
      <w:pPr>
        <w:pStyle w:val="Szvegtrzs"/>
        <w:keepNext/>
        <w:spacing w:line="360" w:lineRule="auto"/>
        <w:jc w:val="center"/>
      </w:pPr>
      <w:r>
        <w:rPr>
          <w:noProof/>
        </w:rPr>
        <w:lastRenderedPageBreak/>
        <w:drawing>
          <wp:inline distT="0" distB="0" distL="0" distR="0" wp14:anchorId="40962436" wp14:editId="3D37B4A6">
            <wp:extent cx="3344516" cy="7200000"/>
            <wp:effectExtent l="0" t="0" r="8890" b="127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1CF34F5F" w14:textId="3FCEDB6D"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19</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 sofőrök ezen a felületen áttekinthetik a saját, meghirdetett fuvarjaikat</w:t>
      </w:r>
    </w:p>
    <w:p w14:paraId="10733D1E" w14:textId="77777777" w:rsidR="00291D78" w:rsidRDefault="00D74334" w:rsidP="00291D78">
      <w:pPr>
        <w:pStyle w:val="Szvegtrzs"/>
        <w:keepNext/>
        <w:spacing w:line="360" w:lineRule="auto"/>
        <w:jc w:val="center"/>
      </w:pPr>
      <w:r>
        <w:rPr>
          <w:noProof/>
        </w:rPr>
        <w:lastRenderedPageBreak/>
        <w:drawing>
          <wp:inline distT="0" distB="0" distL="0" distR="0" wp14:anchorId="188898F4" wp14:editId="1E1CEAFB">
            <wp:extent cx="3344516" cy="7200000"/>
            <wp:effectExtent l="0" t="0" r="8890" b="127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8">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44806B2A" w14:textId="530594C8"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20</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utasok számára fenntartott menü</w:t>
      </w:r>
    </w:p>
    <w:p w14:paraId="781668CE" w14:textId="77777777" w:rsidR="00291D78" w:rsidRDefault="00D74334" w:rsidP="00291D78">
      <w:pPr>
        <w:pStyle w:val="Szvegtrzs"/>
        <w:keepNext/>
        <w:spacing w:line="360" w:lineRule="auto"/>
        <w:jc w:val="center"/>
      </w:pPr>
      <w:r>
        <w:rPr>
          <w:noProof/>
        </w:rPr>
        <w:lastRenderedPageBreak/>
        <w:drawing>
          <wp:inline distT="0" distB="0" distL="0" distR="0" wp14:anchorId="16D9022B" wp14:editId="7033BBA7">
            <wp:extent cx="3344516" cy="7200000"/>
            <wp:effectExtent l="0" t="0" r="8890" b="1270"/>
            <wp:docPr id="27" name="Kép 27" descr="A képen szöveg, kü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kültéri, képernyőkép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33EBD50D" w14:textId="294B98D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21</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utasok számára fenntartott keresési felülete</w:t>
      </w:r>
    </w:p>
    <w:p w14:paraId="1609BEED" w14:textId="77777777" w:rsidR="00291D78" w:rsidRDefault="00D74334" w:rsidP="00291D78">
      <w:pPr>
        <w:pStyle w:val="Szvegtrzs"/>
        <w:keepNext/>
        <w:spacing w:line="360" w:lineRule="auto"/>
        <w:jc w:val="center"/>
      </w:pPr>
      <w:r>
        <w:rPr>
          <w:noProof/>
        </w:rPr>
        <w:lastRenderedPageBreak/>
        <w:drawing>
          <wp:inline distT="0" distB="0" distL="0" distR="0" wp14:anchorId="3FE39DFA" wp14:editId="447627EA">
            <wp:extent cx="3344516" cy="7200000"/>
            <wp:effectExtent l="0" t="0" r="8890" b="1270"/>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6A785E8A" w14:textId="270CB3C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22</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utasok ezen a felületen láthatják az aktuális utazásaikat</w:t>
      </w:r>
    </w:p>
    <w:p w14:paraId="50B1E541" w14:textId="77777777" w:rsidR="00291D78" w:rsidRDefault="00D74334" w:rsidP="00291D78">
      <w:pPr>
        <w:pStyle w:val="Szvegtrzs"/>
        <w:keepNext/>
        <w:spacing w:line="360" w:lineRule="auto"/>
        <w:jc w:val="center"/>
      </w:pPr>
      <w:r>
        <w:rPr>
          <w:noProof/>
        </w:rPr>
        <w:lastRenderedPageBreak/>
        <w:drawing>
          <wp:inline distT="0" distB="0" distL="0" distR="0" wp14:anchorId="5CCD85E8" wp14:editId="29572023">
            <wp:extent cx="3344516" cy="7200000"/>
            <wp:effectExtent l="0" t="0" r="8890" b="127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E44C71B" w14:textId="31F67F43"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23</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 ezen a felületen tud jelentkezni az adott fuvarra</w:t>
      </w:r>
    </w:p>
    <w:p w14:paraId="699C169B" w14:textId="77777777" w:rsidR="00020D28" w:rsidRDefault="00FA1EE3" w:rsidP="00020D28">
      <w:pPr>
        <w:pStyle w:val="Szvegtrzs"/>
        <w:keepNext/>
        <w:spacing w:line="360" w:lineRule="auto"/>
        <w:jc w:val="center"/>
      </w:pPr>
      <w:r>
        <w:rPr>
          <w:noProof/>
        </w:rPr>
        <w:lastRenderedPageBreak/>
        <w:drawing>
          <wp:inline distT="0" distB="0" distL="0" distR="0" wp14:anchorId="6AE04B09" wp14:editId="45EE373F">
            <wp:extent cx="3344516" cy="7200000"/>
            <wp:effectExtent l="0" t="0" r="8890" b="127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06156346" w14:textId="09E0382A" w:rsidR="00D74334" w:rsidRPr="00020D28" w:rsidRDefault="00020D2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Pr="00020D28">
        <w:rPr>
          <w:rFonts w:ascii="Times New Roman" w:hAnsi="Times New Roman" w:cs="Times New Roman"/>
          <w:b/>
          <w:bCs/>
          <w:i w:val="0"/>
          <w:iCs w:val="0"/>
          <w:noProof/>
        </w:rPr>
        <w:t>24</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 ezen a felületen látja az aktuális utazásával kapcsolatos információkat</w:t>
      </w:r>
    </w:p>
    <w:p w14:paraId="4DC41855" w14:textId="77777777" w:rsidR="00020D28" w:rsidRDefault="00291D78" w:rsidP="00020D28">
      <w:pPr>
        <w:pStyle w:val="Szvegtrzs"/>
        <w:keepNext/>
        <w:spacing w:line="360" w:lineRule="auto"/>
        <w:jc w:val="center"/>
      </w:pPr>
      <w:r>
        <w:rPr>
          <w:noProof/>
        </w:rPr>
        <w:lastRenderedPageBreak/>
        <w:drawing>
          <wp:inline distT="0" distB="0" distL="0" distR="0" wp14:anchorId="60B1FA0A" wp14:editId="78DC9701">
            <wp:extent cx="3344516" cy="7200000"/>
            <wp:effectExtent l="0" t="0" r="8890" b="1270"/>
            <wp:docPr id="31" name="Kép 31"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térkép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46D4D806" w14:textId="5E9CC940" w:rsidR="00291D78" w:rsidRPr="00020D28" w:rsidRDefault="00020D2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Pr="00020D28">
        <w:rPr>
          <w:rFonts w:ascii="Times New Roman" w:hAnsi="Times New Roman" w:cs="Times New Roman"/>
          <w:b/>
          <w:bCs/>
          <w:i w:val="0"/>
          <w:iCs w:val="0"/>
          <w:noProof/>
        </w:rPr>
        <w:t>25</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Ezen a felületen tekinthető meg térképen az útvonal</w:t>
      </w:r>
    </w:p>
    <w:p w14:paraId="51F9BCD0" w14:textId="74CD66AE" w:rsidR="00D74334" w:rsidRDefault="00D74334" w:rsidP="00D74334">
      <w:pPr>
        <w:pStyle w:val="Szvegtrzs"/>
        <w:spacing w:line="360" w:lineRule="auto"/>
        <w:jc w:val="right"/>
      </w:pPr>
    </w:p>
    <w:p w14:paraId="06E9095D" w14:textId="026F8D6A" w:rsidR="00D74334" w:rsidRDefault="00D74334" w:rsidP="00D74334">
      <w:pPr>
        <w:pStyle w:val="Szvegtrzs"/>
        <w:spacing w:line="360" w:lineRule="auto"/>
        <w:jc w:val="right"/>
      </w:pPr>
    </w:p>
    <w:sectPr w:rsidR="00D74334" w:rsidSect="00CF04E9">
      <w:headerReference w:type="default" r:id="rId34"/>
      <w:footerReference w:type="default" r:id="rId35"/>
      <w:type w:val="continuous"/>
      <w:pgSz w:w="11906" w:h="16838"/>
      <w:pgMar w:top="1134" w:right="1134" w:bottom="1134" w:left="1134" w:header="1134" w:footer="1134" w:gutter="0"/>
      <w:pgNumType w:start="0"/>
      <w:cols w:space="708"/>
      <w:titlePg/>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499A" w14:textId="77777777" w:rsidR="00BB07DC" w:rsidRDefault="00BB07DC">
      <w:r>
        <w:separator/>
      </w:r>
    </w:p>
  </w:endnote>
  <w:endnote w:type="continuationSeparator" w:id="0">
    <w:p w14:paraId="4765142B" w14:textId="77777777" w:rsidR="00BB07DC" w:rsidRDefault="00BB0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72680" w14:textId="4DE6FEFD" w:rsidR="006D345D" w:rsidRDefault="006D345D" w:rsidP="00053862">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35561"/>
      <w:docPartObj>
        <w:docPartGallery w:val="Page Numbers (Bottom of Page)"/>
        <w:docPartUnique/>
      </w:docPartObj>
    </w:sdtPr>
    <w:sdtEndPr/>
    <w:sdtContent>
      <w:p w14:paraId="68AC15D8" w14:textId="77777777" w:rsidR="00D93F35" w:rsidRDefault="00D93F35" w:rsidP="00053862">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6CD81" w14:textId="77777777" w:rsidR="00BB07DC" w:rsidRDefault="00BB07DC">
      <w:r>
        <w:separator/>
      </w:r>
    </w:p>
  </w:footnote>
  <w:footnote w:type="continuationSeparator" w:id="0">
    <w:p w14:paraId="79738594" w14:textId="77777777" w:rsidR="00BB07DC" w:rsidRDefault="00BB0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05AD" w14:textId="4F8EB026" w:rsidR="00D93F35" w:rsidRPr="00B8798D" w:rsidRDefault="00D93F35" w:rsidP="00B8798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BE903422"/>
    <w:name w:val="WW8Num1"/>
    <w:lvl w:ilvl="0">
      <w:start w:val="1"/>
      <w:numFmt w:val="decimal"/>
      <w:lvlText w:val="%1."/>
      <w:lvlJc w:val="left"/>
      <w:pPr>
        <w:ind w:left="360" w:hanging="360"/>
      </w:pPr>
      <w:rPr>
        <w:rFonts w:hint="default"/>
      </w:rPr>
    </w:lvl>
    <w:lvl w:ilvl="1">
      <w:start w:val="1"/>
      <w:numFmt w:val="none"/>
      <w:suff w:val="nothing"/>
      <w:lvlText w:val=""/>
      <w:lvlJc w:val="left"/>
      <w:pPr>
        <w:ind w:left="576" w:hanging="576"/>
      </w:pPr>
      <w:rPr>
        <w:rFonts w:hint="default"/>
      </w:rPr>
    </w:lvl>
    <w:lvl w:ilvl="2">
      <w:start w:val="1"/>
      <w:numFmt w:val="none"/>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00000003"/>
    <w:multiLevelType w:val="multilevel"/>
    <w:tmpl w:val="4A7E1E6A"/>
    <w:name w:val="WW8Num2"/>
    <w:lvl w:ilvl="0">
      <w:start w:val="1"/>
      <w:numFmt w:val="none"/>
      <w:pStyle w:val="Cm"/>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8C26B1"/>
    <w:multiLevelType w:val="hybridMultilevel"/>
    <w:tmpl w:val="1490404E"/>
    <w:name w:val="WW8Num1222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2CD1A63"/>
    <w:multiLevelType w:val="hybridMultilevel"/>
    <w:tmpl w:val="7E540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32E1E99"/>
    <w:multiLevelType w:val="hybridMultilevel"/>
    <w:tmpl w:val="262A7F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4E57F1D"/>
    <w:multiLevelType w:val="hybridMultilevel"/>
    <w:tmpl w:val="8B0A6B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6895369"/>
    <w:multiLevelType w:val="hybridMultilevel"/>
    <w:tmpl w:val="70527678"/>
    <w:name w:val="WW8Num12223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84D1E0F"/>
    <w:multiLevelType w:val="hybridMultilevel"/>
    <w:tmpl w:val="B8342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8C3FB3"/>
    <w:multiLevelType w:val="hybridMultilevel"/>
    <w:tmpl w:val="6CCAF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DBF04E5"/>
    <w:multiLevelType w:val="hybridMultilevel"/>
    <w:tmpl w:val="E5F4799C"/>
    <w:lvl w:ilvl="0" w:tplc="F26A7C20">
      <w:start w:val="1"/>
      <w:numFmt w:val="decimal"/>
      <w:pStyle w:val="Referencia"/>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0670080"/>
    <w:multiLevelType w:val="hybridMultilevel"/>
    <w:tmpl w:val="C7909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9EA4943"/>
    <w:multiLevelType w:val="hybridMultilevel"/>
    <w:tmpl w:val="B4BAEB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1E9173A"/>
    <w:multiLevelType w:val="hybridMultilevel"/>
    <w:tmpl w:val="652CA6A4"/>
    <w:name w:val="WW8Num12223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202453C"/>
    <w:multiLevelType w:val="multilevel"/>
    <w:tmpl w:val="CDB8C130"/>
    <w:name w:val="WW8Num123"/>
    <w:lvl w:ilvl="0">
      <w:start w:val="1"/>
      <w:numFmt w:val="decimal"/>
      <w:pStyle w:val="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3F7A2B"/>
    <w:multiLevelType w:val="hybridMultilevel"/>
    <w:tmpl w:val="22300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3C100AE"/>
    <w:multiLevelType w:val="multilevel"/>
    <w:tmpl w:val="42C02236"/>
    <w:name w:val="WW8Num12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Szakdoga-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D86ADA"/>
    <w:multiLevelType w:val="hybridMultilevel"/>
    <w:tmpl w:val="EB90801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60B551F"/>
    <w:multiLevelType w:val="hybridMultilevel"/>
    <w:tmpl w:val="BFC683A0"/>
    <w:name w:val="WW8Num1222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8A6108"/>
    <w:multiLevelType w:val="hybridMultilevel"/>
    <w:tmpl w:val="1C149F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EF7683"/>
    <w:multiLevelType w:val="hybridMultilevel"/>
    <w:tmpl w:val="9440DA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67219DF"/>
    <w:multiLevelType w:val="multilevel"/>
    <w:tmpl w:val="BD2CDD04"/>
    <w:name w:val="WW8Num12"/>
    <w:lvl w:ilvl="0">
      <w:start w:val="1"/>
      <w:numFmt w:val="decimal"/>
      <w:pStyle w:val="Szakdoga-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6FA72DC"/>
    <w:multiLevelType w:val="hybridMultilevel"/>
    <w:tmpl w:val="552ABE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358745F"/>
    <w:multiLevelType w:val="hybridMultilevel"/>
    <w:tmpl w:val="48D8FB76"/>
    <w:name w:val="WW8Num1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A9E028D"/>
    <w:multiLevelType w:val="multilevel"/>
    <w:tmpl w:val="D9FAE6FC"/>
    <w:lvl w:ilvl="0">
      <w:start w:val="1"/>
      <w:numFmt w:val="decimal"/>
      <w:lvlText w:val="%1."/>
      <w:lvlJc w:val="left"/>
      <w:pPr>
        <w:ind w:left="360" w:hanging="360"/>
      </w:pPr>
    </w:lvl>
    <w:lvl w:ilvl="1">
      <w:start w:val="1"/>
      <w:numFmt w:val="decimal"/>
      <w:pStyle w:val="Cmsor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541E04"/>
    <w:multiLevelType w:val="hybridMultilevel"/>
    <w:tmpl w:val="CF3E2272"/>
    <w:name w:val="WW8Num12223"/>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B536B4"/>
    <w:multiLevelType w:val="hybridMultilevel"/>
    <w:tmpl w:val="A490A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95C1F06"/>
    <w:multiLevelType w:val="hybridMultilevel"/>
    <w:tmpl w:val="D5829B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3D4664"/>
    <w:multiLevelType w:val="hybridMultilevel"/>
    <w:tmpl w:val="55A2B2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BB942F4"/>
    <w:multiLevelType w:val="hybridMultilevel"/>
    <w:tmpl w:val="871E24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18041121">
    <w:abstractNumId w:val="1"/>
  </w:num>
  <w:num w:numId="2" w16cid:durableId="585185212">
    <w:abstractNumId w:val="9"/>
  </w:num>
  <w:num w:numId="3" w16cid:durableId="2077973930">
    <w:abstractNumId w:val="20"/>
  </w:num>
  <w:num w:numId="4" w16cid:durableId="42945551">
    <w:abstractNumId w:val="23"/>
  </w:num>
  <w:num w:numId="5" w16cid:durableId="1342585905">
    <w:abstractNumId w:val="15"/>
  </w:num>
  <w:num w:numId="6" w16cid:durableId="1140800910">
    <w:abstractNumId w:val="13"/>
  </w:num>
  <w:num w:numId="7" w16cid:durableId="2094626592">
    <w:abstractNumId w:val="19"/>
  </w:num>
  <w:num w:numId="8" w16cid:durableId="1369450653">
    <w:abstractNumId w:val="27"/>
  </w:num>
  <w:num w:numId="9" w16cid:durableId="761343522">
    <w:abstractNumId w:val="18"/>
  </w:num>
  <w:num w:numId="10" w16cid:durableId="1656911766">
    <w:abstractNumId w:val="5"/>
  </w:num>
  <w:num w:numId="11" w16cid:durableId="673143769">
    <w:abstractNumId w:val="16"/>
  </w:num>
  <w:num w:numId="12" w16cid:durableId="1571036487">
    <w:abstractNumId w:val="28"/>
  </w:num>
  <w:num w:numId="13" w16cid:durableId="1314603968">
    <w:abstractNumId w:val="25"/>
  </w:num>
  <w:num w:numId="14" w16cid:durableId="518274463">
    <w:abstractNumId w:val="7"/>
  </w:num>
  <w:num w:numId="15" w16cid:durableId="627515435">
    <w:abstractNumId w:val="14"/>
  </w:num>
  <w:num w:numId="16" w16cid:durableId="311640118">
    <w:abstractNumId w:val="11"/>
  </w:num>
  <w:num w:numId="17" w16cid:durableId="320475385">
    <w:abstractNumId w:val="8"/>
  </w:num>
  <w:num w:numId="18" w16cid:durableId="592127956">
    <w:abstractNumId w:val="4"/>
  </w:num>
  <w:num w:numId="19" w16cid:durableId="1923680102">
    <w:abstractNumId w:val="10"/>
  </w:num>
  <w:num w:numId="20" w16cid:durableId="1646006637">
    <w:abstractNumId w:val="22"/>
  </w:num>
  <w:num w:numId="21" w16cid:durableId="1502895223">
    <w:abstractNumId w:val="21"/>
  </w:num>
  <w:num w:numId="22" w16cid:durableId="1955820521">
    <w:abstractNumId w:val="3"/>
  </w:num>
  <w:num w:numId="23" w16cid:durableId="1629900023">
    <w:abstractNumId w:val="24"/>
  </w:num>
  <w:num w:numId="24" w16cid:durableId="1005715707">
    <w:abstractNumId w:val="17"/>
  </w:num>
  <w:num w:numId="25" w16cid:durableId="758402613">
    <w:abstractNumId w:val="2"/>
  </w:num>
  <w:num w:numId="26" w16cid:durableId="433208960">
    <w:abstractNumId w:val="6"/>
  </w:num>
  <w:num w:numId="27" w16cid:durableId="1665741073">
    <w:abstractNumId w:val="12"/>
  </w:num>
  <w:num w:numId="28" w16cid:durableId="485782873">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B15"/>
    <w:rsid w:val="00000B2A"/>
    <w:rsid w:val="00001121"/>
    <w:rsid w:val="00001948"/>
    <w:rsid w:val="000022A3"/>
    <w:rsid w:val="00002E9C"/>
    <w:rsid w:val="0000323D"/>
    <w:rsid w:val="000032B9"/>
    <w:rsid w:val="0000342F"/>
    <w:rsid w:val="00003D76"/>
    <w:rsid w:val="00004111"/>
    <w:rsid w:val="0000419F"/>
    <w:rsid w:val="0000485E"/>
    <w:rsid w:val="00005B70"/>
    <w:rsid w:val="000063BA"/>
    <w:rsid w:val="00006622"/>
    <w:rsid w:val="00010264"/>
    <w:rsid w:val="00010567"/>
    <w:rsid w:val="000109FC"/>
    <w:rsid w:val="00010E10"/>
    <w:rsid w:val="000113C5"/>
    <w:rsid w:val="0001144E"/>
    <w:rsid w:val="000122DF"/>
    <w:rsid w:val="00012972"/>
    <w:rsid w:val="00012ACF"/>
    <w:rsid w:val="00012D97"/>
    <w:rsid w:val="00012DE2"/>
    <w:rsid w:val="0001311B"/>
    <w:rsid w:val="0001343B"/>
    <w:rsid w:val="000136F0"/>
    <w:rsid w:val="000139F5"/>
    <w:rsid w:val="00013CD7"/>
    <w:rsid w:val="00014918"/>
    <w:rsid w:val="000149A4"/>
    <w:rsid w:val="00015258"/>
    <w:rsid w:val="00015D84"/>
    <w:rsid w:val="00017922"/>
    <w:rsid w:val="00017CF1"/>
    <w:rsid w:val="00017E29"/>
    <w:rsid w:val="00020238"/>
    <w:rsid w:val="0002096B"/>
    <w:rsid w:val="00020B5A"/>
    <w:rsid w:val="00020C0A"/>
    <w:rsid w:val="00020D28"/>
    <w:rsid w:val="00020E52"/>
    <w:rsid w:val="000213C6"/>
    <w:rsid w:val="000223D1"/>
    <w:rsid w:val="00022F25"/>
    <w:rsid w:val="0002318C"/>
    <w:rsid w:val="00023B91"/>
    <w:rsid w:val="000249D1"/>
    <w:rsid w:val="00024D3E"/>
    <w:rsid w:val="000260B8"/>
    <w:rsid w:val="00026319"/>
    <w:rsid w:val="0002666A"/>
    <w:rsid w:val="00026814"/>
    <w:rsid w:val="000272C3"/>
    <w:rsid w:val="00027436"/>
    <w:rsid w:val="000274D1"/>
    <w:rsid w:val="0003007F"/>
    <w:rsid w:val="00030157"/>
    <w:rsid w:val="00030541"/>
    <w:rsid w:val="00030724"/>
    <w:rsid w:val="00030B73"/>
    <w:rsid w:val="000319F1"/>
    <w:rsid w:val="00031ABA"/>
    <w:rsid w:val="00031EF6"/>
    <w:rsid w:val="000320B3"/>
    <w:rsid w:val="00032AF3"/>
    <w:rsid w:val="00033B35"/>
    <w:rsid w:val="00034E31"/>
    <w:rsid w:val="00034F7D"/>
    <w:rsid w:val="00035646"/>
    <w:rsid w:val="000358A7"/>
    <w:rsid w:val="00036784"/>
    <w:rsid w:val="00036807"/>
    <w:rsid w:val="0003720D"/>
    <w:rsid w:val="00037F2D"/>
    <w:rsid w:val="0004009B"/>
    <w:rsid w:val="00041081"/>
    <w:rsid w:val="00041887"/>
    <w:rsid w:val="000424E6"/>
    <w:rsid w:val="00042C35"/>
    <w:rsid w:val="00043C78"/>
    <w:rsid w:val="000445CA"/>
    <w:rsid w:val="00044FB9"/>
    <w:rsid w:val="000451C5"/>
    <w:rsid w:val="00045471"/>
    <w:rsid w:val="000469D1"/>
    <w:rsid w:val="00046BAF"/>
    <w:rsid w:val="00046F11"/>
    <w:rsid w:val="000473CE"/>
    <w:rsid w:val="00050473"/>
    <w:rsid w:val="00051716"/>
    <w:rsid w:val="000525A1"/>
    <w:rsid w:val="0005279E"/>
    <w:rsid w:val="0005297D"/>
    <w:rsid w:val="00052AB6"/>
    <w:rsid w:val="00052ED1"/>
    <w:rsid w:val="00052FC1"/>
    <w:rsid w:val="000531A9"/>
    <w:rsid w:val="00053697"/>
    <w:rsid w:val="00053862"/>
    <w:rsid w:val="00053B63"/>
    <w:rsid w:val="00053FB2"/>
    <w:rsid w:val="000545B1"/>
    <w:rsid w:val="00054767"/>
    <w:rsid w:val="0005658E"/>
    <w:rsid w:val="00056833"/>
    <w:rsid w:val="000569BC"/>
    <w:rsid w:val="00056D11"/>
    <w:rsid w:val="00056FE2"/>
    <w:rsid w:val="000574C1"/>
    <w:rsid w:val="00057D85"/>
    <w:rsid w:val="0006123F"/>
    <w:rsid w:val="00061815"/>
    <w:rsid w:val="000625CA"/>
    <w:rsid w:val="000626C3"/>
    <w:rsid w:val="00062794"/>
    <w:rsid w:val="00063699"/>
    <w:rsid w:val="00063BC4"/>
    <w:rsid w:val="00063DE0"/>
    <w:rsid w:val="00064153"/>
    <w:rsid w:val="0006485B"/>
    <w:rsid w:val="00065460"/>
    <w:rsid w:val="00065B57"/>
    <w:rsid w:val="00065CC0"/>
    <w:rsid w:val="00066555"/>
    <w:rsid w:val="00066875"/>
    <w:rsid w:val="00067460"/>
    <w:rsid w:val="000678AD"/>
    <w:rsid w:val="000708E1"/>
    <w:rsid w:val="00070CFE"/>
    <w:rsid w:val="00071B71"/>
    <w:rsid w:val="00072444"/>
    <w:rsid w:val="00072609"/>
    <w:rsid w:val="00072E42"/>
    <w:rsid w:val="00073361"/>
    <w:rsid w:val="000733F3"/>
    <w:rsid w:val="0007354E"/>
    <w:rsid w:val="00073FCB"/>
    <w:rsid w:val="00074042"/>
    <w:rsid w:val="0007417E"/>
    <w:rsid w:val="000749B0"/>
    <w:rsid w:val="0007503D"/>
    <w:rsid w:val="0007571E"/>
    <w:rsid w:val="00075B03"/>
    <w:rsid w:val="00075C1B"/>
    <w:rsid w:val="00075C34"/>
    <w:rsid w:val="00075FA9"/>
    <w:rsid w:val="000761E8"/>
    <w:rsid w:val="00076511"/>
    <w:rsid w:val="0007671E"/>
    <w:rsid w:val="0007681D"/>
    <w:rsid w:val="00076A41"/>
    <w:rsid w:val="00076DB6"/>
    <w:rsid w:val="0007742D"/>
    <w:rsid w:val="0007763D"/>
    <w:rsid w:val="00077C0D"/>
    <w:rsid w:val="00077FB5"/>
    <w:rsid w:val="000803C1"/>
    <w:rsid w:val="00080EAF"/>
    <w:rsid w:val="00081780"/>
    <w:rsid w:val="00081FEF"/>
    <w:rsid w:val="0008247A"/>
    <w:rsid w:val="0008288D"/>
    <w:rsid w:val="000838D3"/>
    <w:rsid w:val="00084096"/>
    <w:rsid w:val="000842AB"/>
    <w:rsid w:val="000848D2"/>
    <w:rsid w:val="000862C2"/>
    <w:rsid w:val="00086A9B"/>
    <w:rsid w:val="00086B89"/>
    <w:rsid w:val="00086E56"/>
    <w:rsid w:val="00087153"/>
    <w:rsid w:val="00087249"/>
    <w:rsid w:val="0009020A"/>
    <w:rsid w:val="00091430"/>
    <w:rsid w:val="0009177D"/>
    <w:rsid w:val="00091EA9"/>
    <w:rsid w:val="000927E6"/>
    <w:rsid w:val="000927EB"/>
    <w:rsid w:val="00093003"/>
    <w:rsid w:val="00093348"/>
    <w:rsid w:val="00093537"/>
    <w:rsid w:val="00094037"/>
    <w:rsid w:val="00094098"/>
    <w:rsid w:val="000946A3"/>
    <w:rsid w:val="000946B2"/>
    <w:rsid w:val="00094E30"/>
    <w:rsid w:val="0009565A"/>
    <w:rsid w:val="00095F75"/>
    <w:rsid w:val="0009624D"/>
    <w:rsid w:val="0009682C"/>
    <w:rsid w:val="000979E2"/>
    <w:rsid w:val="00097DD1"/>
    <w:rsid w:val="000A0071"/>
    <w:rsid w:val="000A0D7B"/>
    <w:rsid w:val="000A230B"/>
    <w:rsid w:val="000A2B59"/>
    <w:rsid w:val="000A2B98"/>
    <w:rsid w:val="000A2CD1"/>
    <w:rsid w:val="000A2F16"/>
    <w:rsid w:val="000A3A26"/>
    <w:rsid w:val="000A3B38"/>
    <w:rsid w:val="000A42F5"/>
    <w:rsid w:val="000A5F2A"/>
    <w:rsid w:val="000A6BFD"/>
    <w:rsid w:val="000A6C50"/>
    <w:rsid w:val="000A6C56"/>
    <w:rsid w:val="000A7052"/>
    <w:rsid w:val="000A71A3"/>
    <w:rsid w:val="000A7453"/>
    <w:rsid w:val="000A7A86"/>
    <w:rsid w:val="000A7ED8"/>
    <w:rsid w:val="000B0AFA"/>
    <w:rsid w:val="000B12DB"/>
    <w:rsid w:val="000B1812"/>
    <w:rsid w:val="000B1D7E"/>
    <w:rsid w:val="000B276B"/>
    <w:rsid w:val="000B2812"/>
    <w:rsid w:val="000B3124"/>
    <w:rsid w:val="000B3204"/>
    <w:rsid w:val="000B3749"/>
    <w:rsid w:val="000B47B0"/>
    <w:rsid w:val="000B49D9"/>
    <w:rsid w:val="000B4EFB"/>
    <w:rsid w:val="000B50A4"/>
    <w:rsid w:val="000B5AAC"/>
    <w:rsid w:val="000B5FB1"/>
    <w:rsid w:val="000B656A"/>
    <w:rsid w:val="000B6B6E"/>
    <w:rsid w:val="000B70BF"/>
    <w:rsid w:val="000B7349"/>
    <w:rsid w:val="000B7CB7"/>
    <w:rsid w:val="000C1112"/>
    <w:rsid w:val="000C197E"/>
    <w:rsid w:val="000C20D0"/>
    <w:rsid w:val="000C257D"/>
    <w:rsid w:val="000C2858"/>
    <w:rsid w:val="000C2E84"/>
    <w:rsid w:val="000C2EAC"/>
    <w:rsid w:val="000C352C"/>
    <w:rsid w:val="000C3E92"/>
    <w:rsid w:val="000C4C34"/>
    <w:rsid w:val="000C57BD"/>
    <w:rsid w:val="000C60B2"/>
    <w:rsid w:val="000C6196"/>
    <w:rsid w:val="000C69B1"/>
    <w:rsid w:val="000C6BD7"/>
    <w:rsid w:val="000C6C20"/>
    <w:rsid w:val="000C6FC4"/>
    <w:rsid w:val="000C7329"/>
    <w:rsid w:val="000C73F5"/>
    <w:rsid w:val="000C7D48"/>
    <w:rsid w:val="000D0857"/>
    <w:rsid w:val="000D0CD3"/>
    <w:rsid w:val="000D121C"/>
    <w:rsid w:val="000D2F3D"/>
    <w:rsid w:val="000D31A1"/>
    <w:rsid w:val="000D37CB"/>
    <w:rsid w:val="000D3D70"/>
    <w:rsid w:val="000D46E4"/>
    <w:rsid w:val="000D53E8"/>
    <w:rsid w:val="000D5982"/>
    <w:rsid w:val="000D6048"/>
    <w:rsid w:val="000D609B"/>
    <w:rsid w:val="000E067D"/>
    <w:rsid w:val="000E069A"/>
    <w:rsid w:val="000E13F0"/>
    <w:rsid w:val="000E157F"/>
    <w:rsid w:val="000E1731"/>
    <w:rsid w:val="000E27EC"/>
    <w:rsid w:val="000E2B35"/>
    <w:rsid w:val="000E2E93"/>
    <w:rsid w:val="000E2EAA"/>
    <w:rsid w:val="000E3300"/>
    <w:rsid w:val="000E395D"/>
    <w:rsid w:val="000E533A"/>
    <w:rsid w:val="000E782B"/>
    <w:rsid w:val="000E79EA"/>
    <w:rsid w:val="000F06BE"/>
    <w:rsid w:val="000F0BA6"/>
    <w:rsid w:val="000F0F19"/>
    <w:rsid w:val="000F11CB"/>
    <w:rsid w:val="000F1A4C"/>
    <w:rsid w:val="000F28F3"/>
    <w:rsid w:val="000F2F8C"/>
    <w:rsid w:val="000F32C5"/>
    <w:rsid w:val="000F35DE"/>
    <w:rsid w:val="000F39B7"/>
    <w:rsid w:val="000F44D7"/>
    <w:rsid w:val="000F526B"/>
    <w:rsid w:val="000F5515"/>
    <w:rsid w:val="000F6080"/>
    <w:rsid w:val="000F619C"/>
    <w:rsid w:val="000F63DC"/>
    <w:rsid w:val="000F67F0"/>
    <w:rsid w:val="000F7406"/>
    <w:rsid w:val="000F7931"/>
    <w:rsid w:val="000F7C62"/>
    <w:rsid w:val="001005DB"/>
    <w:rsid w:val="001006B8"/>
    <w:rsid w:val="0010075C"/>
    <w:rsid w:val="00101D8B"/>
    <w:rsid w:val="00101F98"/>
    <w:rsid w:val="00102560"/>
    <w:rsid w:val="001034F9"/>
    <w:rsid w:val="001037FA"/>
    <w:rsid w:val="001046E5"/>
    <w:rsid w:val="00104C56"/>
    <w:rsid w:val="001054C2"/>
    <w:rsid w:val="001056A7"/>
    <w:rsid w:val="001064FB"/>
    <w:rsid w:val="00106537"/>
    <w:rsid w:val="001066C1"/>
    <w:rsid w:val="00106E31"/>
    <w:rsid w:val="00107887"/>
    <w:rsid w:val="00107D13"/>
    <w:rsid w:val="001111FE"/>
    <w:rsid w:val="00111C27"/>
    <w:rsid w:val="00112304"/>
    <w:rsid w:val="001128F6"/>
    <w:rsid w:val="0011377F"/>
    <w:rsid w:val="0011531D"/>
    <w:rsid w:val="00115F11"/>
    <w:rsid w:val="001160C4"/>
    <w:rsid w:val="00116713"/>
    <w:rsid w:val="00116857"/>
    <w:rsid w:val="00116AFE"/>
    <w:rsid w:val="001172E6"/>
    <w:rsid w:val="0011733B"/>
    <w:rsid w:val="00117722"/>
    <w:rsid w:val="00117781"/>
    <w:rsid w:val="001202CE"/>
    <w:rsid w:val="00120462"/>
    <w:rsid w:val="00121852"/>
    <w:rsid w:val="001227F0"/>
    <w:rsid w:val="00123195"/>
    <w:rsid w:val="001232F3"/>
    <w:rsid w:val="0012382F"/>
    <w:rsid w:val="00124885"/>
    <w:rsid w:val="00124F44"/>
    <w:rsid w:val="00124FF6"/>
    <w:rsid w:val="00125BAC"/>
    <w:rsid w:val="00126A3A"/>
    <w:rsid w:val="00126C16"/>
    <w:rsid w:val="001274A0"/>
    <w:rsid w:val="00130077"/>
    <w:rsid w:val="00130296"/>
    <w:rsid w:val="00130A9D"/>
    <w:rsid w:val="001327CB"/>
    <w:rsid w:val="00132B8F"/>
    <w:rsid w:val="001334BA"/>
    <w:rsid w:val="00136E19"/>
    <w:rsid w:val="00137690"/>
    <w:rsid w:val="001378E4"/>
    <w:rsid w:val="00137A2A"/>
    <w:rsid w:val="001407C0"/>
    <w:rsid w:val="00140FF4"/>
    <w:rsid w:val="0014109A"/>
    <w:rsid w:val="00141175"/>
    <w:rsid w:val="001416FD"/>
    <w:rsid w:val="00142704"/>
    <w:rsid w:val="0014326D"/>
    <w:rsid w:val="001433C6"/>
    <w:rsid w:val="00143D6A"/>
    <w:rsid w:val="00144554"/>
    <w:rsid w:val="001446EB"/>
    <w:rsid w:val="00145582"/>
    <w:rsid w:val="00146169"/>
    <w:rsid w:val="00146218"/>
    <w:rsid w:val="00147CE9"/>
    <w:rsid w:val="00147F82"/>
    <w:rsid w:val="0015174C"/>
    <w:rsid w:val="00151A95"/>
    <w:rsid w:val="00151E0E"/>
    <w:rsid w:val="00152CF3"/>
    <w:rsid w:val="00153047"/>
    <w:rsid w:val="00153F37"/>
    <w:rsid w:val="001541B6"/>
    <w:rsid w:val="001543B3"/>
    <w:rsid w:val="001543FE"/>
    <w:rsid w:val="001556B7"/>
    <w:rsid w:val="00155755"/>
    <w:rsid w:val="00155A35"/>
    <w:rsid w:val="00155BAF"/>
    <w:rsid w:val="00155D07"/>
    <w:rsid w:val="00155DF4"/>
    <w:rsid w:val="00155EBB"/>
    <w:rsid w:val="00156ADE"/>
    <w:rsid w:val="001570E1"/>
    <w:rsid w:val="001571D0"/>
    <w:rsid w:val="00157532"/>
    <w:rsid w:val="0016057C"/>
    <w:rsid w:val="00160BDA"/>
    <w:rsid w:val="00160DD5"/>
    <w:rsid w:val="001611C7"/>
    <w:rsid w:val="0016174D"/>
    <w:rsid w:val="0016202B"/>
    <w:rsid w:val="001624DF"/>
    <w:rsid w:val="00163109"/>
    <w:rsid w:val="0016389E"/>
    <w:rsid w:val="00164060"/>
    <w:rsid w:val="001643CA"/>
    <w:rsid w:val="00164609"/>
    <w:rsid w:val="00164FDF"/>
    <w:rsid w:val="00165459"/>
    <w:rsid w:val="00165D8F"/>
    <w:rsid w:val="00166011"/>
    <w:rsid w:val="00166572"/>
    <w:rsid w:val="001667F0"/>
    <w:rsid w:val="00166A92"/>
    <w:rsid w:val="00166E03"/>
    <w:rsid w:val="0016746C"/>
    <w:rsid w:val="00167B15"/>
    <w:rsid w:val="0017090D"/>
    <w:rsid w:val="00172361"/>
    <w:rsid w:val="00172FB6"/>
    <w:rsid w:val="0017326F"/>
    <w:rsid w:val="00173398"/>
    <w:rsid w:val="001738D2"/>
    <w:rsid w:val="00173F62"/>
    <w:rsid w:val="00174186"/>
    <w:rsid w:val="001741AD"/>
    <w:rsid w:val="00174E5C"/>
    <w:rsid w:val="00174F3A"/>
    <w:rsid w:val="001755E7"/>
    <w:rsid w:val="0017578C"/>
    <w:rsid w:val="00175F74"/>
    <w:rsid w:val="00177264"/>
    <w:rsid w:val="00177BA5"/>
    <w:rsid w:val="00180080"/>
    <w:rsid w:val="001802F1"/>
    <w:rsid w:val="00181879"/>
    <w:rsid w:val="001824BA"/>
    <w:rsid w:val="001825B1"/>
    <w:rsid w:val="00182F6D"/>
    <w:rsid w:val="00183428"/>
    <w:rsid w:val="00184A27"/>
    <w:rsid w:val="00184C87"/>
    <w:rsid w:val="0018512F"/>
    <w:rsid w:val="001861D0"/>
    <w:rsid w:val="001862C9"/>
    <w:rsid w:val="001865AE"/>
    <w:rsid w:val="001873DA"/>
    <w:rsid w:val="00190BDC"/>
    <w:rsid w:val="00190C19"/>
    <w:rsid w:val="00190CEA"/>
    <w:rsid w:val="00191B07"/>
    <w:rsid w:val="00192700"/>
    <w:rsid w:val="0019277C"/>
    <w:rsid w:val="00192F1F"/>
    <w:rsid w:val="00193310"/>
    <w:rsid w:val="0019461D"/>
    <w:rsid w:val="00194C2B"/>
    <w:rsid w:val="00194D55"/>
    <w:rsid w:val="00194F9E"/>
    <w:rsid w:val="001957D4"/>
    <w:rsid w:val="001959E6"/>
    <w:rsid w:val="00196853"/>
    <w:rsid w:val="0019710D"/>
    <w:rsid w:val="00197589"/>
    <w:rsid w:val="001A0216"/>
    <w:rsid w:val="001A0479"/>
    <w:rsid w:val="001A05C9"/>
    <w:rsid w:val="001A0E2E"/>
    <w:rsid w:val="001A10CB"/>
    <w:rsid w:val="001A12B1"/>
    <w:rsid w:val="001A18D6"/>
    <w:rsid w:val="001A1A2A"/>
    <w:rsid w:val="001A287B"/>
    <w:rsid w:val="001A28F8"/>
    <w:rsid w:val="001A2A7E"/>
    <w:rsid w:val="001A2AD4"/>
    <w:rsid w:val="001A2BC3"/>
    <w:rsid w:val="001A3339"/>
    <w:rsid w:val="001A33F6"/>
    <w:rsid w:val="001A352E"/>
    <w:rsid w:val="001A3A9D"/>
    <w:rsid w:val="001A3B88"/>
    <w:rsid w:val="001A3C7E"/>
    <w:rsid w:val="001A42EC"/>
    <w:rsid w:val="001A4619"/>
    <w:rsid w:val="001A4868"/>
    <w:rsid w:val="001A55DD"/>
    <w:rsid w:val="001A57E9"/>
    <w:rsid w:val="001A66C9"/>
    <w:rsid w:val="001A6C9B"/>
    <w:rsid w:val="001A766C"/>
    <w:rsid w:val="001A786E"/>
    <w:rsid w:val="001B08DA"/>
    <w:rsid w:val="001B1280"/>
    <w:rsid w:val="001B1605"/>
    <w:rsid w:val="001B19D7"/>
    <w:rsid w:val="001B259C"/>
    <w:rsid w:val="001B34A4"/>
    <w:rsid w:val="001B3793"/>
    <w:rsid w:val="001B38B7"/>
    <w:rsid w:val="001B3EF6"/>
    <w:rsid w:val="001B3F5C"/>
    <w:rsid w:val="001B54F2"/>
    <w:rsid w:val="001B63FC"/>
    <w:rsid w:val="001B6A70"/>
    <w:rsid w:val="001B6CDA"/>
    <w:rsid w:val="001B6DA4"/>
    <w:rsid w:val="001B7A17"/>
    <w:rsid w:val="001C0043"/>
    <w:rsid w:val="001C0256"/>
    <w:rsid w:val="001C0B24"/>
    <w:rsid w:val="001C0EAE"/>
    <w:rsid w:val="001C1001"/>
    <w:rsid w:val="001C105F"/>
    <w:rsid w:val="001C1983"/>
    <w:rsid w:val="001C2613"/>
    <w:rsid w:val="001C3010"/>
    <w:rsid w:val="001C360C"/>
    <w:rsid w:val="001C3EE6"/>
    <w:rsid w:val="001C4407"/>
    <w:rsid w:val="001C4480"/>
    <w:rsid w:val="001C6D42"/>
    <w:rsid w:val="001C71EF"/>
    <w:rsid w:val="001C79A9"/>
    <w:rsid w:val="001C7D91"/>
    <w:rsid w:val="001D0637"/>
    <w:rsid w:val="001D0AC0"/>
    <w:rsid w:val="001D1565"/>
    <w:rsid w:val="001D1699"/>
    <w:rsid w:val="001D2287"/>
    <w:rsid w:val="001D26A1"/>
    <w:rsid w:val="001D2D48"/>
    <w:rsid w:val="001D3492"/>
    <w:rsid w:val="001D3755"/>
    <w:rsid w:val="001D3B78"/>
    <w:rsid w:val="001D470B"/>
    <w:rsid w:val="001D4A78"/>
    <w:rsid w:val="001D6176"/>
    <w:rsid w:val="001D63E6"/>
    <w:rsid w:val="001D668F"/>
    <w:rsid w:val="001D66B4"/>
    <w:rsid w:val="001D6A54"/>
    <w:rsid w:val="001D6F15"/>
    <w:rsid w:val="001D6FEC"/>
    <w:rsid w:val="001D702A"/>
    <w:rsid w:val="001D79D9"/>
    <w:rsid w:val="001E04B3"/>
    <w:rsid w:val="001E1004"/>
    <w:rsid w:val="001E11F6"/>
    <w:rsid w:val="001E18F5"/>
    <w:rsid w:val="001E194A"/>
    <w:rsid w:val="001E3932"/>
    <w:rsid w:val="001E3D8E"/>
    <w:rsid w:val="001E46FA"/>
    <w:rsid w:val="001E47DC"/>
    <w:rsid w:val="001E5ACF"/>
    <w:rsid w:val="001E6057"/>
    <w:rsid w:val="001E6C8F"/>
    <w:rsid w:val="001E6F54"/>
    <w:rsid w:val="001E7124"/>
    <w:rsid w:val="001E76D8"/>
    <w:rsid w:val="001E76DE"/>
    <w:rsid w:val="001E7A21"/>
    <w:rsid w:val="001E7C41"/>
    <w:rsid w:val="001E7CCA"/>
    <w:rsid w:val="001E7FA8"/>
    <w:rsid w:val="001F02AB"/>
    <w:rsid w:val="001F0C7C"/>
    <w:rsid w:val="001F0CAF"/>
    <w:rsid w:val="001F2098"/>
    <w:rsid w:val="001F2207"/>
    <w:rsid w:val="001F2D51"/>
    <w:rsid w:val="001F2E23"/>
    <w:rsid w:val="001F3499"/>
    <w:rsid w:val="001F4523"/>
    <w:rsid w:val="001F4718"/>
    <w:rsid w:val="001F4B9D"/>
    <w:rsid w:val="001F4C5F"/>
    <w:rsid w:val="001F57A5"/>
    <w:rsid w:val="001F5DA4"/>
    <w:rsid w:val="001F6B5A"/>
    <w:rsid w:val="001F6D9C"/>
    <w:rsid w:val="001F6DF5"/>
    <w:rsid w:val="001F71AD"/>
    <w:rsid w:val="002001E4"/>
    <w:rsid w:val="00200AB1"/>
    <w:rsid w:val="00202B3E"/>
    <w:rsid w:val="002030C1"/>
    <w:rsid w:val="0020419A"/>
    <w:rsid w:val="002046C7"/>
    <w:rsid w:val="0020531F"/>
    <w:rsid w:val="002053EB"/>
    <w:rsid w:val="00205750"/>
    <w:rsid w:val="00205A2C"/>
    <w:rsid w:val="00205D3C"/>
    <w:rsid w:val="0020625D"/>
    <w:rsid w:val="0020633A"/>
    <w:rsid w:val="00206882"/>
    <w:rsid w:val="00206CA6"/>
    <w:rsid w:val="002072B8"/>
    <w:rsid w:val="002076CB"/>
    <w:rsid w:val="00207B48"/>
    <w:rsid w:val="00207C51"/>
    <w:rsid w:val="00207E5A"/>
    <w:rsid w:val="00210404"/>
    <w:rsid w:val="002108CB"/>
    <w:rsid w:val="00210E7D"/>
    <w:rsid w:val="00211307"/>
    <w:rsid w:val="00211AA7"/>
    <w:rsid w:val="0021322C"/>
    <w:rsid w:val="00213398"/>
    <w:rsid w:val="00213399"/>
    <w:rsid w:val="0021501C"/>
    <w:rsid w:val="00215422"/>
    <w:rsid w:val="00215452"/>
    <w:rsid w:val="002162D1"/>
    <w:rsid w:val="002163A9"/>
    <w:rsid w:val="00216EAF"/>
    <w:rsid w:val="00217DFE"/>
    <w:rsid w:val="00220168"/>
    <w:rsid w:val="00220484"/>
    <w:rsid w:val="00220615"/>
    <w:rsid w:val="002207B1"/>
    <w:rsid w:val="00220D88"/>
    <w:rsid w:val="002218A4"/>
    <w:rsid w:val="00221BC5"/>
    <w:rsid w:val="0022249A"/>
    <w:rsid w:val="002224AB"/>
    <w:rsid w:val="00222EF3"/>
    <w:rsid w:val="00223365"/>
    <w:rsid w:val="00223A30"/>
    <w:rsid w:val="00223D64"/>
    <w:rsid w:val="00225946"/>
    <w:rsid w:val="00225A6E"/>
    <w:rsid w:val="00227619"/>
    <w:rsid w:val="0022798F"/>
    <w:rsid w:val="002302D4"/>
    <w:rsid w:val="00230916"/>
    <w:rsid w:val="002318AC"/>
    <w:rsid w:val="00231AB4"/>
    <w:rsid w:val="00231E47"/>
    <w:rsid w:val="00232137"/>
    <w:rsid w:val="00232D8C"/>
    <w:rsid w:val="002330EF"/>
    <w:rsid w:val="002331AF"/>
    <w:rsid w:val="0023329D"/>
    <w:rsid w:val="002334CE"/>
    <w:rsid w:val="00233B7D"/>
    <w:rsid w:val="002340C1"/>
    <w:rsid w:val="002343A9"/>
    <w:rsid w:val="0023465D"/>
    <w:rsid w:val="00234AE2"/>
    <w:rsid w:val="0023524F"/>
    <w:rsid w:val="002361DA"/>
    <w:rsid w:val="00237E43"/>
    <w:rsid w:val="00240316"/>
    <w:rsid w:val="00240B55"/>
    <w:rsid w:val="00240D0B"/>
    <w:rsid w:val="00240ED2"/>
    <w:rsid w:val="00242104"/>
    <w:rsid w:val="0024242B"/>
    <w:rsid w:val="0024289B"/>
    <w:rsid w:val="00243151"/>
    <w:rsid w:val="00243E72"/>
    <w:rsid w:val="00243F61"/>
    <w:rsid w:val="002443E5"/>
    <w:rsid w:val="002449E5"/>
    <w:rsid w:val="00244B98"/>
    <w:rsid w:val="002451E3"/>
    <w:rsid w:val="0024588C"/>
    <w:rsid w:val="00245C5F"/>
    <w:rsid w:val="00246093"/>
    <w:rsid w:val="00246C23"/>
    <w:rsid w:val="00247073"/>
    <w:rsid w:val="00247867"/>
    <w:rsid w:val="00250287"/>
    <w:rsid w:val="002506AA"/>
    <w:rsid w:val="0025104D"/>
    <w:rsid w:val="002513B7"/>
    <w:rsid w:val="0025189D"/>
    <w:rsid w:val="00251AA7"/>
    <w:rsid w:val="00253215"/>
    <w:rsid w:val="002533F2"/>
    <w:rsid w:val="002535E7"/>
    <w:rsid w:val="0025374C"/>
    <w:rsid w:val="00255689"/>
    <w:rsid w:val="002559CD"/>
    <w:rsid w:val="002562AB"/>
    <w:rsid w:val="002572E3"/>
    <w:rsid w:val="002572FE"/>
    <w:rsid w:val="00257B86"/>
    <w:rsid w:val="00257BDC"/>
    <w:rsid w:val="00257D41"/>
    <w:rsid w:val="00260951"/>
    <w:rsid w:val="002625BC"/>
    <w:rsid w:val="002627AE"/>
    <w:rsid w:val="002628FE"/>
    <w:rsid w:val="0026320B"/>
    <w:rsid w:val="0026398D"/>
    <w:rsid w:val="00263A28"/>
    <w:rsid w:val="00264060"/>
    <w:rsid w:val="002640CC"/>
    <w:rsid w:val="00264933"/>
    <w:rsid w:val="00264B3E"/>
    <w:rsid w:val="0026579B"/>
    <w:rsid w:val="0026580C"/>
    <w:rsid w:val="00266E1D"/>
    <w:rsid w:val="0026749B"/>
    <w:rsid w:val="002678AB"/>
    <w:rsid w:val="00267CC7"/>
    <w:rsid w:val="00267D31"/>
    <w:rsid w:val="00267EA9"/>
    <w:rsid w:val="00270265"/>
    <w:rsid w:val="00270B54"/>
    <w:rsid w:val="00270D91"/>
    <w:rsid w:val="00270E21"/>
    <w:rsid w:val="002712FB"/>
    <w:rsid w:val="0027131A"/>
    <w:rsid w:val="002715CB"/>
    <w:rsid w:val="00271AFB"/>
    <w:rsid w:val="0027348A"/>
    <w:rsid w:val="00273C51"/>
    <w:rsid w:val="00273E03"/>
    <w:rsid w:val="00273E92"/>
    <w:rsid w:val="0027408B"/>
    <w:rsid w:val="00274284"/>
    <w:rsid w:val="002744A2"/>
    <w:rsid w:val="002748DE"/>
    <w:rsid w:val="00274DF7"/>
    <w:rsid w:val="00275590"/>
    <w:rsid w:val="00276378"/>
    <w:rsid w:val="00276973"/>
    <w:rsid w:val="00276D37"/>
    <w:rsid w:val="00276E21"/>
    <w:rsid w:val="002772E9"/>
    <w:rsid w:val="00277325"/>
    <w:rsid w:val="0027775C"/>
    <w:rsid w:val="00277FEF"/>
    <w:rsid w:val="002804BA"/>
    <w:rsid w:val="00280722"/>
    <w:rsid w:val="00280B8A"/>
    <w:rsid w:val="00281685"/>
    <w:rsid w:val="0028334D"/>
    <w:rsid w:val="00283400"/>
    <w:rsid w:val="00284CDB"/>
    <w:rsid w:val="00284CE8"/>
    <w:rsid w:val="00285468"/>
    <w:rsid w:val="0028598B"/>
    <w:rsid w:val="00285FA4"/>
    <w:rsid w:val="00286BE8"/>
    <w:rsid w:val="00286FEF"/>
    <w:rsid w:val="00287DBE"/>
    <w:rsid w:val="00287EB0"/>
    <w:rsid w:val="0029123B"/>
    <w:rsid w:val="00291397"/>
    <w:rsid w:val="00291B02"/>
    <w:rsid w:val="00291D78"/>
    <w:rsid w:val="00291E7A"/>
    <w:rsid w:val="00291FF6"/>
    <w:rsid w:val="002920CC"/>
    <w:rsid w:val="00292DAB"/>
    <w:rsid w:val="00293A64"/>
    <w:rsid w:val="00293ADE"/>
    <w:rsid w:val="00294E87"/>
    <w:rsid w:val="00294F21"/>
    <w:rsid w:val="00294F94"/>
    <w:rsid w:val="002950EA"/>
    <w:rsid w:val="0029526A"/>
    <w:rsid w:val="00296941"/>
    <w:rsid w:val="002970C5"/>
    <w:rsid w:val="00297926"/>
    <w:rsid w:val="002A01B1"/>
    <w:rsid w:val="002A1F34"/>
    <w:rsid w:val="002A291F"/>
    <w:rsid w:val="002A31F0"/>
    <w:rsid w:val="002A39D6"/>
    <w:rsid w:val="002A39D8"/>
    <w:rsid w:val="002A3C3E"/>
    <w:rsid w:val="002A3F4B"/>
    <w:rsid w:val="002A53EA"/>
    <w:rsid w:val="002A58A1"/>
    <w:rsid w:val="002A70A5"/>
    <w:rsid w:val="002A7C46"/>
    <w:rsid w:val="002A7DA9"/>
    <w:rsid w:val="002B1015"/>
    <w:rsid w:val="002B2C66"/>
    <w:rsid w:val="002B31AE"/>
    <w:rsid w:val="002B3B44"/>
    <w:rsid w:val="002B3DAA"/>
    <w:rsid w:val="002B42E8"/>
    <w:rsid w:val="002B4EB0"/>
    <w:rsid w:val="002B548D"/>
    <w:rsid w:val="002B5E9C"/>
    <w:rsid w:val="002B6B0F"/>
    <w:rsid w:val="002B7FA6"/>
    <w:rsid w:val="002C01F2"/>
    <w:rsid w:val="002C0326"/>
    <w:rsid w:val="002C0B14"/>
    <w:rsid w:val="002C121F"/>
    <w:rsid w:val="002C15B2"/>
    <w:rsid w:val="002C1A96"/>
    <w:rsid w:val="002C1D0F"/>
    <w:rsid w:val="002C2925"/>
    <w:rsid w:val="002C296D"/>
    <w:rsid w:val="002C2B8A"/>
    <w:rsid w:val="002C2FDF"/>
    <w:rsid w:val="002C33FA"/>
    <w:rsid w:val="002C347D"/>
    <w:rsid w:val="002C3640"/>
    <w:rsid w:val="002C3B08"/>
    <w:rsid w:val="002C3FC4"/>
    <w:rsid w:val="002C46D8"/>
    <w:rsid w:val="002C5226"/>
    <w:rsid w:val="002C6FBF"/>
    <w:rsid w:val="002C70ED"/>
    <w:rsid w:val="002C7281"/>
    <w:rsid w:val="002C7B01"/>
    <w:rsid w:val="002C7DE5"/>
    <w:rsid w:val="002D0A4C"/>
    <w:rsid w:val="002D0AE7"/>
    <w:rsid w:val="002D0E8B"/>
    <w:rsid w:val="002D11E3"/>
    <w:rsid w:val="002D147D"/>
    <w:rsid w:val="002D15D4"/>
    <w:rsid w:val="002D1CC9"/>
    <w:rsid w:val="002D2062"/>
    <w:rsid w:val="002D26DC"/>
    <w:rsid w:val="002D2A26"/>
    <w:rsid w:val="002D3101"/>
    <w:rsid w:val="002D3257"/>
    <w:rsid w:val="002D3736"/>
    <w:rsid w:val="002D3839"/>
    <w:rsid w:val="002D3B00"/>
    <w:rsid w:val="002D3B92"/>
    <w:rsid w:val="002D41D3"/>
    <w:rsid w:val="002D4D10"/>
    <w:rsid w:val="002D5103"/>
    <w:rsid w:val="002D66AF"/>
    <w:rsid w:val="002D672F"/>
    <w:rsid w:val="002D7990"/>
    <w:rsid w:val="002E0817"/>
    <w:rsid w:val="002E1969"/>
    <w:rsid w:val="002E19A1"/>
    <w:rsid w:val="002E2363"/>
    <w:rsid w:val="002E2A8A"/>
    <w:rsid w:val="002E35AC"/>
    <w:rsid w:val="002E4117"/>
    <w:rsid w:val="002E4D4B"/>
    <w:rsid w:val="002E4E66"/>
    <w:rsid w:val="002E52AC"/>
    <w:rsid w:val="002E53C4"/>
    <w:rsid w:val="002E5C18"/>
    <w:rsid w:val="002E5CB4"/>
    <w:rsid w:val="002E6276"/>
    <w:rsid w:val="002E6FFE"/>
    <w:rsid w:val="002F0DA4"/>
    <w:rsid w:val="002F1526"/>
    <w:rsid w:val="002F1564"/>
    <w:rsid w:val="002F273F"/>
    <w:rsid w:val="002F2F15"/>
    <w:rsid w:val="002F392A"/>
    <w:rsid w:val="002F434B"/>
    <w:rsid w:val="002F4C68"/>
    <w:rsid w:val="002F525C"/>
    <w:rsid w:val="002F5ADA"/>
    <w:rsid w:val="002F626A"/>
    <w:rsid w:val="002F6905"/>
    <w:rsid w:val="002F6E34"/>
    <w:rsid w:val="002F7169"/>
    <w:rsid w:val="00300C6E"/>
    <w:rsid w:val="00301583"/>
    <w:rsid w:val="00301981"/>
    <w:rsid w:val="00301A28"/>
    <w:rsid w:val="00301D9B"/>
    <w:rsid w:val="00301DDF"/>
    <w:rsid w:val="00303F50"/>
    <w:rsid w:val="00304CDA"/>
    <w:rsid w:val="00304CE6"/>
    <w:rsid w:val="00304ECE"/>
    <w:rsid w:val="00305979"/>
    <w:rsid w:val="00305EA0"/>
    <w:rsid w:val="00307188"/>
    <w:rsid w:val="00307377"/>
    <w:rsid w:val="003101B5"/>
    <w:rsid w:val="0031073C"/>
    <w:rsid w:val="00310C4B"/>
    <w:rsid w:val="00310DD5"/>
    <w:rsid w:val="003115A5"/>
    <w:rsid w:val="00311826"/>
    <w:rsid w:val="00311981"/>
    <w:rsid w:val="00311EF3"/>
    <w:rsid w:val="00312349"/>
    <w:rsid w:val="003124D8"/>
    <w:rsid w:val="00312973"/>
    <w:rsid w:val="00312D6F"/>
    <w:rsid w:val="003135A3"/>
    <w:rsid w:val="00313F38"/>
    <w:rsid w:val="00313FFB"/>
    <w:rsid w:val="00314423"/>
    <w:rsid w:val="00314BB7"/>
    <w:rsid w:val="0031586D"/>
    <w:rsid w:val="00316737"/>
    <w:rsid w:val="0031785C"/>
    <w:rsid w:val="00317CE4"/>
    <w:rsid w:val="00320684"/>
    <w:rsid w:val="00320B73"/>
    <w:rsid w:val="00320FDF"/>
    <w:rsid w:val="00321151"/>
    <w:rsid w:val="003213C7"/>
    <w:rsid w:val="003217B9"/>
    <w:rsid w:val="0032272A"/>
    <w:rsid w:val="00322C7D"/>
    <w:rsid w:val="00323403"/>
    <w:rsid w:val="0032358E"/>
    <w:rsid w:val="003247D6"/>
    <w:rsid w:val="0032488E"/>
    <w:rsid w:val="00325289"/>
    <w:rsid w:val="00325400"/>
    <w:rsid w:val="00325765"/>
    <w:rsid w:val="00325D59"/>
    <w:rsid w:val="00326538"/>
    <w:rsid w:val="00326936"/>
    <w:rsid w:val="0032697C"/>
    <w:rsid w:val="00326B67"/>
    <w:rsid w:val="00327BC0"/>
    <w:rsid w:val="00327F1D"/>
    <w:rsid w:val="003300D7"/>
    <w:rsid w:val="003304A3"/>
    <w:rsid w:val="003305C9"/>
    <w:rsid w:val="003308B1"/>
    <w:rsid w:val="00330AF2"/>
    <w:rsid w:val="00330E0D"/>
    <w:rsid w:val="00330EF8"/>
    <w:rsid w:val="0033160C"/>
    <w:rsid w:val="003318A7"/>
    <w:rsid w:val="00331BB9"/>
    <w:rsid w:val="00331FA5"/>
    <w:rsid w:val="0033209C"/>
    <w:rsid w:val="003327EB"/>
    <w:rsid w:val="00332A14"/>
    <w:rsid w:val="00332F5F"/>
    <w:rsid w:val="00333509"/>
    <w:rsid w:val="00335A10"/>
    <w:rsid w:val="00335A4B"/>
    <w:rsid w:val="00335A60"/>
    <w:rsid w:val="00335E61"/>
    <w:rsid w:val="00336427"/>
    <w:rsid w:val="003369C6"/>
    <w:rsid w:val="00336AA2"/>
    <w:rsid w:val="003375B8"/>
    <w:rsid w:val="00337EE7"/>
    <w:rsid w:val="00340ABD"/>
    <w:rsid w:val="003416F1"/>
    <w:rsid w:val="0034214A"/>
    <w:rsid w:val="003429CE"/>
    <w:rsid w:val="00342B8D"/>
    <w:rsid w:val="00342CA7"/>
    <w:rsid w:val="0034323F"/>
    <w:rsid w:val="003432A8"/>
    <w:rsid w:val="003436C9"/>
    <w:rsid w:val="00343748"/>
    <w:rsid w:val="00343A72"/>
    <w:rsid w:val="003452AE"/>
    <w:rsid w:val="003456C9"/>
    <w:rsid w:val="003467D4"/>
    <w:rsid w:val="00346D8E"/>
    <w:rsid w:val="00347E0C"/>
    <w:rsid w:val="00350471"/>
    <w:rsid w:val="0035049B"/>
    <w:rsid w:val="00350A7B"/>
    <w:rsid w:val="0035116E"/>
    <w:rsid w:val="00351625"/>
    <w:rsid w:val="00351A26"/>
    <w:rsid w:val="00351DB4"/>
    <w:rsid w:val="003529B2"/>
    <w:rsid w:val="00352D6C"/>
    <w:rsid w:val="003532B7"/>
    <w:rsid w:val="003537F4"/>
    <w:rsid w:val="00354653"/>
    <w:rsid w:val="00354B0D"/>
    <w:rsid w:val="00355016"/>
    <w:rsid w:val="00355030"/>
    <w:rsid w:val="00355A80"/>
    <w:rsid w:val="00355AE1"/>
    <w:rsid w:val="00355BDE"/>
    <w:rsid w:val="00355DB0"/>
    <w:rsid w:val="00356448"/>
    <w:rsid w:val="00356622"/>
    <w:rsid w:val="00356DD0"/>
    <w:rsid w:val="003608A7"/>
    <w:rsid w:val="00361366"/>
    <w:rsid w:val="00361CA7"/>
    <w:rsid w:val="00362974"/>
    <w:rsid w:val="003643D2"/>
    <w:rsid w:val="0036558E"/>
    <w:rsid w:val="00365FC4"/>
    <w:rsid w:val="00366A6F"/>
    <w:rsid w:val="00367A4E"/>
    <w:rsid w:val="0037088B"/>
    <w:rsid w:val="00370E85"/>
    <w:rsid w:val="003712C9"/>
    <w:rsid w:val="00371D09"/>
    <w:rsid w:val="00372A9F"/>
    <w:rsid w:val="00372AAA"/>
    <w:rsid w:val="00372DFB"/>
    <w:rsid w:val="0037378C"/>
    <w:rsid w:val="003742E8"/>
    <w:rsid w:val="0037464C"/>
    <w:rsid w:val="003748C2"/>
    <w:rsid w:val="003748D3"/>
    <w:rsid w:val="0037491A"/>
    <w:rsid w:val="00374C19"/>
    <w:rsid w:val="00374F56"/>
    <w:rsid w:val="003751CB"/>
    <w:rsid w:val="003758DF"/>
    <w:rsid w:val="0037598A"/>
    <w:rsid w:val="00375A80"/>
    <w:rsid w:val="00375FF4"/>
    <w:rsid w:val="0037618B"/>
    <w:rsid w:val="0037674F"/>
    <w:rsid w:val="0037728E"/>
    <w:rsid w:val="00377DBC"/>
    <w:rsid w:val="00380B6E"/>
    <w:rsid w:val="00380E2F"/>
    <w:rsid w:val="00382F84"/>
    <w:rsid w:val="00383783"/>
    <w:rsid w:val="00385910"/>
    <w:rsid w:val="00386497"/>
    <w:rsid w:val="0038793C"/>
    <w:rsid w:val="003879F0"/>
    <w:rsid w:val="00387AFE"/>
    <w:rsid w:val="00387D3C"/>
    <w:rsid w:val="00390165"/>
    <w:rsid w:val="0039045A"/>
    <w:rsid w:val="00390899"/>
    <w:rsid w:val="00392596"/>
    <w:rsid w:val="0039278B"/>
    <w:rsid w:val="00392DD4"/>
    <w:rsid w:val="0039382C"/>
    <w:rsid w:val="00393E7A"/>
    <w:rsid w:val="00394323"/>
    <w:rsid w:val="003951D8"/>
    <w:rsid w:val="00395484"/>
    <w:rsid w:val="0039618B"/>
    <w:rsid w:val="00397569"/>
    <w:rsid w:val="003979FD"/>
    <w:rsid w:val="003A0869"/>
    <w:rsid w:val="003A158D"/>
    <w:rsid w:val="003A1A0B"/>
    <w:rsid w:val="003A23F4"/>
    <w:rsid w:val="003A2A2A"/>
    <w:rsid w:val="003A2AA6"/>
    <w:rsid w:val="003A2D69"/>
    <w:rsid w:val="003A2E12"/>
    <w:rsid w:val="003A322C"/>
    <w:rsid w:val="003A51B0"/>
    <w:rsid w:val="003A5590"/>
    <w:rsid w:val="003A7B03"/>
    <w:rsid w:val="003B0121"/>
    <w:rsid w:val="003B0717"/>
    <w:rsid w:val="003B0C52"/>
    <w:rsid w:val="003B0D20"/>
    <w:rsid w:val="003B1416"/>
    <w:rsid w:val="003B19FF"/>
    <w:rsid w:val="003B2156"/>
    <w:rsid w:val="003B2B3E"/>
    <w:rsid w:val="003B4422"/>
    <w:rsid w:val="003B4640"/>
    <w:rsid w:val="003B5247"/>
    <w:rsid w:val="003B619D"/>
    <w:rsid w:val="003B71EB"/>
    <w:rsid w:val="003C129F"/>
    <w:rsid w:val="003C16F6"/>
    <w:rsid w:val="003C1732"/>
    <w:rsid w:val="003C2D1D"/>
    <w:rsid w:val="003C3962"/>
    <w:rsid w:val="003C3DED"/>
    <w:rsid w:val="003C4736"/>
    <w:rsid w:val="003C50FE"/>
    <w:rsid w:val="003C51E6"/>
    <w:rsid w:val="003C6043"/>
    <w:rsid w:val="003C7A26"/>
    <w:rsid w:val="003C7B4D"/>
    <w:rsid w:val="003C7C7F"/>
    <w:rsid w:val="003C7FCE"/>
    <w:rsid w:val="003D04EC"/>
    <w:rsid w:val="003D1173"/>
    <w:rsid w:val="003D1328"/>
    <w:rsid w:val="003D1837"/>
    <w:rsid w:val="003D2E5F"/>
    <w:rsid w:val="003D32A8"/>
    <w:rsid w:val="003D472B"/>
    <w:rsid w:val="003D4B4B"/>
    <w:rsid w:val="003D4FBF"/>
    <w:rsid w:val="003D5735"/>
    <w:rsid w:val="003D6907"/>
    <w:rsid w:val="003D6DD8"/>
    <w:rsid w:val="003D72B7"/>
    <w:rsid w:val="003D799F"/>
    <w:rsid w:val="003D7A92"/>
    <w:rsid w:val="003D7AFA"/>
    <w:rsid w:val="003E0129"/>
    <w:rsid w:val="003E04C0"/>
    <w:rsid w:val="003E0969"/>
    <w:rsid w:val="003E1378"/>
    <w:rsid w:val="003E1710"/>
    <w:rsid w:val="003E187F"/>
    <w:rsid w:val="003E1A55"/>
    <w:rsid w:val="003E2F8E"/>
    <w:rsid w:val="003E34E4"/>
    <w:rsid w:val="003E3698"/>
    <w:rsid w:val="003E3E68"/>
    <w:rsid w:val="003E4224"/>
    <w:rsid w:val="003E4228"/>
    <w:rsid w:val="003E42D6"/>
    <w:rsid w:val="003E46F4"/>
    <w:rsid w:val="003E471C"/>
    <w:rsid w:val="003E4755"/>
    <w:rsid w:val="003E524D"/>
    <w:rsid w:val="003E5302"/>
    <w:rsid w:val="003E543F"/>
    <w:rsid w:val="003E5BBA"/>
    <w:rsid w:val="003E5D1E"/>
    <w:rsid w:val="003E5D82"/>
    <w:rsid w:val="003E5E9C"/>
    <w:rsid w:val="003E6DDF"/>
    <w:rsid w:val="003E7273"/>
    <w:rsid w:val="003E75EF"/>
    <w:rsid w:val="003F021D"/>
    <w:rsid w:val="003F1755"/>
    <w:rsid w:val="003F1D64"/>
    <w:rsid w:val="003F236E"/>
    <w:rsid w:val="003F2484"/>
    <w:rsid w:val="003F29B8"/>
    <w:rsid w:val="003F29D1"/>
    <w:rsid w:val="003F2A12"/>
    <w:rsid w:val="003F2DD3"/>
    <w:rsid w:val="003F326E"/>
    <w:rsid w:val="003F3844"/>
    <w:rsid w:val="003F3B2A"/>
    <w:rsid w:val="003F3C03"/>
    <w:rsid w:val="003F4AD9"/>
    <w:rsid w:val="003F4B1A"/>
    <w:rsid w:val="003F4CB0"/>
    <w:rsid w:val="003F4F09"/>
    <w:rsid w:val="003F50A4"/>
    <w:rsid w:val="003F5E96"/>
    <w:rsid w:val="003F62D1"/>
    <w:rsid w:val="003F6A81"/>
    <w:rsid w:val="00400052"/>
    <w:rsid w:val="00401589"/>
    <w:rsid w:val="00401C8A"/>
    <w:rsid w:val="0040203E"/>
    <w:rsid w:val="00402301"/>
    <w:rsid w:val="0040301A"/>
    <w:rsid w:val="00403311"/>
    <w:rsid w:val="00404212"/>
    <w:rsid w:val="0040429A"/>
    <w:rsid w:val="004049A9"/>
    <w:rsid w:val="00406948"/>
    <w:rsid w:val="00407037"/>
    <w:rsid w:val="004071F8"/>
    <w:rsid w:val="004077BD"/>
    <w:rsid w:val="00407CAC"/>
    <w:rsid w:val="00410EAB"/>
    <w:rsid w:val="004121E4"/>
    <w:rsid w:val="004121E6"/>
    <w:rsid w:val="004128D8"/>
    <w:rsid w:val="00414354"/>
    <w:rsid w:val="00414698"/>
    <w:rsid w:val="0041486F"/>
    <w:rsid w:val="00415559"/>
    <w:rsid w:val="004159C3"/>
    <w:rsid w:val="00415FB0"/>
    <w:rsid w:val="0041630C"/>
    <w:rsid w:val="004165AB"/>
    <w:rsid w:val="004208A3"/>
    <w:rsid w:val="004216FD"/>
    <w:rsid w:val="0042203B"/>
    <w:rsid w:val="004222E8"/>
    <w:rsid w:val="004235B8"/>
    <w:rsid w:val="00423601"/>
    <w:rsid w:val="00423EFF"/>
    <w:rsid w:val="0042576A"/>
    <w:rsid w:val="00425B8E"/>
    <w:rsid w:val="00426A38"/>
    <w:rsid w:val="00426E5A"/>
    <w:rsid w:val="00427158"/>
    <w:rsid w:val="0042772B"/>
    <w:rsid w:val="00427D71"/>
    <w:rsid w:val="0043017A"/>
    <w:rsid w:val="00430D9C"/>
    <w:rsid w:val="0043115C"/>
    <w:rsid w:val="004311B6"/>
    <w:rsid w:val="00431DB0"/>
    <w:rsid w:val="00431F9A"/>
    <w:rsid w:val="00432939"/>
    <w:rsid w:val="00432B3A"/>
    <w:rsid w:val="00434306"/>
    <w:rsid w:val="00434B10"/>
    <w:rsid w:val="004351CE"/>
    <w:rsid w:val="004351D2"/>
    <w:rsid w:val="004352E4"/>
    <w:rsid w:val="00435355"/>
    <w:rsid w:val="00435678"/>
    <w:rsid w:val="00437393"/>
    <w:rsid w:val="00437696"/>
    <w:rsid w:val="00437A05"/>
    <w:rsid w:val="00440C8F"/>
    <w:rsid w:val="00441378"/>
    <w:rsid w:val="0044168D"/>
    <w:rsid w:val="00441BC4"/>
    <w:rsid w:val="00441E06"/>
    <w:rsid w:val="00441FD2"/>
    <w:rsid w:val="00442173"/>
    <w:rsid w:val="004422A7"/>
    <w:rsid w:val="0044252A"/>
    <w:rsid w:val="00442850"/>
    <w:rsid w:val="00443068"/>
    <w:rsid w:val="0044377C"/>
    <w:rsid w:val="004449B7"/>
    <w:rsid w:val="00444D6B"/>
    <w:rsid w:val="004453D2"/>
    <w:rsid w:val="00445ABB"/>
    <w:rsid w:val="00446209"/>
    <w:rsid w:val="004467A7"/>
    <w:rsid w:val="00446E62"/>
    <w:rsid w:val="00447EE5"/>
    <w:rsid w:val="00450BCE"/>
    <w:rsid w:val="0045227F"/>
    <w:rsid w:val="004527A1"/>
    <w:rsid w:val="00454096"/>
    <w:rsid w:val="0045521D"/>
    <w:rsid w:val="0045575A"/>
    <w:rsid w:val="004559CE"/>
    <w:rsid w:val="00455F31"/>
    <w:rsid w:val="00456037"/>
    <w:rsid w:val="0045742C"/>
    <w:rsid w:val="004574EF"/>
    <w:rsid w:val="004601C8"/>
    <w:rsid w:val="00460277"/>
    <w:rsid w:val="004602B8"/>
    <w:rsid w:val="0046210B"/>
    <w:rsid w:val="00462167"/>
    <w:rsid w:val="00462176"/>
    <w:rsid w:val="004633A6"/>
    <w:rsid w:val="0046365D"/>
    <w:rsid w:val="0046389D"/>
    <w:rsid w:val="004647DE"/>
    <w:rsid w:val="004649B8"/>
    <w:rsid w:val="00465145"/>
    <w:rsid w:val="00465A26"/>
    <w:rsid w:val="004675AF"/>
    <w:rsid w:val="004675CC"/>
    <w:rsid w:val="00467CEC"/>
    <w:rsid w:val="004702B1"/>
    <w:rsid w:val="004702FC"/>
    <w:rsid w:val="00470B3D"/>
    <w:rsid w:val="00470C53"/>
    <w:rsid w:val="004714D1"/>
    <w:rsid w:val="00471902"/>
    <w:rsid w:val="00471B98"/>
    <w:rsid w:val="00471BCF"/>
    <w:rsid w:val="004724D9"/>
    <w:rsid w:val="00472918"/>
    <w:rsid w:val="004743A7"/>
    <w:rsid w:val="0047453E"/>
    <w:rsid w:val="004745D5"/>
    <w:rsid w:val="004748A4"/>
    <w:rsid w:val="004752BF"/>
    <w:rsid w:val="004753F0"/>
    <w:rsid w:val="0047670B"/>
    <w:rsid w:val="00477CB9"/>
    <w:rsid w:val="004801C2"/>
    <w:rsid w:val="00480259"/>
    <w:rsid w:val="004808AB"/>
    <w:rsid w:val="0048095B"/>
    <w:rsid w:val="004820B1"/>
    <w:rsid w:val="004823CB"/>
    <w:rsid w:val="00482717"/>
    <w:rsid w:val="0048287E"/>
    <w:rsid w:val="00482AFC"/>
    <w:rsid w:val="00485149"/>
    <w:rsid w:val="0048700B"/>
    <w:rsid w:val="0048771F"/>
    <w:rsid w:val="00487A98"/>
    <w:rsid w:val="00487E94"/>
    <w:rsid w:val="00487F98"/>
    <w:rsid w:val="004905E4"/>
    <w:rsid w:val="00491346"/>
    <w:rsid w:val="00491687"/>
    <w:rsid w:val="00491A76"/>
    <w:rsid w:val="00491CBD"/>
    <w:rsid w:val="00491D0A"/>
    <w:rsid w:val="00491F07"/>
    <w:rsid w:val="00491F8C"/>
    <w:rsid w:val="00492F28"/>
    <w:rsid w:val="00493504"/>
    <w:rsid w:val="00493558"/>
    <w:rsid w:val="00493A00"/>
    <w:rsid w:val="00493B15"/>
    <w:rsid w:val="00493D06"/>
    <w:rsid w:val="00494082"/>
    <w:rsid w:val="004945B4"/>
    <w:rsid w:val="004947F3"/>
    <w:rsid w:val="00494D12"/>
    <w:rsid w:val="00495B15"/>
    <w:rsid w:val="00495DEF"/>
    <w:rsid w:val="00495EAF"/>
    <w:rsid w:val="00495F32"/>
    <w:rsid w:val="004962CA"/>
    <w:rsid w:val="00496927"/>
    <w:rsid w:val="00496E7F"/>
    <w:rsid w:val="00496ED3"/>
    <w:rsid w:val="00497757"/>
    <w:rsid w:val="00497AC8"/>
    <w:rsid w:val="004A008A"/>
    <w:rsid w:val="004A20D2"/>
    <w:rsid w:val="004A276B"/>
    <w:rsid w:val="004A284E"/>
    <w:rsid w:val="004A3A54"/>
    <w:rsid w:val="004A3EE3"/>
    <w:rsid w:val="004A478F"/>
    <w:rsid w:val="004A4DB6"/>
    <w:rsid w:val="004A5FCC"/>
    <w:rsid w:val="004A607E"/>
    <w:rsid w:val="004A66EB"/>
    <w:rsid w:val="004A729F"/>
    <w:rsid w:val="004A7333"/>
    <w:rsid w:val="004A771D"/>
    <w:rsid w:val="004A7F61"/>
    <w:rsid w:val="004B01DF"/>
    <w:rsid w:val="004B19F9"/>
    <w:rsid w:val="004B1E72"/>
    <w:rsid w:val="004B1F64"/>
    <w:rsid w:val="004B2953"/>
    <w:rsid w:val="004B2A69"/>
    <w:rsid w:val="004B341B"/>
    <w:rsid w:val="004B36D5"/>
    <w:rsid w:val="004B45B7"/>
    <w:rsid w:val="004B4855"/>
    <w:rsid w:val="004B4F04"/>
    <w:rsid w:val="004B5B25"/>
    <w:rsid w:val="004B5DFB"/>
    <w:rsid w:val="004B5E65"/>
    <w:rsid w:val="004B612D"/>
    <w:rsid w:val="004B689A"/>
    <w:rsid w:val="004B6A02"/>
    <w:rsid w:val="004B6FF8"/>
    <w:rsid w:val="004C0B32"/>
    <w:rsid w:val="004C0C33"/>
    <w:rsid w:val="004C1394"/>
    <w:rsid w:val="004C2132"/>
    <w:rsid w:val="004C43D3"/>
    <w:rsid w:val="004C48C3"/>
    <w:rsid w:val="004C4980"/>
    <w:rsid w:val="004C498F"/>
    <w:rsid w:val="004C4C20"/>
    <w:rsid w:val="004C5CF6"/>
    <w:rsid w:val="004C66D3"/>
    <w:rsid w:val="004C7354"/>
    <w:rsid w:val="004C7936"/>
    <w:rsid w:val="004C7EFC"/>
    <w:rsid w:val="004D0120"/>
    <w:rsid w:val="004D06DB"/>
    <w:rsid w:val="004D0BAC"/>
    <w:rsid w:val="004D0D18"/>
    <w:rsid w:val="004D2478"/>
    <w:rsid w:val="004D25B6"/>
    <w:rsid w:val="004D2BBE"/>
    <w:rsid w:val="004D3040"/>
    <w:rsid w:val="004D38D1"/>
    <w:rsid w:val="004D4DE9"/>
    <w:rsid w:val="004D592C"/>
    <w:rsid w:val="004D60D6"/>
    <w:rsid w:val="004D6A5C"/>
    <w:rsid w:val="004D6B51"/>
    <w:rsid w:val="004D6EF8"/>
    <w:rsid w:val="004D6F01"/>
    <w:rsid w:val="004D745E"/>
    <w:rsid w:val="004D797E"/>
    <w:rsid w:val="004D7E59"/>
    <w:rsid w:val="004E093A"/>
    <w:rsid w:val="004E0B60"/>
    <w:rsid w:val="004E12FC"/>
    <w:rsid w:val="004E1F98"/>
    <w:rsid w:val="004E2302"/>
    <w:rsid w:val="004E2900"/>
    <w:rsid w:val="004E2B59"/>
    <w:rsid w:val="004E2BC0"/>
    <w:rsid w:val="004E2E54"/>
    <w:rsid w:val="004E3745"/>
    <w:rsid w:val="004E3F22"/>
    <w:rsid w:val="004E4749"/>
    <w:rsid w:val="004E4B91"/>
    <w:rsid w:val="004E5FA0"/>
    <w:rsid w:val="004E6B5D"/>
    <w:rsid w:val="004E6C8D"/>
    <w:rsid w:val="004E76CD"/>
    <w:rsid w:val="004E7C65"/>
    <w:rsid w:val="004F074F"/>
    <w:rsid w:val="004F08FC"/>
    <w:rsid w:val="004F151B"/>
    <w:rsid w:val="004F1A52"/>
    <w:rsid w:val="004F1CE9"/>
    <w:rsid w:val="004F1D15"/>
    <w:rsid w:val="004F1EC6"/>
    <w:rsid w:val="004F2233"/>
    <w:rsid w:val="004F3504"/>
    <w:rsid w:val="004F4034"/>
    <w:rsid w:val="004F42FF"/>
    <w:rsid w:val="004F43AD"/>
    <w:rsid w:val="004F4BD4"/>
    <w:rsid w:val="004F505A"/>
    <w:rsid w:val="004F6185"/>
    <w:rsid w:val="004F6D04"/>
    <w:rsid w:val="004F7654"/>
    <w:rsid w:val="00500690"/>
    <w:rsid w:val="005009AE"/>
    <w:rsid w:val="005011AD"/>
    <w:rsid w:val="00501A6F"/>
    <w:rsid w:val="00501A8F"/>
    <w:rsid w:val="00502CD4"/>
    <w:rsid w:val="005034FE"/>
    <w:rsid w:val="00503B61"/>
    <w:rsid w:val="00503BEB"/>
    <w:rsid w:val="0050447F"/>
    <w:rsid w:val="0050484F"/>
    <w:rsid w:val="005049C1"/>
    <w:rsid w:val="00504C5A"/>
    <w:rsid w:val="005053F5"/>
    <w:rsid w:val="0050568C"/>
    <w:rsid w:val="0050577B"/>
    <w:rsid w:val="00505FCE"/>
    <w:rsid w:val="00506179"/>
    <w:rsid w:val="00506D0A"/>
    <w:rsid w:val="00506F04"/>
    <w:rsid w:val="005110D5"/>
    <w:rsid w:val="005119D1"/>
    <w:rsid w:val="00511A32"/>
    <w:rsid w:val="00511E1D"/>
    <w:rsid w:val="00513AC8"/>
    <w:rsid w:val="00514439"/>
    <w:rsid w:val="00515458"/>
    <w:rsid w:val="00516334"/>
    <w:rsid w:val="0052019C"/>
    <w:rsid w:val="005203AE"/>
    <w:rsid w:val="00520913"/>
    <w:rsid w:val="0052098A"/>
    <w:rsid w:val="00520CA0"/>
    <w:rsid w:val="005227CD"/>
    <w:rsid w:val="005238DB"/>
    <w:rsid w:val="00525BD1"/>
    <w:rsid w:val="00526880"/>
    <w:rsid w:val="0052691D"/>
    <w:rsid w:val="00527143"/>
    <w:rsid w:val="0052785B"/>
    <w:rsid w:val="005279E6"/>
    <w:rsid w:val="00530053"/>
    <w:rsid w:val="0053086F"/>
    <w:rsid w:val="005312EB"/>
    <w:rsid w:val="00532494"/>
    <w:rsid w:val="00532729"/>
    <w:rsid w:val="005334D9"/>
    <w:rsid w:val="00533589"/>
    <w:rsid w:val="00533D67"/>
    <w:rsid w:val="00534431"/>
    <w:rsid w:val="005358C9"/>
    <w:rsid w:val="0053605A"/>
    <w:rsid w:val="00537563"/>
    <w:rsid w:val="00540A80"/>
    <w:rsid w:val="005420FE"/>
    <w:rsid w:val="00542936"/>
    <w:rsid w:val="0054350B"/>
    <w:rsid w:val="00544558"/>
    <w:rsid w:val="00545EF6"/>
    <w:rsid w:val="00545F19"/>
    <w:rsid w:val="005460E5"/>
    <w:rsid w:val="005460FB"/>
    <w:rsid w:val="00546388"/>
    <w:rsid w:val="005466FA"/>
    <w:rsid w:val="00547C8A"/>
    <w:rsid w:val="00551DE4"/>
    <w:rsid w:val="00551F83"/>
    <w:rsid w:val="00552159"/>
    <w:rsid w:val="00552710"/>
    <w:rsid w:val="00552894"/>
    <w:rsid w:val="00552D5F"/>
    <w:rsid w:val="00553329"/>
    <w:rsid w:val="00553A5E"/>
    <w:rsid w:val="00553C18"/>
    <w:rsid w:val="005544C0"/>
    <w:rsid w:val="00554958"/>
    <w:rsid w:val="00554FE0"/>
    <w:rsid w:val="00555341"/>
    <w:rsid w:val="00556D49"/>
    <w:rsid w:val="005577BA"/>
    <w:rsid w:val="00557B3B"/>
    <w:rsid w:val="00557BA7"/>
    <w:rsid w:val="00560055"/>
    <w:rsid w:val="0056021B"/>
    <w:rsid w:val="005603FC"/>
    <w:rsid w:val="005604CE"/>
    <w:rsid w:val="00562D45"/>
    <w:rsid w:val="005633A1"/>
    <w:rsid w:val="00563766"/>
    <w:rsid w:val="00563809"/>
    <w:rsid w:val="00563914"/>
    <w:rsid w:val="00563A51"/>
    <w:rsid w:val="0056416F"/>
    <w:rsid w:val="00565C61"/>
    <w:rsid w:val="005667C5"/>
    <w:rsid w:val="00566A15"/>
    <w:rsid w:val="00566D3B"/>
    <w:rsid w:val="0057045A"/>
    <w:rsid w:val="005712E5"/>
    <w:rsid w:val="0057169F"/>
    <w:rsid w:val="00573063"/>
    <w:rsid w:val="0057461A"/>
    <w:rsid w:val="00574F00"/>
    <w:rsid w:val="0057627F"/>
    <w:rsid w:val="005766DC"/>
    <w:rsid w:val="00576785"/>
    <w:rsid w:val="00576912"/>
    <w:rsid w:val="00576984"/>
    <w:rsid w:val="00576A41"/>
    <w:rsid w:val="00576B5E"/>
    <w:rsid w:val="0057749D"/>
    <w:rsid w:val="00577987"/>
    <w:rsid w:val="00577B21"/>
    <w:rsid w:val="00577B83"/>
    <w:rsid w:val="00577C58"/>
    <w:rsid w:val="00580B82"/>
    <w:rsid w:val="005813E4"/>
    <w:rsid w:val="005814D1"/>
    <w:rsid w:val="00581572"/>
    <w:rsid w:val="00581E65"/>
    <w:rsid w:val="00582C93"/>
    <w:rsid w:val="00582CDD"/>
    <w:rsid w:val="00584BBF"/>
    <w:rsid w:val="00585FC6"/>
    <w:rsid w:val="00586E3F"/>
    <w:rsid w:val="005872B6"/>
    <w:rsid w:val="00587AF4"/>
    <w:rsid w:val="00587C11"/>
    <w:rsid w:val="0059015E"/>
    <w:rsid w:val="0059081B"/>
    <w:rsid w:val="00590CF3"/>
    <w:rsid w:val="00592558"/>
    <w:rsid w:val="005932C0"/>
    <w:rsid w:val="005937B2"/>
    <w:rsid w:val="005942EA"/>
    <w:rsid w:val="00596136"/>
    <w:rsid w:val="005A054E"/>
    <w:rsid w:val="005A1080"/>
    <w:rsid w:val="005A1670"/>
    <w:rsid w:val="005A1778"/>
    <w:rsid w:val="005A2586"/>
    <w:rsid w:val="005A31E8"/>
    <w:rsid w:val="005A386F"/>
    <w:rsid w:val="005A3C57"/>
    <w:rsid w:val="005A4392"/>
    <w:rsid w:val="005A4991"/>
    <w:rsid w:val="005A5E38"/>
    <w:rsid w:val="005B0253"/>
    <w:rsid w:val="005B02B7"/>
    <w:rsid w:val="005B0A88"/>
    <w:rsid w:val="005B0AF3"/>
    <w:rsid w:val="005B0DB1"/>
    <w:rsid w:val="005B1743"/>
    <w:rsid w:val="005B1784"/>
    <w:rsid w:val="005B2052"/>
    <w:rsid w:val="005B2C58"/>
    <w:rsid w:val="005B3C9A"/>
    <w:rsid w:val="005B40E0"/>
    <w:rsid w:val="005B4553"/>
    <w:rsid w:val="005B4B23"/>
    <w:rsid w:val="005B5372"/>
    <w:rsid w:val="005B636B"/>
    <w:rsid w:val="005B6B63"/>
    <w:rsid w:val="005B6D59"/>
    <w:rsid w:val="005B7BC0"/>
    <w:rsid w:val="005C1559"/>
    <w:rsid w:val="005C1579"/>
    <w:rsid w:val="005C158E"/>
    <w:rsid w:val="005C204A"/>
    <w:rsid w:val="005C21BC"/>
    <w:rsid w:val="005C2403"/>
    <w:rsid w:val="005C29C5"/>
    <w:rsid w:val="005C2B1B"/>
    <w:rsid w:val="005C2B39"/>
    <w:rsid w:val="005C303C"/>
    <w:rsid w:val="005C3BCA"/>
    <w:rsid w:val="005C44EF"/>
    <w:rsid w:val="005C477E"/>
    <w:rsid w:val="005C538C"/>
    <w:rsid w:val="005C6483"/>
    <w:rsid w:val="005C663A"/>
    <w:rsid w:val="005C6985"/>
    <w:rsid w:val="005C6E2B"/>
    <w:rsid w:val="005C77DD"/>
    <w:rsid w:val="005C7DF6"/>
    <w:rsid w:val="005D1930"/>
    <w:rsid w:val="005D1B1A"/>
    <w:rsid w:val="005D2921"/>
    <w:rsid w:val="005D2934"/>
    <w:rsid w:val="005D2959"/>
    <w:rsid w:val="005D29C7"/>
    <w:rsid w:val="005D3700"/>
    <w:rsid w:val="005D39BC"/>
    <w:rsid w:val="005D3B68"/>
    <w:rsid w:val="005D45F3"/>
    <w:rsid w:val="005D51EB"/>
    <w:rsid w:val="005D5297"/>
    <w:rsid w:val="005D54E7"/>
    <w:rsid w:val="005D5505"/>
    <w:rsid w:val="005D6480"/>
    <w:rsid w:val="005D64CA"/>
    <w:rsid w:val="005D7384"/>
    <w:rsid w:val="005E00E9"/>
    <w:rsid w:val="005E0807"/>
    <w:rsid w:val="005E147B"/>
    <w:rsid w:val="005E1C28"/>
    <w:rsid w:val="005E26AD"/>
    <w:rsid w:val="005E2CCA"/>
    <w:rsid w:val="005E33B2"/>
    <w:rsid w:val="005E345E"/>
    <w:rsid w:val="005E386F"/>
    <w:rsid w:val="005E3BBD"/>
    <w:rsid w:val="005E708C"/>
    <w:rsid w:val="005F1174"/>
    <w:rsid w:val="005F24FC"/>
    <w:rsid w:val="005F2651"/>
    <w:rsid w:val="005F2672"/>
    <w:rsid w:val="005F3382"/>
    <w:rsid w:val="005F352D"/>
    <w:rsid w:val="005F35F9"/>
    <w:rsid w:val="005F37EA"/>
    <w:rsid w:val="005F51B9"/>
    <w:rsid w:val="005F6093"/>
    <w:rsid w:val="005F65E7"/>
    <w:rsid w:val="005F732A"/>
    <w:rsid w:val="005F76A9"/>
    <w:rsid w:val="005F7B00"/>
    <w:rsid w:val="0060020A"/>
    <w:rsid w:val="00600ED6"/>
    <w:rsid w:val="006017C3"/>
    <w:rsid w:val="00601DA6"/>
    <w:rsid w:val="00601F81"/>
    <w:rsid w:val="0060374B"/>
    <w:rsid w:val="00603961"/>
    <w:rsid w:val="00603B48"/>
    <w:rsid w:val="006049E9"/>
    <w:rsid w:val="00604C7C"/>
    <w:rsid w:val="00604D0B"/>
    <w:rsid w:val="00604DC6"/>
    <w:rsid w:val="006058AD"/>
    <w:rsid w:val="00605BFD"/>
    <w:rsid w:val="00605CFF"/>
    <w:rsid w:val="00606074"/>
    <w:rsid w:val="00606853"/>
    <w:rsid w:val="00606D6D"/>
    <w:rsid w:val="0060777D"/>
    <w:rsid w:val="00607FE7"/>
    <w:rsid w:val="006101CC"/>
    <w:rsid w:val="00610FCA"/>
    <w:rsid w:val="006113D6"/>
    <w:rsid w:val="006120FB"/>
    <w:rsid w:val="00612953"/>
    <w:rsid w:val="00612DC2"/>
    <w:rsid w:val="00613CC8"/>
    <w:rsid w:val="0061430A"/>
    <w:rsid w:val="00614690"/>
    <w:rsid w:val="0061615C"/>
    <w:rsid w:val="006161AB"/>
    <w:rsid w:val="006162F1"/>
    <w:rsid w:val="006164BB"/>
    <w:rsid w:val="00616563"/>
    <w:rsid w:val="00616F46"/>
    <w:rsid w:val="006175B4"/>
    <w:rsid w:val="00617E31"/>
    <w:rsid w:val="00620E42"/>
    <w:rsid w:val="006211F6"/>
    <w:rsid w:val="00621B8B"/>
    <w:rsid w:val="006222DA"/>
    <w:rsid w:val="0062245B"/>
    <w:rsid w:val="00622AF1"/>
    <w:rsid w:val="0062393D"/>
    <w:rsid w:val="006242DE"/>
    <w:rsid w:val="00624409"/>
    <w:rsid w:val="006249E9"/>
    <w:rsid w:val="00624BC1"/>
    <w:rsid w:val="00624BDF"/>
    <w:rsid w:val="00624EF8"/>
    <w:rsid w:val="006255C3"/>
    <w:rsid w:val="00626166"/>
    <w:rsid w:val="00626AF8"/>
    <w:rsid w:val="00627281"/>
    <w:rsid w:val="0063049B"/>
    <w:rsid w:val="00630573"/>
    <w:rsid w:val="00630691"/>
    <w:rsid w:val="006306C2"/>
    <w:rsid w:val="0063104A"/>
    <w:rsid w:val="00631242"/>
    <w:rsid w:val="006323B1"/>
    <w:rsid w:val="00632B27"/>
    <w:rsid w:val="00634341"/>
    <w:rsid w:val="006348FD"/>
    <w:rsid w:val="00634C38"/>
    <w:rsid w:val="00635D22"/>
    <w:rsid w:val="00635DFA"/>
    <w:rsid w:val="006369EC"/>
    <w:rsid w:val="00636BDB"/>
    <w:rsid w:val="006372E3"/>
    <w:rsid w:val="006376F6"/>
    <w:rsid w:val="0064009B"/>
    <w:rsid w:val="00640323"/>
    <w:rsid w:val="00640D0F"/>
    <w:rsid w:val="00640E37"/>
    <w:rsid w:val="0064382C"/>
    <w:rsid w:val="006438E8"/>
    <w:rsid w:val="0064521E"/>
    <w:rsid w:val="00645711"/>
    <w:rsid w:val="00645794"/>
    <w:rsid w:val="00645854"/>
    <w:rsid w:val="00645C6D"/>
    <w:rsid w:val="0064626A"/>
    <w:rsid w:val="00647025"/>
    <w:rsid w:val="006470E5"/>
    <w:rsid w:val="00647646"/>
    <w:rsid w:val="00647A86"/>
    <w:rsid w:val="00647E88"/>
    <w:rsid w:val="00647F4B"/>
    <w:rsid w:val="00650B67"/>
    <w:rsid w:val="00650DCA"/>
    <w:rsid w:val="0065117F"/>
    <w:rsid w:val="00651B89"/>
    <w:rsid w:val="00651CB5"/>
    <w:rsid w:val="00651D3F"/>
    <w:rsid w:val="00652FDC"/>
    <w:rsid w:val="006531AA"/>
    <w:rsid w:val="00653E7B"/>
    <w:rsid w:val="0065415A"/>
    <w:rsid w:val="0065452C"/>
    <w:rsid w:val="006549E8"/>
    <w:rsid w:val="006552A7"/>
    <w:rsid w:val="006559DB"/>
    <w:rsid w:val="00655CAD"/>
    <w:rsid w:val="006565C2"/>
    <w:rsid w:val="00657A41"/>
    <w:rsid w:val="006600A8"/>
    <w:rsid w:val="00660262"/>
    <w:rsid w:val="00660DF9"/>
    <w:rsid w:val="00661185"/>
    <w:rsid w:val="00661C1B"/>
    <w:rsid w:val="0066214A"/>
    <w:rsid w:val="00663148"/>
    <w:rsid w:val="006632D7"/>
    <w:rsid w:val="006656BA"/>
    <w:rsid w:val="006656D1"/>
    <w:rsid w:val="00665738"/>
    <w:rsid w:val="006660D5"/>
    <w:rsid w:val="0066680E"/>
    <w:rsid w:val="006670C9"/>
    <w:rsid w:val="006671E5"/>
    <w:rsid w:val="0066736C"/>
    <w:rsid w:val="0066758B"/>
    <w:rsid w:val="006679D7"/>
    <w:rsid w:val="00667BE4"/>
    <w:rsid w:val="00667C82"/>
    <w:rsid w:val="00667F0B"/>
    <w:rsid w:val="00670157"/>
    <w:rsid w:val="006704F0"/>
    <w:rsid w:val="0067058D"/>
    <w:rsid w:val="00670A86"/>
    <w:rsid w:val="006724A8"/>
    <w:rsid w:val="00673663"/>
    <w:rsid w:val="006738F1"/>
    <w:rsid w:val="006739AE"/>
    <w:rsid w:val="006742F0"/>
    <w:rsid w:val="00674734"/>
    <w:rsid w:val="006758D4"/>
    <w:rsid w:val="006758F3"/>
    <w:rsid w:val="00677226"/>
    <w:rsid w:val="00677A64"/>
    <w:rsid w:val="00681D97"/>
    <w:rsid w:val="0068280D"/>
    <w:rsid w:val="006832C0"/>
    <w:rsid w:val="0068334D"/>
    <w:rsid w:val="00684140"/>
    <w:rsid w:val="006846A0"/>
    <w:rsid w:val="00684796"/>
    <w:rsid w:val="00685BD2"/>
    <w:rsid w:val="00686718"/>
    <w:rsid w:val="00686FEB"/>
    <w:rsid w:val="00687ED6"/>
    <w:rsid w:val="00691651"/>
    <w:rsid w:val="00691831"/>
    <w:rsid w:val="00692144"/>
    <w:rsid w:val="00692832"/>
    <w:rsid w:val="006935D7"/>
    <w:rsid w:val="006937C1"/>
    <w:rsid w:val="0069384B"/>
    <w:rsid w:val="006938A5"/>
    <w:rsid w:val="00693AFD"/>
    <w:rsid w:val="006940C5"/>
    <w:rsid w:val="00694C5B"/>
    <w:rsid w:val="00695822"/>
    <w:rsid w:val="00695944"/>
    <w:rsid w:val="00695CD9"/>
    <w:rsid w:val="00696666"/>
    <w:rsid w:val="00696897"/>
    <w:rsid w:val="00697410"/>
    <w:rsid w:val="00697B20"/>
    <w:rsid w:val="00697DB4"/>
    <w:rsid w:val="006A0626"/>
    <w:rsid w:val="006A0F6D"/>
    <w:rsid w:val="006A107B"/>
    <w:rsid w:val="006A1188"/>
    <w:rsid w:val="006A3013"/>
    <w:rsid w:val="006A3DE1"/>
    <w:rsid w:val="006A5422"/>
    <w:rsid w:val="006A5935"/>
    <w:rsid w:val="006A5AA8"/>
    <w:rsid w:val="006A6042"/>
    <w:rsid w:val="006A626A"/>
    <w:rsid w:val="006A67BC"/>
    <w:rsid w:val="006A68EB"/>
    <w:rsid w:val="006A705E"/>
    <w:rsid w:val="006A70E0"/>
    <w:rsid w:val="006A75E1"/>
    <w:rsid w:val="006A76C5"/>
    <w:rsid w:val="006B0016"/>
    <w:rsid w:val="006B065E"/>
    <w:rsid w:val="006B084F"/>
    <w:rsid w:val="006B18AB"/>
    <w:rsid w:val="006B1E8D"/>
    <w:rsid w:val="006B1FAD"/>
    <w:rsid w:val="006B2C2F"/>
    <w:rsid w:val="006B2DAE"/>
    <w:rsid w:val="006B392F"/>
    <w:rsid w:val="006B3F6A"/>
    <w:rsid w:val="006B433C"/>
    <w:rsid w:val="006B4FCD"/>
    <w:rsid w:val="006B58E4"/>
    <w:rsid w:val="006B77EA"/>
    <w:rsid w:val="006B7877"/>
    <w:rsid w:val="006C0130"/>
    <w:rsid w:val="006C09BD"/>
    <w:rsid w:val="006C0C79"/>
    <w:rsid w:val="006C0E1A"/>
    <w:rsid w:val="006C149C"/>
    <w:rsid w:val="006C1728"/>
    <w:rsid w:val="006C1D49"/>
    <w:rsid w:val="006C23CC"/>
    <w:rsid w:val="006C2751"/>
    <w:rsid w:val="006C3333"/>
    <w:rsid w:val="006C35DC"/>
    <w:rsid w:val="006C38D9"/>
    <w:rsid w:val="006C48F2"/>
    <w:rsid w:val="006C53A4"/>
    <w:rsid w:val="006C548C"/>
    <w:rsid w:val="006C6519"/>
    <w:rsid w:val="006C656C"/>
    <w:rsid w:val="006C7646"/>
    <w:rsid w:val="006C79C4"/>
    <w:rsid w:val="006C7E65"/>
    <w:rsid w:val="006D07A3"/>
    <w:rsid w:val="006D0CD2"/>
    <w:rsid w:val="006D13C8"/>
    <w:rsid w:val="006D1510"/>
    <w:rsid w:val="006D17DF"/>
    <w:rsid w:val="006D1C44"/>
    <w:rsid w:val="006D1E56"/>
    <w:rsid w:val="006D2D48"/>
    <w:rsid w:val="006D2DF2"/>
    <w:rsid w:val="006D345D"/>
    <w:rsid w:val="006D35A0"/>
    <w:rsid w:val="006D3E04"/>
    <w:rsid w:val="006D4F40"/>
    <w:rsid w:val="006D504E"/>
    <w:rsid w:val="006D5A84"/>
    <w:rsid w:val="006D5DAC"/>
    <w:rsid w:val="006D6962"/>
    <w:rsid w:val="006D6A60"/>
    <w:rsid w:val="006D6BA0"/>
    <w:rsid w:val="006D77AC"/>
    <w:rsid w:val="006E003D"/>
    <w:rsid w:val="006E027F"/>
    <w:rsid w:val="006E1AB9"/>
    <w:rsid w:val="006E341C"/>
    <w:rsid w:val="006E3665"/>
    <w:rsid w:val="006E37C8"/>
    <w:rsid w:val="006E3BC9"/>
    <w:rsid w:val="006E3FDE"/>
    <w:rsid w:val="006E4A08"/>
    <w:rsid w:val="006E5438"/>
    <w:rsid w:val="006E63E9"/>
    <w:rsid w:val="006E696A"/>
    <w:rsid w:val="006E7234"/>
    <w:rsid w:val="006E7308"/>
    <w:rsid w:val="006E773D"/>
    <w:rsid w:val="006F304F"/>
    <w:rsid w:val="006F423A"/>
    <w:rsid w:val="006F45EC"/>
    <w:rsid w:val="006F4CFA"/>
    <w:rsid w:val="006F4DA5"/>
    <w:rsid w:val="006F52FD"/>
    <w:rsid w:val="006F6DC0"/>
    <w:rsid w:val="006F72ED"/>
    <w:rsid w:val="0070013E"/>
    <w:rsid w:val="00700C63"/>
    <w:rsid w:val="007011C3"/>
    <w:rsid w:val="00701C69"/>
    <w:rsid w:val="0070282A"/>
    <w:rsid w:val="00702A1D"/>
    <w:rsid w:val="00702BF4"/>
    <w:rsid w:val="00702F77"/>
    <w:rsid w:val="007031EF"/>
    <w:rsid w:val="0070355A"/>
    <w:rsid w:val="00703BFA"/>
    <w:rsid w:val="00703CE4"/>
    <w:rsid w:val="0070432B"/>
    <w:rsid w:val="007046C5"/>
    <w:rsid w:val="00704D88"/>
    <w:rsid w:val="00705A1A"/>
    <w:rsid w:val="00706AD5"/>
    <w:rsid w:val="00706DC6"/>
    <w:rsid w:val="00707182"/>
    <w:rsid w:val="00710233"/>
    <w:rsid w:val="00710E46"/>
    <w:rsid w:val="00711099"/>
    <w:rsid w:val="0071112B"/>
    <w:rsid w:val="0071197F"/>
    <w:rsid w:val="00711E3F"/>
    <w:rsid w:val="00713465"/>
    <w:rsid w:val="0071350D"/>
    <w:rsid w:val="00714244"/>
    <w:rsid w:val="00714577"/>
    <w:rsid w:val="007148CD"/>
    <w:rsid w:val="00714ED1"/>
    <w:rsid w:val="0071542E"/>
    <w:rsid w:val="0071639A"/>
    <w:rsid w:val="00716CF5"/>
    <w:rsid w:val="00717477"/>
    <w:rsid w:val="007201F2"/>
    <w:rsid w:val="00721D7A"/>
    <w:rsid w:val="00721F6E"/>
    <w:rsid w:val="007223DA"/>
    <w:rsid w:val="00722759"/>
    <w:rsid w:val="00722B01"/>
    <w:rsid w:val="00723357"/>
    <w:rsid w:val="00723CF6"/>
    <w:rsid w:val="00723EDD"/>
    <w:rsid w:val="0072431B"/>
    <w:rsid w:val="00724A9C"/>
    <w:rsid w:val="00724C9C"/>
    <w:rsid w:val="00725160"/>
    <w:rsid w:val="0072657F"/>
    <w:rsid w:val="00727481"/>
    <w:rsid w:val="007300B1"/>
    <w:rsid w:val="00730635"/>
    <w:rsid w:val="007307BC"/>
    <w:rsid w:val="00731455"/>
    <w:rsid w:val="00731DA1"/>
    <w:rsid w:val="00732A42"/>
    <w:rsid w:val="00732A8C"/>
    <w:rsid w:val="00733848"/>
    <w:rsid w:val="007344DC"/>
    <w:rsid w:val="00734FF4"/>
    <w:rsid w:val="00735D9D"/>
    <w:rsid w:val="007362EB"/>
    <w:rsid w:val="00737059"/>
    <w:rsid w:val="00737B05"/>
    <w:rsid w:val="00737FC8"/>
    <w:rsid w:val="00740A8E"/>
    <w:rsid w:val="00740B83"/>
    <w:rsid w:val="00740D0F"/>
    <w:rsid w:val="00741647"/>
    <w:rsid w:val="007417F6"/>
    <w:rsid w:val="00741963"/>
    <w:rsid w:val="00741D22"/>
    <w:rsid w:val="00741EBE"/>
    <w:rsid w:val="007426DE"/>
    <w:rsid w:val="0074328E"/>
    <w:rsid w:val="007432A7"/>
    <w:rsid w:val="00743AFE"/>
    <w:rsid w:val="00743C81"/>
    <w:rsid w:val="00743F75"/>
    <w:rsid w:val="00744F4C"/>
    <w:rsid w:val="007453DD"/>
    <w:rsid w:val="00745797"/>
    <w:rsid w:val="00745C97"/>
    <w:rsid w:val="00745F69"/>
    <w:rsid w:val="007462D1"/>
    <w:rsid w:val="00746990"/>
    <w:rsid w:val="00746C60"/>
    <w:rsid w:val="00750395"/>
    <w:rsid w:val="00750ABA"/>
    <w:rsid w:val="00751A2F"/>
    <w:rsid w:val="007522AA"/>
    <w:rsid w:val="007528DF"/>
    <w:rsid w:val="00752D77"/>
    <w:rsid w:val="00752DDF"/>
    <w:rsid w:val="007530A0"/>
    <w:rsid w:val="00753209"/>
    <w:rsid w:val="007536A0"/>
    <w:rsid w:val="00753DCE"/>
    <w:rsid w:val="007544F1"/>
    <w:rsid w:val="00754B1A"/>
    <w:rsid w:val="00755B8F"/>
    <w:rsid w:val="00755D36"/>
    <w:rsid w:val="00755E8D"/>
    <w:rsid w:val="00755EBD"/>
    <w:rsid w:val="00755F23"/>
    <w:rsid w:val="0075626E"/>
    <w:rsid w:val="00756FB3"/>
    <w:rsid w:val="0075710C"/>
    <w:rsid w:val="0075731A"/>
    <w:rsid w:val="007579B3"/>
    <w:rsid w:val="00757FF5"/>
    <w:rsid w:val="007603EE"/>
    <w:rsid w:val="007605A1"/>
    <w:rsid w:val="00760A4A"/>
    <w:rsid w:val="007614A9"/>
    <w:rsid w:val="007617D4"/>
    <w:rsid w:val="00761BC8"/>
    <w:rsid w:val="007620B9"/>
    <w:rsid w:val="00763C58"/>
    <w:rsid w:val="00763E13"/>
    <w:rsid w:val="00764B6D"/>
    <w:rsid w:val="007651C6"/>
    <w:rsid w:val="0076703D"/>
    <w:rsid w:val="00767431"/>
    <w:rsid w:val="007706A5"/>
    <w:rsid w:val="00770B13"/>
    <w:rsid w:val="00770D66"/>
    <w:rsid w:val="00771C12"/>
    <w:rsid w:val="00772AE9"/>
    <w:rsid w:val="00772E4C"/>
    <w:rsid w:val="007732D7"/>
    <w:rsid w:val="0077427F"/>
    <w:rsid w:val="007742A3"/>
    <w:rsid w:val="0077471B"/>
    <w:rsid w:val="00774A99"/>
    <w:rsid w:val="00774DAC"/>
    <w:rsid w:val="00775799"/>
    <w:rsid w:val="007766D2"/>
    <w:rsid w:val="007769B0"/>
    <w:rsid w:val="00776AA5"/>
    <w:rsid w:val="007775F1"/>
    <w:rsid w:val="00777A3C"/>
    <w:rsid w:val="007806CD"/>
    <w:rsid w:val="007808FB"/>
    <w:rsid w:val="00780D2B"/>
    <w:rsid w:val="00780FCB"/>
    <w:rsid w:val="0078148E"/>
    <w:rsid w:val="0078197C"/>
    <w:rsid w:val="00781EB9"/>
    <w:rsid w:val="00782003"/>
    <w:rsid w:val="007823B6"/>
    <w:rsid w:val="00782476"/>
    <w:rsid w:val="00783938"/>
    <w:rsid w:val="00783E22"/>
    <w:rsid w:val="00784621"/>
    <w:rsid w:val="00784E69"/>
    <w:rsid w:val="00784EBC"/>
    <w:rsid w:val="00784F43"/>
    <w:rsid w:val="00785B73"/>
    <w:rsid w:val="00786690"/>
    <w:rsid w:val="00786BA6"/>
    <w:rsid w:val="00786D4B"/>
    <w:rsid w:val="00787BE8"/>
    <w:rsid w:val="00787DD5"/>
    <w:rsid w:val="00790089"/>
    <w:rsid w:val="00790189"/>
    <w:rsid w:val="00790534"/>
    <w:rsid w:val="00790761"/>
    <w:rsid w:val="00790F0D"/>
    <w:rsid w:val="0079147C"/>
    <w:rsid w:val="00792D78"/>
    <w:rsid w:val="00792FE5"/>
    <w:rsid w:val="007945DF"/>
    <w:rsid w:val="00796AEB"/>
    <w:rsid w:val="00796D47"/>
    <w:rsid w:val="00796D88"/>
    <w:rsid w:val="00796EF9"/>
    <w:rsid w:val="0079728A"/>
    <w:rsid w:val="007979DE"/>
    <w:rsid w:val="007A0F47"/>
    <w:rsid w:val="007A12F6"/>
    <w:rsid w:val="007A178A"/>
    <w:rsid w:val="007A1B26"/>
    <w:rsid w:val="007A1F15"/>
    <w:rsid w:val="007A1F8E"/>
    <w:rsid w:val="007A2037"/>
    <w:rsid w:val="007A23F8"/>
    <w:rsid w:val="007A255B"/>
    <w:rsid w:val="007A33E9"/>
    <w:rsid w:val="007A5161"/>
    <w:rsid w:val="007A561A"/>
    <w:rsid w:val="007A596D"/>
    <w:rsid w:val="007A5A70"/>
    <w:rsid w:val="007A73A9"/>
    <w:rsid w:val="007A79DF"/>
    <w:rsid w:val="007A7EAC"/>
    <w:rsid w:val="007B04C8"/>
    <w:rsid w:val="007B10FA"/>
    <w:rsid w:val="007B1205"/>
    <w:rsid w:val="007B3551"/>
    <w:rsid w:val="007B3606"/>
    <w:rsid w:val="007B38BE"/>
    <w:rsid w:val="007B3914"/>
    <w:rsid w:val="007B4B28"/>
    <w:rsid w:val="007B5344"/>
    <w:rsid w:val="007B74A1"/>
    <w:rsid w:val="007B7518"/>
    <w:rsid w:val="007B77A5"/>
    <w:rsid w:val="007B7C7E"/>
    <w:rsid w:val="007C1295"/>
    <w:rsid w:val="007C14EB"/>
    <w:rsid w:val="007C1552"/>
    <w:rsid w:val="007C15A9"/>
    <w:rsid w:val="007C4388"/>
    <w:rsid w:val="007C4467"/>
    <w:rsid w:val="007C4C2A"/>
    <w:rsid w:val="007C506B"/>
    <w:rsid w:val="007C5960"/>
    <w:rsid w:val="007C5DF4"/>
    <w:rsid w:val="007C6085"/>
    <w:rsid w:val="007C65D5"/>
    <w:rsid w:val="007C65DF"/>
    <w:rsid w:val="007C691E"/>
    <w:rsid w:val="007C6BBE"/>
    <w:rsid w:val="007C6E3F"/>
    <w:rsid w:val="007C7718"/>
    <w:rsid w:val="007C7F08"/>
    <w:rsid w:val="007D01DE"/>
    <w:rsid w:val="007D1710"/>
    <w:rsid w:val="007D19CD"/>
    <w:rsid w:val="007D2973"/>
    <w:rsid w:val="007D2EB3"/>
    <w:rsid w:val="007D2EE3"/>
    <w:rsid w:val="007D3BC2"/>
    <w:rsid w:val="007D3F3B"/>
    <w:rsid w:val="007D5133"/>
    <w:rsid w:val="007D5642"/>
    <w:rsid w:val="007D6879"/>
    <w:rsid w:val="007D68CE"/>
    <w:rsid w:val="007D69FB"/>
    <w:rsid w:val="007D6E6F"/>
    <w:rsid w:val="007D727C"/>
    <w:rsid w:val="007D73EB"/>
    <w:rsid w:val="007D763D"/>
    <w:rsid w:val="007D7745"/>
    <w:rsid w:val="007D7DDA"/>
    <w:rsid w:val="007D7F62"/>
    <w:rsid w:val="007E0062"/>
    <w:rsid w:val="007E0558"/>
    <w:rsid w:val="007E0A57"/>
    <w:rsid w:val="007E1105"/>
    <w:rsid w:val="007E1775"/>
    <w:rsid w:val="007E1878"/>
    <w:rsid w:val="007E1F16"/>
    <w:rsid w:val="007E23D9"/>
    <w:rsid w:val="007E24CE"/>
    <w:rsid w:val="007E26BF"/>
    <w:rsid w:val="007E284B"/>
    <w:rsid w:val="007E3BF6"/>
    <w:rsid w:val="007E3C41"/>
    <w:rsid w:val="007E4526"/>
    <w:rsid w:val="007E45DE"/>
    <w:rsid w:val="007E48C4"/>
    <w:rsid w:val="007E4E3E"/>
    <w:rsid w:val="007E6264"/>
    <w:rsid w:val="007E641D"/>
    <w:rsid w:val="007E6B86"/>
    <w:rsid w:val="007E709F"/>
    <w:rsid w:val="007E721B"/>
    <w:rsid w:val="007E7AF3"/>
    <w:rsid w:val="007E7E2A"/>
    <w:rsid w:val="007F00FF"/>
    <w:rsid w:val="007F1395"/>
    <w:rsid w:val="007F1464"/>
    <w:rsid w:val="007F1A44"/>
    <w:rsid w:val="007F1B28"/>
    <w:rsid w:val="007F1E9C"/>
    <w:rsid w:val="007F1F42"/>
    <w:rsid w:val="007F2311"/>
    <w:rsid w:val="007F2997"/>
    <w:rsid w:val="007F3A61"/>
    <w:rsid w:val="007F4631"/>
    <w:rsid w:val="007F5998"/>
    <w:rsid w:val="007F5B5D"/>
    <w:rsid w:val="007F5C28"/>
    <w:rsid w:val="007F5D2D"/>
    <w:rsid w:val="007F65E9"/>
    <w:rsid w:val="007F7E2D"/>
    <w:rsid w:val="008001FC"/>
    <w:rsid w:val="00800893"/>
    <w:rsid w:val="00800C9D"/>
    <w:rsid w:val="0080124B"/>
    <w:rsid w:val="00801713"/>
    <w:rsid w:val="00802BBC"/>
    <w:rsid w:val="0080360B"/>
    <w:rsid w:val="008045F6"/>
    <w:rsid w:val="00804981"/>
    <w:rsid w:val="00804C84"/>
    <w:rsid w:val="00805139"/>
    <w:rsid w:val="0080593F"/>
    <w:rsid w:val="00805CF6"/>
    <w:rsid w:val="00806537"/>
    <w:rsid w:val="008065AC"/>
    <w:rsid w:val="008077D2"/>
    <w:rsid w:val="00810A90"/>
    <w:rsid w:val="00810BB3"/>
    <w:rsid w:val="0081130B"/>
    <w:rsid w:val="008121BB"/>
    <w:rsid w:val="00812920"/>
    <w:rsid w:val="00812B37"/>
    <w:rsid w:val="0081390F"/>
    <w:rsid w:val="00813BCD"/>
    <w:rsid w:val="0081415E"/>
    <w:rsid w:val="00816AED"/>
    <w:rsid w:val="00816CC6"/>
    <w:rsid w:val="00821B3B"/>
    <w:rsid w:val="00821F9E"/>
    <w:rsid w:val="0082347A"/>
    <w:rsid w:val="0082389D"/>
    <w:rsid w:val="00823F60"/>
    <w:rsid w:val="00824304"/>
    <w:rsid w:val="00824BFF"/>
    <w:rsid w:val="00824C3D"/>
    <w:rsid w:val="00825220"/>
    <w:rsid w:val="00825C4C"/>
    <w:rsid w:val="008261A3"/>
    <w:rsid w:val="00826DF9"/>
    <w:rsid w:val="00827568"/>
    <w:rsid w:val="00827CD9"/>
    <w:rsid w:val="00827DE6"/>
    <w:rsid w:val="008308CC"/>
    <w:rsid w:val="00830C14"/>
    <w:rsid w:val="00830E30"/>
    <w:rsid w:val="008316B7"/>
    <w:rsid w:val="00831DCB"/>
    <w:rsid w:val="008321C8"/>
    <w:rsid w:val="0083266E"/>
    <w:rsid w:val="008326EC"/>
    <w:rsid w:val="008333C6"/>
    <w:rsid w:val="00833689"/>
    <w:rsid w:val="00833C7B"/>
    <w:rsid w:val="00834B6F"/>
    <w:rsid w:val="00834DEC"/>
    <w:rsid w:val="0083508B"/>
    <w:rsid w:val="00835324"/>
    <w:rsid w:val="00835630"/>
    <w:rsid w:val="00835793"/>
    <w:rsid w:val="00836FDF"/>
    <w:rsid w:val="0083728B"/>
    <w:rsid w:val="00837AAB"/>
    <w:rsid w:val="00837C2C"/>
    <w:rsid w:val="00840372"/>
    <w:rsid w:val="00840757"/>
    <w:rsid w:val="008409E3"/>
    <w:rsid w:val="00840A27"/>
    <w:rsid w:val="008414B4"/>
    <w:rsid w:val="00841B79"/>
    <w:rsid w:val="00842071"/>
    <w:rsid w:val="00842487"/>
    <w:rsid w:val="00842BF6"/>
    <w:rsid w:val="008430A9"/>
    <w:rsid w:val="00843C4B"/>
    <w:rsid w:val="00844162"/>
    <w:rsid w:val="00845033"/>
    <w:rsid w:val="00845302"/>
    <w:rsid w:val="00846370"/>
    <w:rsid w:val="00846CC1"/>
    <w:rsid w:val="00846D25"/>
    <w:rsid w:val="0084705B"/>
    <w:rsid w:val="008473A1"/>
    <w:rsid w:val="008503EF"/>
    <w:rsid w:val="008505C4"/>
    <w:rsid w:val="00850F83"/>
    <w:rsid w:val="00850F93"/>
    <w:rsid w:val="0085185E"/>
    <w:rsid w:val="00851A39"/>
    <w:rsid w:val="00852907"/>
    <w:rsid w:val="008550C8"/>
    <w:rsid w:val="00855438"/>
    <w:rsid w:val="00857E1A"/>
    <w:rsid w:val="008603BD"/>
    <w:rsid w:val="00860871"/>
    <w:rsid w:val="00861762"/>
    <w:rsid w:val="008617D7"/>
    <w:rsid w:val="00862842"/>
    <w:rsid w:val="00862B65"/>
    <w:rsid w:val="008637E0"/>
    <w:rsid w:val="00864CA5"/>
    <w:rsid w:val="00864DDD"/>
    <w:rsid w:val="00866363"/>
    <w:rsid w:val="00866794"/>
    <w:rsid w:val="00870250"/>
    <w:rsid w:val="0087082B"/>
    <w:rsid w:val="0087132C"/>
    <w:rsid w:val="008727B5"/>
    <w:rsid w:val="0087359F"/>
    <w:rsid w:val="00873B2C"/>
    <w:rsid w:val="00873B67"/>
    <w:rsid w:val="00874131"/>
    <w:rsid w:val="0087529B"/>
    <w:rsid w:val="00876593"/>
    <w:rsid w:val="00876C81"/>
    <w:rsid w:val="00876CA6"/>
    <w:rsid w:val="008774A6"/>
    <w:rsid w:val="00877653"/>
    <w:rsid w:val="008777FA"/>
    <w:rsid w:val="008804E9"/>
    <w:rsid w:val="0088092A"/>
    <w:rsid w:val="008813FF"/>
    <w:rsid w:val="00881781"/>
    <w:rsid w:val="00882E11"/>
    <w:rsid w:val="00883CD5"/>
    <w:rsid w:val="0088438E"/>
    <w:rsid w:val="0088465F"/>
    <w:rsid w:val="00885BA2"/>
    <w:rsid w:val="00885D41"/>
    <w:rsid w:val="008863F2"/>
    <w:rsid w:val="00886C2F"/>
    <w:rsid w:val="00887675"/>
    <w:rsid w:val="00890CE9"/>
    <w:rsid w:val="0089152D"/>
    <w:rsid w:val="00891BF4"/>
    <w:rsid w:val="00891F34"/>
    <w:rsid w:val="00892342"/>
    <w:rsid w:val="008927AF"/>
    <w:rsid w:val="008927DB"/>
    <w:rsid w:val="00892DCA"/>
    <w:rsid w:val="0089302A"/>
    <w:rsid w:val="0089340C"/>
    <w:rsid w:val="00893B11"/>
    <w:rsid w:val="00893FC9"/>
    <w:rsid w:val="00894406"/>
    <w:rsid w:val="00894B82"/>
    <w:rsid w:val="00894DE0"/>
    <w:rsid w:val="008952A8"/>
    <w:rsid w:val="008958FA"/>
    <w:rsid w:val="00896B3F"/>
    <w:rsid w:val="00897941"/>
    <w:rsid w:val="008A0CA8"/>
    <w:rsid w:val="008A0F86"/>
    <w:rsid w:val="008A11E9"/>
    <w:rsid w:val="008A143E"/>
    <w:rsid w:val="008A1637"/>
    <w:rsid w:val="008A3801"/>
    <w:rsid w:val="008A3AB4"/>
    <w:rsid w:val="008A3AE2"/>
    <w:rsid w:val="008A3C14"/>
    <w:rsid w:val="008A472B"/>
    <w:rsid w:val="008A5420"/>
    <w:rsid w:val="008A559D"/>
    <w:rsid w:val="008A5ADB"/>
    <w:rsid w:val="008A5DB5"/>
    <w:rsid w:val="008A6AFD"/>
    <w:rsid w:val="008A6D19"/>
    <w:rsid w:val="008A72E8"/>
    <w:rsid w:val="008A7439"/>
    <w:rsid w:val="008A767F"/>
    <w:rsid w:val="008B09B1"/>
    <w:rsid w:val="008B1132"/>
    <w:rsid w:val="008B14C4"/>
    <w:rsid w:val="008B2A59"/>
    <w:rsid w:val="008B2F16"/>
    <w:rsid w:val="008B35E3"/>
    <w:rsid w:val="008B4A95"/>
    <w:rsid w:val="008B581B"/>
    <w:rsid w:val="008B67D7"/>
    <w:rsid w:val="008B700D"/>
    <w:rsid w:val="008B73AD"/>
    <w:rsid w:val="008C0897"/>
    <w:rsid w:val="008C0F1C"/>
    <w:rsid w:val="008C1596"/>
    <w:rsid w:val="008C1A3A"/>
    <w:rsid w:val="008C1DB1"/>
    <w:rsid w:val="008C2229"/>
    <w:rsid w:val="008C3084"/>
    <w:rsid w:val="008C6384"/>
    <w:rsid w:val="008C6B3E"/>
    <w:rsid w:val="008C6D2A"/>
    <w:rsid w:val="008C72BF"/>
    <w:rsid w:val="008C74DB"/>
    <w:rsid w:val="008C7B63"/>
    <w:rsid w:val="008D0190"/>
    <w:rsid w:val="008D01AA"/>
    <w:rsid w:val="008D0434"/>
    <w:rsid w:val="008D13AA"/>
    <w:rsid w:val="008D13CD"/>
    <w:rsid w:val="008D1CFB"/>
    <w:rsid w:val="008D2049"/>
    <w:rsid w:val="008D2410"/>
    <w:rsid w:val="008D2B96"/>
    <w:rsid w:val="008D2C4E"/>
    <w:rsid w:val="008D3BD2"/>
    <w:rsid w:val="008D3CC1"/>
    <w:rsid w:val="008D3EFA"/>
    <w:rsid w:val="008D4474"/>
    <w:rsid w:val="008D46BA"/>
    <w:rsid w:val="008D47C9"/>
    <w:rsid w:val="008D4843"/>
    <w:rsid w:val="008D4E69"/>
    <w:rsid w:val="008D505E"/>
    <w:rsid w:val="008D5592"/>
    <w:rsid w:val="008D5BB2"/>
    <w:rsid w:val="008D6147"/>
    <w:rsid w:val="008D63B9"/>
    <w:rsid w:val="008D672F"/>
    <w:rsid w:val="008D6DE4"/>
    <w:rsid w:val="008D72ED"/>
    <w:rsid w:val="008D74EF"/>
    <w:rsid w:val="008D76C0"/>
    <w:rsid w:val="008D7A6C"/>
    <w:rsid w:val="008D7D9E"/>
    <w:rsid w:val="008D7DB0"/>
    <w:rsid w:val="008E00BF"/>
    <w:rsid w:val="008E0AB6"/>
    <w:rsid w:val="008E189C"/>
    <w:rsid w:val="008E2F68"/>
    <w:rsid w:val="008E3322"/>
    <w:rsid w:val="008E3871"/>
    <w:rsid w:val="008E436D"/>
    <w:rsid w:val="008E5389"/>
    <w:rsid w:val="008E551C"/>
    <w:rsid w:val="008E5631"/>
    <w:rsid w:val="008E67D5"/>
    <w:rsid w:val="008E74B6"/>
    <w:rsid w:val="008E7BD4"/>
    <w:rsid w:val="008F07DA"/>
    <w:rsid w:val="008F0A6D"/>
    <w:rsid w:val="008F1C7D"/>
    <w:rsid w:val="008F1E28"/>
    <w:rsid w:val="008F2340"/>
    <w:rsid w:val="008F2714"/>
    <w:rsid w:val="008F2990"/>
    <w:rsid w:val="008F2D32"/>
    <w:rsid w:val="008F2FDA"/>
    <w:rsid w:val="008F321B"/>
    <w:rsid w:val="008F36D7"/>
    <w:rsid w:val="008F3A0F"/>
    <w:rsid w:val="008F4321"/>
    <w:rsid w:val="008F4C90"/>
    <w:rsid w:val="008F4DE2"/>
    <w:rsid w:val="008F503B"/>
    <w:rsid w:val="008F51A7"/>
    <w:rsid w:val="008F5268"/>
    <w:rsid w:val="008F5ABB"/>
    <w:rsid w:val="008F6225"/>
    <w:rsid w:val="008F6C8E"/>
    <w:rsid w:val="008F7164"/>
    <w:rsid w:val="008F7517"/>
    <w:rsid w:val="009000D3"/>
    <w:rsid w:val="00900556"/>
    <w:rsid w:val="00902971"/>
    <w:rsid w:val="009035B0"/>
    <w:rsid w:val="00904020"/>
    <w:rsid w:val="00904970"/>
    <w:rsid w:val="00904B0D"/>
    <w:rsid w:val="00904CDD"/>
    <w:rsid w:val="009051EB"/>
    <w:rsid w:val="00905302"/>
    <w:rsid w:val="0090543A"/>
    <w:rsid w:val="00905E80"/>
    <w:rsid w:val="00906BFA"/>
    <w:rsid w:val="00907227"/>
    <w:rsid w:val="009101D6"/>
    <w:rsid w:val="00910FF2"/>
    <w:rsid w:val="00911391"/>
    <w:rsid w:val="00911CF5"/>
    <w:rsid w:val="0091248C"/>
    <w:rsid w:val="00912665"/>
    <w:rsid w:val="00912F7D"/>
    <w:rsid w:val="00913893"/>
    <w:rsid w:val="00913902"/>
    <w:rsid w:val="00913B08"/>
    <w:rsid w:val="009157FF"/>
    <w:rsid w:val="00916116"/>
    <w:rsid w:val="00916567"/>
    <w:rsid w:val="00916F00"/>
    <w:rsid w:val="00917076"/>
    <w:rsid w:val="0091797A"/>
    <w:rsid w:val="00917DE3"/>
    <w:rsid w:val="00917E3E"/>
    <w:rsid w:val="00917F6D"/>
    <w:rsid w:val="009202E8"/>
    <w:rsid w:val="00920409"/>
    <w:rsid w:val="00920776"/>
    <w:rsid w:val="009208DF"/>
    <w:rsid w:val="0092097D"/>
    <w:rsid w:val="00921D1B"/>
    <w:rsid w:val="00921D24"/>
    <w:rsid w:val="00922DC4"/>
    <w:rsid w:val="009245CE"/>
    <w:rsid w:val="00924A94"/>
    <w:rsid w:val="00924FEB"/>
    <w:rsid w:val="00925098"/>
    <w:rsid w:val="0092596C"/>
    <w:rsid w:val="00925B3B"/>
    <w:rsid w:val="00925BCB"/>
    <w:rsid w:val="00925C47"/>
    <w:rsid w:val="0092610D"/>
    <w:rsid w:val="009262E3"/>
    <w:rsid w:val="0092666A"/>
    <w:rsid w:val="00926E8D"/>
    <w:rsid w:val="0092735C"/>
    <w:rsid w:val="00927515"/>
    <w:rsid w:val="00930B49"/>
    <w:rsid w:val="009314DD"/>
    <w:rsid w:val="0093166A"/>
    <w:rsid w:val="00931843"/>
    <w:rsid w:val="00931E49"/>
    <w:rsid w:val="009330F1"/>
    <w:rsid w:val="00933420"/>
    <w:rsid w:val="009335DD"/>
    <w:rsid w:val="00935387"/>
    <w:rsid w:val="00935A97"/>
    <w:rsid w:val="00935C46"/>
    <w:rsid w:val="009360EF"/>
    <w:rsid w:val="00936583"/>
    <w:rsid w:val="00936A84"/>
    <w:rsid w:val="009377F0"/>
    <w:rsid w:val="00937C6A"/>
    <w:rsid w:val="009414A0"/>
    <w:rsid w:val="00941786"/>
    <w:rsid w:val="00941B29"/>
    <w:rsid w:val="00941FAB"/>
    <w:rsid w:val="00942724"/>
    <w:rsid w:val="00942FC4"/>
    <w:rsid w:val="0094351A"/>
    <w:rsid w:val="009441F5"/>
    <w:rsid w:val="00944ABD"/>
    <w:rsid w:val="00944DEF"/>
    <w:rsid w:val="0094508B"/>
    <w:rsid w:val="009461E5"/>
    <w:rsid w:val="0094672B"/>
    <w:rsid w:val="00946790"/>
    <w:rsid w:val="00946B2A"/>
    <w:rsid w:val="0095007D"/>
    <w:rsid w:val="009503EF"/>
    <w:rsid w:val="0095041D"/>
    <w:rsid w:val="0095053C"/>
    <w:rsid w:val="0095063A"/>
    <w:rsid w:val="00950AE6"/>
    <w:rsid w:val="00950E8C"/>
    <w:rsid w:val="009510C8"/>
    <w:rsid w:val="00951D08"/>
    <w:rsid w:val="0095287E"/>
    <w:rsid w:val="009531CD"/>
    <w:rsid w:val="00953286"/>
    <w:rsid w:val="0095362F"/>
    <w:rsid w:val="00954013"/>
    <w:rsid w:val="009540A4"/>
    <w:rsid w:val="009546D3"/>
    <w:rsid w:val="0095492D"/>
    <w:rsid w:val="009549D1"/>
    <w:rsid w:val="00954DD3"/>
    <w:rsid w:val="00955393"/>
    <w:rsid w:val="00955EF1"/>
    <w:rsid w:val="009565A8"/>
    <w:rsid w:val="00956DAB"/>
    <w:rsid w:val="00957B95"/>
    <w:rsid w:val="00957C75"/>
    <w:rsid w:val="00957F4C"/>
    <w:rsid w:val="00960202"/>
    <w:rsid w:val="009607C3"/>
    <w:rsid w:val="00960FA1"/>
    <w:rsid w:val="009613E3"/>
    <w:rsid w:val="00961A73"/>
    <w:rsid w:val="00962201"/>
    <w:rsid w:val="00962D63"/>
    <w:rsid w:val="00962F63"/>
    <w:rsid w:val="009642E3"/>
    <w:rsid w:val="009646D3"/>
    <w:rsid w:val="00964818"/>
    <w:rsid w:val="009648CF"/>
    <w:rsid w:val="00965810"/>
    <w:rsid w:val="00965D4B"/>
    <w:rsid w:val="00965EDD"/>
    <w:rsid w:val="00966456"/>
    <w:rsid w:val="00966746"/>
    <w:rsid w:val="00966D17"/>
    <w:rsid w:val="00966F70"/>
    <w:rsid w:val="009671B1"/>
    <w:rsid w:val="00967622"/>
    <w:rsid w:val="009679CD"/>
    <w:rsid w:val="00967FD9"/>
    <w:rsid w:val="009722CF"/>
    <w:rsid w:val="00972804"/>
    <w:rsid w:val="009728B9"/>
    <w:rsid w:val="009729D0"/>
    <w:rsid w:val="00972D08"/>
    <w:rsid w:val="00972F0E"/>
    <w:rsid w:val="0097307F"/>
    <w:rsid w:val="00973649"/>
    <w:rsid w:val="00973D5F"/>
    <w:rsid w:val="009744AE"/>
    <w:rsid w:val="00974C19"/>
    <w:rsid w:val="00975593"/>
    <w:rsid w:val="00975A6A"/>
    <w:rsid w:val="00976233"/>
    <w:rsid w:val="0097634B"/>
    <w:rsid w:val="00976D97"/>
    <w:rsid w:val="00977118"/>
    <w:rsid w:val="00977641"/>
    <w:rsid w:val="009779C6"/>
    <w:rsid w:val="00977C47"/>
    <w:rsid w:val="009802B0"/>
    <w:rsid w:val="009803D9"/>
    <w:rsid w:val="00981010"/>
    <w:rsid w:val="009810AD"/>
    <w:rsid w:val="009817AA"/>
    <w:rsid w:val="009818C2"/>
    <w:rsid w:val="009830E7"/>
    <w:rsid w:val="009837CE"/>
    <w:rsid w:val="009847F9"/>
    <w:rsid w:val="00984B1A"/>
    <w:rsid w:val="00984DAD"/>
    <w:rsid w:val="00984FA3"/>
    <w:rsid w:val="009859CB"/>
    <w:rsid w:val="00985ED3"/>
    <w:rsid w:val="00986F1C"/>
    <w:rsid w:val="009873CC"/>
    <w:rsid w:val="009874E7"/>
    <w:rsid w:val="009876A0"/>
    <w:rsid w:val="00987BE9"/>
    <w:rsid w:val="00991E13"/>
    <w:rsid w:val="00991F00"/>
    <w:rsid w:val="00993F3B"/>
    <w:rsid w:val="00994202"/>
    <w:rsid w:val="00994592"/>
    <w:rsid w:val="00994E5A"/>
    <w:rsid w:val="00995583"/>
    <w:rsid w:val="00995856"/>
    <w:rsid w:val="00995B55"/>
    <w:rsid w:val="009961A4"/>
    <w:rsid w:val="00996634"/>
    <w:rsid w:val="00996FD4"/>
    <w:rsid w:val="009A0450"/>
    <w:rsid w:val="009A0604"/>
    <w:rsid w:val="009A0696"/>
    <w:rsid w:val="009A0786"/>
    <w:rsid w:val="009A187E"/>
    <w:rsid w:val="009A26EB"/>
    <w:rsid w:val="009A299E"/>
    <w:rsid w:val="009A3755"/>
    <w:rsid w:val="009A414B"/>
    <w:rsid w:val="009A4666"/>
    <w:rsid w:val="009A46C4"/>
    <w:rsid w:val="009A4AE0"/>
    <w:rsid w:val="009A4E2E"/>
    <w:rsid w:val="009A6219"/>
    <w:rsid w:val="009A7878"/>
    <w:rsid w:val="009B01C7"/>
    <w:rsid w:val="009B0581"/>
    <w:rsid w:val="009B0C9F"/>
    <w:rsid w:val="009B0D00"/>
    <w:rsid w:val="009B0F91"/>
    <w:rsid w:val="009B1302"/>
    <w:rsid w:val="009B1818"/>
    <w:rsid w:val="009B20B9"/>
    <w:rsid w:val="009B2C69"/>
    <w:rsid w:val="009B2FEC"/>
    <w:rsid w:val="009B4A13"/>
    <w:rsid w:val="009B5253"/>
    <w:rsid w:val="009B52BA"/>
    <w:rsid w:val="009B53E3"/>
    <w:rsid w:val="009B5784"/>
    <w:rsid w:val="009B64F3"/>
    <w:rsid w:val="009B6B24"/>
    <w:rsid w:val="009B7092"/>
    <w:rsid w:val="009B7182"/>
    <w:rsid w:val="009B7408"/>
    <w:rsid w:val="009B741D"/>
    <w:rsid w:val="009B7DA4"/>
    <w:rsid w:val="009C006F"/>
    <w:rsid w:val="009C1023"/>
    <w:rsid w:val="009C109E"/>
    <w:rsid w:val="009C1260"/>
    <w:rsid w:val="009C17F5"/>
    <w:rsid w:val="009C1BFC"/>
    <w:rsid w:val="009C25AC"/>
    <w:rsid w:val="009C2794"/>
    <w:rsid w:val="009C2897"/>
    <w:rsid w:val="009C29C5"/>
    <w:rsid w:val="009C2B3F"/>
    <w:rsid w:val="009C3F91"/>
    <w:rsid w:val="009C479F"/>
    <w:rsid w:val="009C4E25"/>
    <w:rsid w:val="009C535B"/>
    <w:rsid w:val="009C538F"/>
    <w:rsid w:val="009C55EB"/>
    <w:rsid w:val="009C5D5B"/>
    <w:rsid w:val="009C6531"/>
    <w:rsid w:val="009C66C4"/>
    <w:rsid w:val="009C6E73"/>
    <w:rsid w:val="009C78FD"/>
    <w:rsid w:val="009D11D0"/>
    <w:rsid w:val="009D1287"/>
    <w:rsid w:val="009D1770"/>
    <w:rsid w:val="009D19CF"/>
    <w:rsid w:val="009D20A9"/>
    <w:rsid w:val="009D275F"/>
    <w:rsid w:val="009D2794"/>
    <w:rsid w:val="009D321C"/>
    <w:rsid w:val="009D321E"/>
    <w:rsid w:val="009D40AF"/>
    <w:rsid w:val="009D4D22"/>
    <w:rsid w:val="009D6141"/>
    <w:rsid w:val="009D6A8B"/>
    <w:rsid w:val="009D74FA"/>
    <w:rsid w:val="009D762D"/>
    <w:rsid w:val="009D769D"/>
    <w:rsid w:val="009D79A8"/>
    <w:rsid w:val="009E03F9"/>
    <w:rsid w:val="009E0D30"/>
    <w:rsid w:val="009E0D69"/>
    <w:rsid w:val="009E13BC"/>
    <w:rsid w:val="009E16B1"/>
    <w:rsid w:val="009E18CC"/>
    <w:rsid w:val="009E2711"/>
    <w:rsid w:val="009E32EC"/>
    <w:rsid w:val="009E3F6C"/>
    <w:rsid w:val="009E4299"/>
    <w:rsid w:val="009E43F9"/>
    <w:rsid w:val="009E4446"/>
    <w:rsid w:val="009E47CA"/>
    <w:rsid w:val="009E495D"/>
    <w:rsid w:val="009E4A8F"/>
    <w:rsid w:val="009E7340"/>
    <w:rsid w:val="009E7AB2"/>
    <w:rsid w:val="009E7AEC"/>
    <w:rsid w:val="009E7E09"/>
    <w:rsid w:val="009F0C89"/>
    <w:rsid w:val="009F0CFA"/>
    <w:rsid w:val="009F1AB7"/>
    <w:rsid w:val="009F1D88"/>
    <w:rsid w:val="009F1ECB"/>
    <w:rsid w:val="009F2343"/>
    <w:rsid w:val="009F24C1"/>
    <w:rsid w:val="009F2BA3"/>
    <w:rsid w:val="009F3348"/>
    <w:rsid w:val="009F33DB"/>
    <w:rsid w:val="009F34E5"/>
    <w:rsid w:val="009F368F"/>
    <w:rsid w:val="009F3931"/>
    <w:rsid w:val="009F3C47"/>
    <w:rsid w:val="009F3D9C"/>
    <w:rsid w:val="009F4B73"/>
    <w:rsid w:val="009F4F64"/>
    <w:rsid w:val="009F5B09"/>
    <w:rsid w:val="009F5DC8"/>
    <w:rsid w:val="009F654B"/>
    <w:rsid w:val="009F6803"/>
    <w:rsid w:val="009F6AD3"/>
    <w:rsid w:val="009F7CB4"/>
    <w:rsid w:val="00A0066F"/>
    <w:rsid w:val="00A00708"/>
    <w:rsid w:val="00A013F0"/>
    <w:rsid w:val="00A01779"/>
    <w:rsid w:val="00A027AF"/>
    <w:rsid w:val="00A0321A"/>
    <w:rsid w:val="00A0329F"/>
    <w:rsid w:val="00A03597"/>
    <w:rsid w:val="00A04031"/>
    <w:rsid w:val="00A0403F"/>
    <w:rsid w:val="00A043E3"/>
    <w:rsid w:val="00A04ED4"/>
    <w:rsid w:val="00A05050"/>
    <w:rsid w:val="00A05376"/>
    <w:rsid w:val="00A06371"/>
    <w:rsid w:val="00A066AB"/>
    <w:rsid w:val="00A066FB"/>
    <w:rsid w:val="00A06DAB"/>
    <w:rsid w:val="00A07BBC"/>
    <w:rsid w:val="00A07CB7"/>
    <w:rsid w:val="00A07D27"/>
    <w:rsid w:val="00A1006D"/>
    <w:rsid w:val="00A102BC"/>
    <w:rsid w:val="00A103A2"/>
    <w:rsid w:val="00A104DA"/>
    <w:rsid w:val="00A10AB9"/>
    <w:rsid w:val="00A10DA4"/>
    <w:rsid w:val="00A116CF"/>
    <w:rsid w:val="00A1179E"/>
    <w:rsid w:val="00A11FC3"/>
    <w:rsid w:val="00A120F8"/>
    <w:rsid w:val="00A12AC6"/>
    <w:rsid w:val="00A12C55"/>
    <w:rsid w:val="00A12EC8"/>
    <w:rsid w:val="00A1309A"/>
    <w:rsid w:val="00A132E7"/>
    <w:rsid w:val="00A13576"/>
    <w:rsid w:val="00A13CA5"/>
    <w:rsid w:val="00A1482E"/>
    <w:rsid w:val="00A160BD"/>
    <w:rsid w:val="00A1647E"/>
    <w:rsid w:val="00A169C4"/>
    <w:rsid w:val="00A17469"/>
    <w:rsid w:val="00A17E5F"/>
    <w:rsid w:val="00A20C00"/>
    <w:rsid w:val="00A21072"/>
    <w:rsid w:val="00A22C20"/>
    <w:rsid w:val="00A22CD1"/>
    <w:rsid w:val="00A235F4"/>
    <w:rsid w:val="00A239FB"/>
    <w:rsid w:val="00A24339"/>
    <w:rsid w:val="00A2441B"/>
    <w:rsid w:val="00A2492C"/>
    <w:rsid w:val="00A257E5"/>
    <w:rsid w:val="00A25D8F"/>
    <w:rsid w:val="00A2604D"/>
    <w:rsid w:val="00A26BAD"/>
    <w:rsid w:val="00A27438"/>
    <w:rsid w:val="00A30EEC"/>
    <w:rsid w:val="00A31230"/>
    <w:rsid w:val="00A328E6"/>
    <w:rsid w:val="00A335A5"/>
    <w:rsid w:val="00A33AFE"/>
    <w:rsid w:val="00A34CC0"/>
    <w:rsid w:val="00A34E76"/>
    <w:rsid w:val="00A35C0C"/>
    <w:rsid w:val="00A3672C"/>
    <w:rsid w:val="00A36CEF"/>
    <w:rsid w:val="00A36F6A"/>
    <w:rsid w:val="00A37004"/>
    <w:rsid w:val="00A37927"/>
    <w:rsid w:val="00A37B7C"/>
    <w:rsid w:val="00A37BD2"/>
    <w:rsid w:val="00A41175"/>
    <w:rsid w:val="00A4139C"/>
    <w:rsid w:val="00A418BA"/>
    <w:rsid w:val="00A41CFC"/>
    <w:rsid w:val="00A429F9"/>
    <w:rsid w:val="00A43616"/>
    <w:rsid w:val="00A4483D"/>
    <w:rsid w:val="00A4536A"/>
    <w:rsid w:val="00A45464"/>
    <w:rsid w:val="00A4595E"/>
    <w:rsid w:val="00A45FF6"/>
    <w:rsid w:val="00A467CC"/>
    <w:rsid w:val="00A471FF"/>
    <w:rsid w:val="00A47F28"/>
    <w:rsid w:val="00A50C94"/>
    <w:rsid w:val="00A5119D"/>
    <w:rsid w:val="00A526B3"/>
    <w:rsid w:val="00A52881"/>
    <w:rsid w:val="00A53AC3"/>
    <w:rsid w:val="00A53B45"/>
    <w:rsid w:val="00A53F2B"/>
    <w:rsid w:val="00A5427F"/>
    <w:rsid w:val="00A54DD0"/>
    <w:rsid w:val="00A54EFF"/>
    <w:rsid w:val="00A557FB"/>
    <w:rsid w:val="00A55D8F"/>
    <w:rsid w:val="00A565B6"/>
    <w:rsid w:val="00A56F3D"/>
    <w:rsid w:val="00A57210"/>
    <w:rsid w:val="00A60224"/>
    <w:rsid w:val="00A609E1"/>
    <w:rsid w:val="00A60EF8"/>
    <w:rsid w:val="00A613B8"/>
    <w:rsid w:val="00A61D22"/>
    <w:rsid w:val="00A626B4"/>
    <w:rsid w:val="00A62EF5"/>
    <w:rsid w:val="00A632C4"/>
    <w:rsid w:val="00A646B9"/>
    <w:rsid w:val="00A65716"/>
    <w:rsid w:val="00A66492"/>
    <w:rsid w:val="00A668D9"/>
    <w:rsid w:val="00A67868"/>
    <w:rsid w:val="00A678D5"/>
    <w:rsid w:val="00A67A75"/>
    <w:rsid w:val="00A67D8B"/>
    <w:rsid w:val="00A70040"/>
    <w:rsid w:val="00A70C1E"/>
    <w:rsid w:val="00A7150C"/>
    <w:rsid w:val="00A716EB"/>
    <w:rsid w:val="00A71B41"/>
    <w:rsid w:val="00A71B69"/>
    <w:rsid w:val="00A71D2A"/>
    <w:rsid w:val="00A71DA0"/>
    <w:rsid w:val="00A73135"/>
    <w:rsid w:val="00A73D39"/>
    <w:rsid w:val="00A73E2E"/>
    <w:rsid w:val="00A74FFA"/>
    <w:rsid w:val="00A753F6"/>
    <w:rsid w:val="00A756D3"/>
    <w:rsid w:val="00A75871"/>
    <w:rsid w:val="00A75B8B"/>
    <w:rsid w:val="00A765C8"/>
    <w:rsid w:val="00A777DF"/>
    <w:rsid w:val="00A77853"/>
    <w:rsid w:val="00A80266"/>
    <w:rsid w:val="00A80280"/>
    <w:rsid w:val="00A802AE"/>
    <w:rsid w:val="00A80444"/>
    <w:rsid w:val="00A8070C"/>
    <w:rsid w:val="00A8110A"/>
    <w:rsid w:val="00A81309"/>
    <w:rsid w:val="00A8187C"/>
    <w:rsid w:val="00A81A85"/>
    <w:rsid w:val="00A8222D"/>
    <w:rsid w:val="00A8293F"/>
    <w:rsid w:val="00A8308E"/>
    <w:rsid w:val="00A83D98"/>
    <w:rsid w:val="00A84B36"/>
    <w:rsid w:val="00A851FC"/>
    <w:rsid w:val="00A863EE"/>
    <w:rsid w:val="00A86FD7"/>
    <w:rsid w:val="00A8715C"/>
    <w:rsid w:val="00A871D9"/>
    <w:rsid w:val="00A87481"/>
    <w:rsid w:val="00A87AE7"/>
    <w:rsid w:val="00A87D44"/>
    <w:rsid w:val="00A90860"/>
    <w:rsid w:val="00A90FE1"/>
    <w:rsid w:val="00A910DE"/>
    <w:rsid w:val="00A91443"/>
    <w:rsid w:val="00A9246F"/>
    <w:rsid w:val="00A92E0C"/>
    <w:rsid w:val="00A930E5"/>
    <w:rsid w:val="00A933C8"/>
    <w:rsid w:val="00A934B5"/>
    <w:rsid w:val="00A93758"/>
    <w:rsid w:val="00A93C58"/>
    <w:rsid w:val="00A94AE7"/>
    <w:rsid w:val="00A94D20"/>
    <w:rsid w:val="00A9513A"/>
    <w:rsid w:val="00A95A09"/>
    <w:rsid w:val="00A95DEF"/>
    <w:rsid w:val="00A9659C"/>
    <w:rsid w:val="00A96C19"/>
    <w:rsid w:val="00A97916"/>
    <w:rsid w:val="00A97975"/>
    <w:rsid w:val="00A979DD"/>
    <w:rsid w:val="00AA0628"/>
    <w:rsid w:val="00AA0E4B"/>
    <w:rsid w:val="00AA183A"/>
    <w:rsid w:val="00AA1975"/>
    <w:rsid w:val="00AA1F61"/>
    <w:rsid w:val="00AA2930"/>
    <w:rsid w:val="00AA4189"/>
    <w:rsid w:val="00AA4388"/>
    <w:rsid w:val="00AA4416"/>
    <w:rsid w:val="00AA48F2"/>
    <w:rsid w:val="00AA4BC8"/>
    <w:rsid w:val="00AA5085"/>
    <w:rsid w:val="00AA58F2"/>
    <w:rsid w:val="00AA5A34"/>
    <w:rsid w:val="00AA5D14"/>
    <w:rsid w:val="00AA6508"/>
    <w:rsid w:val="00AA6908"/>
    <w:rsid w:val="00AA6FB2"/>
    <w:rsid w:val="00AA7123"/>
    <w:rsid w:val="00AA7650"/>
    <w:rsid w:val="00AA7679"/>
    <w:rsid w:val="00AA76DD"/>
    <w:rsid w:val="00AB0A1A"/>
    <w:rsid w:val="00AB0AE1"/>
    <w:rsid w:val="00AB14F4"/>
    <w:rsid w:val="00AB21D1"/>
    <w:rsid w:val="00AB25AB"/>
    <w:rsid w:val="00AB25C9"/>
    <w:rsid w:val="00AB2863"/>
    <w:rsid w:val="00AB31C4"/>
    <w:rsid w:val="00AB32C1"/>
    <w:rsid w:val="00AB3F66"/>
    <w:rsid w:val="00AB4E20"/>
    <w:rsid w:val="00AB51CB"/>
    <w:rsid w:val="00AB5292"/>
    <w:rsid w:val="00AB54BC"/>
    <w:rsid w:val="00AB6AF6"/>
    <w:rsid w:val="00AB6C57"/>
    <w:rsid w:val="00AB709C"/>
    <w:rsid w:val="00AB7BBF"/>
    <w:rsid w:val="00AC0BF9"/>
    <w:rsid w:val="00AC26D7"/>
    <w:rsid w:val="00AC2913"/>
    <w:rsid w:val="00AC32D4"/>
    <w:rsid w:val="00AC3511"/>
    <w:rsid w:val="00AC3621"/>
    <w:rsid w:val="00AC3920"/>
    <w:rsid w:val="00AC3C7D"/>
    <w:rsid w:val="00AC4401"/>
    <w:rsid w:val="00AC456F"/>
    <w:rsid w:val="00AC590C"/>
    <w:rsid w:val="00AC5AB7"/>
    <w:rsid w:val="00AC6201"/>
    <w:rsid w:val="00AC6915"/>
    <w:rsid w:val="00AC6969"/>
    <w:rsid w:val="00AC6A49"/>
    <w:rsid w:val="00AC6F79"/>
    <w:rsid w:val="00AC7DA3"/>
    <w:rsid w:val="00AD04DE"/>
    <w:rsid w:val="00AD0B2B"/>
    <w:rsid w:val="00AD0FCE"/>
    <w:rsid w:val="00AD102B"/>
    <w:rsid w:val="00AD1FF2"/>
    <w:rsid w:val="00AD2EDE"/>
    <w:rsid w:val="00AD3080"/>
    <w:rsid w:val="00AD3437"/>
    <w:rsid w:val="00AD43CA"/>
    <w:rsid w:val="00AD45BF"/>
    <w:rsid w:val="00AD5A05"/>
    <w:rsid w:val="00AD5BAE"/>
    <w:rsid w:val="00AD5C44"/>
    <w:rsid w:val="00AD5C73"/>
    <w:rsid w:val="00AD5D40"/>
    <w:rsid w:val="00AD5DA3"/>
    <w:rsid w:val="00AD5F15"/>
    <w:rsid w:val="00AD73B6"/>
    <w:rsid w:val="00AD77BB"/>
    <w:rsid w:val="00AD7A1D"/>
    <w:rsid w:val="00AE08F0"/>
    <w:rsid w:val="00AE0C27"/>
    <w:rsid w:val="00AE0DC3"/>
    <w:rsid w:val="00AE0EE0"/>
    <w:rsid w:val="00AE19D7"/>
    <w:rsid w:val="00AE2227"/>
    <w:rsid w:val="00AE2229"/>
    <w:rsid w:val="00AE23C9"/>
    <w:rsid w:val="00AE33C5"/>
    <w:rsid w:val="00AE45A3"/>
    <w:rsid w:val="00AE4B6B"/>
    <w:rsid w:val="00AE634F"/>
    <w:rsid w:val="00AE65A7"/>
    <w:rsid w:val="00AE6D34"/>
    <w:rsid w:val="00AE72B6"/>
    <w:rsid w:val="00AE7C03"/>
    <w:rsid w:val="00AF13C6"/>
    <w:rsid w:val="00AF1556"/>
    <w:rsid w:val="00AF15FE"/>
    <w:rsid w:val="00AF189E"/>
    <w:rsid w:val="00AF2035"/>
    <w:rsid w:val="00AF2090"/>
    <w:rsid w:val="00AF2355"/>
    <w:rsid w:val="00AF23D9"/>
    <w:rsid w:val="00AF2BB2"/>
    <w:rsid w:val="00AF3318"/>
    <w:rsid w:val="00AF3708"/>
    <w:rsid w:val="00AF3CF4"/>
    <w:rsid w:val="00AF3F20"/>
    <w:rsid w:val="00AF41CA"/>
    <w:rsid w:val="00AF4F53"/>
    <w:rsid w:val="00AF5AAF"/>
    <w:rsid w:val="00AF6704"/>
    <w:rsid w:val="00AF76D9"/>
    <w:rsid w:val="00B00DCA"/>
    <w:rsid w:val="00B0162C"/>
    <w:rsid w:val="00B01892"/>
    <w:rsid w:val="00B02FC7"/>
    <w:rsid w:val="00B030D0"/>
    <w:rsid w:val="00B039D6"/>
    <w:rsid w:val="00B04EA5"/>
    <w:rsid w:val="00B05124"/>
    <w:rsid w:val="00B053F8"/>
    <w:rsid w:val="00B0578B"/>
    <w:rsid w:val="00B06618"/>
    <w:rsid w:val="00B06667"/>
    <w:rsid w:val="00B073C3"/>
    <w:rsid w:val="00B07AFB"/>
    <w:rsid w:val="00B10FFF"/>
    <w:rsid w:val="00B11318"/>
    <w:rsid w:val="00B121F8"/>
    <w:rsid w:val="00B1223D"/>
    <w:rsid w:val="00B12316"/>
    <w:rsid w:val="00B1258C"/>
    <w:rsid w:val="00B12B3A"/>
    <w:rsid w:val="00B12FD7"/>
    <w:rsid w:val="00B15B8E"/>
    <w:rsid w:val="00B15C31"/>
    <w:rsid w:val="00B164BA"/>
    <w:rsid w:val="00B165E7"/>
    <w:rsid w:val="00B1664F"/>
    <w:rsid w:val="00B16D44"/>
    <w:rsid w:val="00B16F8E"/>
    <w:rsid w:val="00B16FF3"/>
    <w:rsid w:val="00B17F59"/>
    <w:rsid w:val="00B203FC"/>
    <w:rsid w:val="00B21BAE"/>
    <w:rsid w:val="00B21CDB"/>
    <w:rsid w:val="00B21D06"/>
    <w:rsid w:val="00B232A2"/>
    <w:rsid w:val="00B2368E"/>
    <w:rsid w:val="00B24136"/>
    <w:rsid w:val="00B268EA"/>
    <w:rsid w:val="00B26BB1"/>
    <w:rsid w:val="00B273C0"/>
    <w:rsid w:val="00B2752A"/>
    <w:rsid w:val="00B27553"/>
    <w:rsid w:val="00B275D2"/>
    <w:rsid w:val="00B279F5"/>
    <w:rsid w:val="00B300B5"/>
    <w:rsid w:val="00B300B9"/>
    <w:rsid w:val="00B309B3"/>
    <w:rsid w:val="00B30E15"/>
    <w:rsid w:val="00B31A14"/>
    <w:rsid w:val="00B31C04"/>
    <w:rsid w:val="00B31D63"/>
    <w:rsid w:val="00B3242A"/>
    <w:rsid w:val="00B33298"/>
    <w:rsid w:val="00B33FC9"/>
    <w:rsid w:val="00B34577"/>
    <w:rsid w:val="00B34998"/>
    <w:rsid w:val="00B34E09"/>
    <w:rsid w:val="00B34EB3"/>
    <w:rsid w:val="00B35854"/>
    <w:rsid w:val="00B359D3"/>
    <w:rsid w:val="00B35A1F"/>
    <w:rsid w:val="00B35BA4"/>
    <w:rsid w:val="00B361C9"/>
    <w:rsid w:val="00B370D9"/>
    <w:rsid w:val="00B41D97"/>
    <w:rsid w:val="00B41DB7"/>
    <w:rsid w:val="00B42A32"/>
    <w:rsid w:val="00B42C90"/>
    <w:rsid w:val="00B438C3"/>
    <w:rsid w:val="00B439A5"/>
    <w:rsid w:val="00B43A4F"/>
    <w:rsid w:val="00B44704"/>
    <w:rsid w:val="00B45CD5"/>
    <w:rsid w:val="00B463BC"/>
    <w:rsid w:val="00B463F4"/>
    <w:rsid w:val="00B5049B"/>
    <w:rsid w:val="00B50CBC"/>
    <w:rsid w:val="00B50F41"/>
    <w:rsid w:val="00B51A6E"/>
    <w:rsid w:val="00B52510"/>
    <w:rsid w:val="00B5296F"/>
    <w:rsid w:val="00B52F7A"/>
    <w:rsid w:val="00B5448D"/>
    <w:rsid w:val="00B54980"/>
    <w:rsid w:val="00B54A9F"/>
    <w:rsid w:val="00B54C01"/>
    <w:rsid w:val="00B55479"/>
    <w:rsid w:val="00B56B57"/>
    <w:rsid w:val="00B56DD7"/>
    <w:rsid w:val="00B56F3F"/>
    <w:rsid w:val="00B56F6D"/>
    <w:rsid w:val="00B5730A"/>
    <w:rsid w:val="00B5732B"/>
    <w:rsid w:val="00B577F9"/>
    <w:rsid w:val="00B57801"/>
    <w:rsid w:val="00B602DE"/>
    <w:rsid w:val="00B6060E"/>
    <w:rsid w:val="00B60CB6"/>
    <w:rsid w:val="00B614CB"/>
    <w:rsid w:val="00B61B16"/>
    <w:rsid w:val="00B61E40"/>
    <w:rsid w:val="00B61FDC"/>
    <w:rsid w:val="00B61FE7"/>
    <w:rsid w:val="00B62422"/>
    <w:rsid w:val="00B62B7D"/>
    <w:rsid w:val="00B63E19"/>
    <w:rsid w:val="00B645A0"/>
    <w:rsid w:val="00B64D76"/>
    <w:rsid w:val="00B667EC"/>
    <w:rsid w:val="00B66C7D"/>
    <w:rsid w:val="00B675DC"/>
    <w:rsid w:val="00B67608"/>
    <w:rsid w:val="00B67847"/>
    <w:rsid w:val="00B716D0"/>
    <w:rsid w:val="00B717B7"/>
    <w:rsid w:val="00B71BC6"/>
    <w:rsid w:val="00B7227C"/>
    <w:rsid w:val="00B726EE"/>
    <w:rsid w:val="00B72759"/>
    <w:rsid w:val="00B73549"/>
    <w:rsid w:val="00B73616"/>
    <w:rsid w:val="00B73C63"/>
    <w:rsid w:val="00B73CFA"/>
    <w:rsid w:val="00B7500B"/>
    <w:rsid w:val="00B75C31"/>
    <w:rsid w:val="00B75F5E"/>
    <w:rsid w:val="00B75F6C"/>
    <w:rsid w:val="00B76DDE"/>
    <w:rsid w:val="00B8150C"/>
    <w:rsid w:val="00B81997"/>
    <w:rsid w:val="00B819CA"/>
    <w:rsid w:val="00B82153"/>
    <w:rsid w:val="00B826D7"/>
    <w:rsid w:val="00B83496"/>
    <w:rsid w:val="00B837D3"/>
    <w:rsid w:val="00B841F6"/>
    <w:rsid w:val="00B8424D"/>
    <w:rsid w:val="00B845D3"/>
    <w:rsid w:val="00B84F88"/>
    <w:rsid w:val="00B851E0"/>
    <w:rsid w:val="00B85A81"/>
    <w:rsid w:val="00B8606A"/>
    <w:rsid w:val="00B86A46"/>
    <w:rsid w:val="00B87192"/>
    <w:rsid w:val="00B876AF"/>
    <w:rsid w:val="00B877CD"/>
    <w:rsid w:val="00B8798D"/>
    <w:rsid w:val="00B87B2E"/>
    <w:rsid w:val="00B87BA7"/>
    <w:rsid w:val="00B87C89"/>
    <w:rsid w:val="00B87E7B"/>
    <w:rsid w:val="00B9105A"/>
    <w:rsid w:val="00B91A1E"/>
    <w:rsid w:val="00B91DDA"/>
    <w:rsid w:val="00B92AB2"/>
    <w:rsid w:val="00B92E70"/>
    <w:rsid w:val="00B933DD"/>
    <w:rsid w:val="00B9341A"/>
    <w:rsid w:val="00B93647"/>
    <w:rsid w:val="00B95B74"/>
    <w:rsid w:val="00B9655D"/>
    <w:rsid w:val="00B9707B"/>
    <w:rsid w:val="00B970FB"/>
    <w:rsid w:val="00B97108"/>
    <w:rsid w:val="00B9721A"/>
    <w:rsid w:val="00B97BF7"/>
    <w:rsid w:val="00BA02A0"/>
    <w:rsid w:val="00BA0D9A"/>
    <w:rsid w:val="00BA1142"/>
    <w:rsid w:val="00BA27B4"/>
    <w:rsid w:val="00BA2A0E"/>
    <w:rsid w:val="00BA2DD7"/>
    <w:rsid w:val="00BA2E72"/>
    <w:rsid w:val="00BA30F8"/>
    <w:rsid w:val="00BA3D9D"/>
    <w:rsid w:val="00BA4AA5"/>
    <w:rsid w:val="00BA5A0D"/>
    <w:rsid w:val="00BA6757"/>
    <w:rsid w:val="00BA6C89"/>
    <w:rsid w:val="00BA798B"/>
    <w:rsid w:val="00BA7B5F"/>
    <w:rsid w:val="00BB0699"/>
    <w:rsid w:val="00BB07D9"/>
    <w:rsid w:val="00BB07DC"/>
    <w:rsid w:val="00BB0A4E"/>
    <w:rsid w:val="00BB0CEE"/>
    <w:rsid w:val="00BB108A"/>
    <w:rsid w:val="00BB1D66"/>
    <w:rsid w:val="00BB2A22"/>
    <w:rsid w:val="00BB3867"/>
    <w:rsid w:val="00BB3E64"/>
    <w:rsid w:val="00BB4BB9"/>
    <w:rsid w:val="00BB518E"/>
    <w:rsid w:val="00BB58A8"/>
    <w:rsid w:val="00BB6EB8"/>
    <w:rsid w:val="00BB7011"/>
    <w:rsid w:val="00BB7103"/>
    <w:rsid w:val="00BC00A3"/>
    <w:rsid w:val="00BC0638"/>
    <w:rsid w:val="00BC0920"/>
    <w:rsid w:val="00BC2193"/>
    <w:rsid w:val="00BC24C8"/>
    <w:rsid w:val="00BC2D79"/>
    <w:rsid w:val="00BC44E9"/>
    <w:rsid w:val="00BC451D"/>
    <w:rsid w:val="00BC4721"/>
    <w:rsid w:val="00BC4844"/>
    <w:rsid w:val="00BC49E4"/>
    <w:rsid w:val="00BC4C71"/>
    <w:rsid w:val="00BC4F49"/>
    <w:rsid w:val="00BC5300"/>
    <w:rsid w:val="00BC585E"/>
    <w:rsid w:val="00BC632B"/>
    <w:rsid w:val="00BC7567"/>
    <w:rsid w:val="00BC792E"/>
    <w:rsid w:val="00BC7C44"/>
    <w:rsid w:val="00BC7F78"/>
    <w:rsid w:val="00BD061F"/>
    <w:rsid w:val="00BD07A5"/>
    <w:rsid w:val="00BD08D2"/>
    <w:rsid w:val="00BD0F1E"/>
    <w:rsid w:val="00BD17E5"/>
    <w:rsid w:val="00BD1DF0"/>
    <w:rsid w:val="00BD2259"/>
    <w:rsid w:val="00BD25C3"/>
    <w:rsid w:val="00BD271A"/>
    <w:rsid w:val="00BD2C59"/>
    <w:rsid w:val="00BD2C95"/>
    <w:rsid w:val="00BD58D1"/>
    <w:rsid w:val="00BD60E5"/>
    <w:rsid w:val="00BD63B9"/>
    <w:rsid w:val="00BD698D"/>
    <w:rsid w:val="00BD74CE"/>
    <w:rsid w:val="00BD7D24"/>
    <w:rsid w:val="00BD7E7E"/>
    <w:rsid w:val="00BE02CF"/>
    <w:rsid w:val="00BE0D36"/>
    <w:rsid w:val="00BE1FE0"/>
    <w:rsid w:val="00BE2033"/>
    <w:rsid w:val="00BE2EF3"/>
    <w:rsid w:val="00BE382D"/>
    <w:rsid w:val="00BE3B3B"/>
    <w:rsid w:val="00BE3BC9"/>
    <w:rsid w:val="00BE4EBB"/>
    <w:rsid w:val="00BE507B"/>
    <w:rsid w:val="00BE543F"/>
    <w:rsid w:val="00BE6300"/>
    <w:rsid w:val="00BE65A0"/>
    <w:rsid w:val="00BE6735"/>
    <w:rsid w:val="00BE6CCD"/>
    <w:rsid w:val="00BF0094"/>
    <w:rsid w:val="00BF0709"/>
    <w:rsid w:val="00BF13C0"/>
    <w:rsid w:val="00BF15D9"/>
    <w:rsid w:val="00BF1FD8"/>
    <w:rsid w:val="00BF21AD"/>
    <w:rsid w:val="00BF22BF"/>
    <w:rsid w:val="00BF2353"/>
    <w:rsid w:val="00BF299A"/>
    <w:rsid w:val="00BF29EB"/>
    <w:rsid w:val="00BF2A06"/>
    <w:rsid w:val="00BF319A"/>
    <w:rsid w:val="00BF32B2"/>
    <w:rsid w:val="00BF3367"/>
    <w:rsid w:val="00BF34B9"/>
    <w:rsid w:val="00BF3916"/>
    <w:rsid w:val="00BF4142"/>
    <w:rsid w:val="00BF4501"/>
    <w:rsid w:val="00BF4BB2"/>
    <w:rsid w:val="00BF5240"/>
    <w:rsid w:val="00BF57A4"/>
    <w:rsid w:val="00BF6191"/>
    <w:rsid w:val="00C005C2"/>
    <w:rsid w:val="00C01278"/>
    <w:rsid w:val="00C01442"/>
    <w:rsid w:val="00C02D3A"/>
    <w:rsid w:val="00C030F2"/>
    <w:rsid w:val="00C0331F"/>
    <w:rsid w:val="00C035DF"/>
    <w:rsid w:val="00C03B17"/>
    <w:rsid w:val="00C03D25"/>
    <w:rsid w:val="00C04325"/>
    <w:rsid w:val="00C0598B"/>
    <w:rsid w:val="00C0632D"/>
    <w:rsid w:val="00C065EA"/>
    <w:rsid w:val="00C06D80"/>
    <w:rsid w:val="00C07491"/>
    <w:rsid w:val="00C0764C"/>
    <w:rsid w:val="00C07BF2"/>
    <w:rsid w:val="00C101FB"/>
    <w:rsid w:val="00C103C9"/>
    <w:rsid w:val="00C1090F"/>
    <w:rsid w:val="00C117E8"/>
    <w:rsid w:val="00C12252"/>
    <w:rsid w:val="00C13C0B"/>
    <w:rsid w:val="00C13C7C"/>
    <w:rsid w:val="00C14222"/>
    <w:rsid w:val="00C146E7"/>
    <w:rsid w:val="00C150F3"/>
    <w:rsid w:val="00C152E7"/>
    <w:rsid w:val="00C15450"/>
    <w:rsid w:val="00C15730"/>
    <w:rsid w:val="00C15BD9"/>
    <w:rsid w:val="00C15ECA"/>
    <w:rsid w:val="00C16680"/>
    <w:rsid w:val="00C17449"/>
    <w:rsid w:val="00C20296"/>
    <w:rsid w:val="00C2044E"/>
    <w:rsid w:val="00C20905"/>
    <w:rsid w:val="00C20D64"/>
    <w:rsid w:val="00C212A3"/>
    <w:rsid w:val="00C21F37"/>
    <w:rsid w:val="00C22944"/>
    <w:rsid w:val="00C22B86"/>
    <w:rsid w:val="00C2315D"/>
    <w:rsid w:val="00C236AC"/>
    <w:rsid w:val="00C23748"/>
    <w:rsid w:val="00C237E9"/>
    <w:rsid w:val="00C248AE"/>
    <w:rsid w:val="00C249C6"/>
    <w:rsid w:val="00C24D23"/>
    <w:rsid w:val="00C254D7"/>
    <w:rsid w:val="00C25A4B"/>
    <w:rsid w:val="00C25A6A"/>
    <w:rsid w:val="00C261BD"/>
    <w:rsid w:val="00C278FC"/>
    <w:rsid w:val="00C30C05"/>
    <w:rsid w:val="00C30C4D"/>
    <w:rsid w:val="00C31191"/>
    <w:rsid w:val="00C31C3C"/>
    <w:rsid w:val="00C3308B"/>
    <w:rsid w:val="00C342F2"/>
    <w:rsid w:val="00C34682"/>
    <w:rsid w:val="00C34695"/>
    <w:rsid w:val="00C35455"/>
    <w:rsid w:val="00C35B32"/>
    <w:rsid w:val="00C35D74"/>
    <w:rsid w:val="00C37023"/>
    <w:rsid w:val="00C37B68"/>
    <w:rsid w:val="00C4070F"/>
    <w:rsid w:val="00C426C5"/>
    <w:rsid w:val="00C4278E"/>
    <w:rsid w:val="00C4308D"/>
    <w:rsid w:val="00C43171"/>
    <w:rsid w:val="00C431EB"/>
    <w:rsid w:val="00C44069"/>
    <w:rsid w:val="00C440AC"/>
    <w:rsid w:val="00C441EE"/>
    <w:rsid w:val="00C44965"/>
    <w:rsid w:val="00C44BDB"/>
    <w:rsid w:val="00C44F50"/>
    <w:rsid w:val="00C4514C"/>
    <w:rsid w:val="00C4583F"/>
    <w:rsid w:val="00C46244"/>
    <w:rsid w:val="00C468FE"/>
    <w:rsid w:val="00C47F39"/>
    <w:rsid w:val="00C5000B"/>
    <w:rsid w:val="00C508D9"/>
    <w:rsid w:val="00C50D34"/>
    <w:rsid w:val="00C51173"/>
    <w:rsid w:val="00C51405"/>
    <w:rsid w:val="00C51E8A"/>
    <w:rsid w:val="00C52830"/>
    <w:rsid w:val="00C52B1D"/>
    <w:rsid w:val="00C53EA9"/>
    <w:rsid w:val="00C540E7"/>
    <w:rsid w:val="00C55031"/>
    <w:rsid w:val="00C5529D"/>
    <w:rsid w:val="00C55CEC"/>
    <w:rsid w:val="00C5698A"/>
    <w:rsid w:val="00C56B9C"/>
    <w:rsid w:val="00C57648"/>
    <w:rsid w:val="00C576C2"/>
    <w:rsid w:val="00C57C09"/>
    <w:rsid w:val="00C60DA0"/>
    <w:rsid w:val="00C614BC"/>
    <w:rsid w:val="00C615B2"/>
    <w:rsid w:val="00C61FA4"/>
    <w:rsid w:val="00C628AC"/>
    <w:rsid w:val="00C6383D"/>
    <w:rsid w:val="00C63D15"/>
    <w:rsid w:val="00C63F95"/>
    <w:rsid w:val="00C6419F"/>
    <w:rsid w:val="00C6424F"/>
    <w:rsid w:val="00C64B64"/>
    <w:rsid w:val="00C64B91"/>
    <w:rsid w:val="00C65AF4"/>
    <w:rsid w:val="00C65BBA"/>
    <w:rsid w:val="00C660BC"/>
    <w:rsid w:val="00C66183"/>
    <w:rsid w:val="00C6668A"/>
    <w:rsid w:val="00C666DA"/>
    <w:rsid w:val="00C669D2"/>
    <w:rsid w:val="00C66B30"/>
    <w:rsid w:val="00C66B5F"/>
    <w:rsid w:val="00C67181"/>
    <w:rsid w:val="00C677CD"/>
    <w:rsid w:val="00C67D2C"/>
    <w:rsid w:val="00C70B80"/>
    <w:rsid w:val="00C70EF5"/>
    <w:rsid w:val="00C71904"/>
    <w:rsid w:val="00C719CC"/>
    <w:rsid w:val="00C72CDF"/>
    <w:rsid w:val="00C72D6E"/>
    <w:rsid w:val="00C734EA"/>
    <w:rsid w:val="00C7457E"/>
    <w:rsid w:val="00C749FC"/>
    <w:rsid w:val="00C74BFA"/>
    <w:rsid w:val="00C74D0F"/>
    <w:rsid w:val="00C75751"/>
    <w:rsid w:val="00C75F7D"/>
    <w:rsid w:val="00C76F4A"/>
    <w:rsid w:val="00C7746C"/>
    <w:rsid w:val="00C77D76"/>
    <w:rsid w:val="00C8038C"/>
    <w:rsid w:val="00C817EE"/>
    <w:rsid w:val="00C820FB"/>
    <w:rsid w:val="00C829C3"/>
    <w:rsid w:val="00C83ACF"/>
    <w:rsid w:val="00C848E8"/>
    <w:rsid w:val="00C8495E"/>
    <w:rsid w:val="00C865C7"/>
    <w:rsid w:val="00C8669D"/>
    <w:rsid w:val="00C86803"/>
    <w:rsid w:val="00C86D0B"/>
    <w:rsid w:val="00C86EF1"/>
    <w:rsid w:val="00C9094C"/>
    <w:rsid w:val="00C90CE0"/>
    <w:rsid w:val="00C91278"/>
    <w:rsid w:val="00C91A47"/>
    <w:rsid w:val="00C91D79"/>
    <w:rsid w:val="00C92671"/>
    <w:rsid w:val="00C9282A"/>
    <w:rsid w:val="00C92D9C"/>
    <w:rsid w:val="00C92DEE"/>
    <w:rsid w:val="00C9303B"/>
    <w:rsid w:val="00C931D5"/>
    <w:rsid w:val="00C938D7"/>
    <w:rsid w:val="00C93A35"/>
    <w:rsid w:val="00C946B4"/>
    <w:rsid w:val="00C948BD"/>
    <w:rsid w:val="00C94909"/>
    <w:rsid w:val="00C94AAA"/>
    <w:rsid w:val="00C94B9C"/>
    <w:rsid w:val="00C94D12"/>
    <w:rsid w:val="00C94D89"/>
    <w:rsid w:val="00C94F98"/>
    <w:rsid w:val="00C952BD"/>
    <w:rsid w:val="00C954B1"/>
    <w:rsid w:val="00C95686"/>
    <w:rsid w:val="00C95BDE"/>
    <w:rsid w:val="00C966ED"/>
    <w:rsid w:val="00C975E2"/>
    <w:rsid w:val="00C975F9"/>
    <w:rsid w:val="00C97F3F"/>
    <w:rsid w:val="00CA061C"/>
    <w:rsid w:val="00CA08EC"/>
    <w:rsid w:val="00CA0A4E"/>
    <w:rsid w:val="00CA0FC0"/>
    <w:rsid w:val="00CA1715"/>
    <w:rsid w:val="00CA1829"/>
    <w:rsid w:val="00CA1D05"/>
    <w:rsid w:val="00CA20FA"/>
    <w:rsid w:val="00CA263B"/>
    <w:rsid w:val="00CA2A43"/>
    <w:rsid w:val="00CA3202"/>
    <w:rsid w:val="00CA3299"/>
    <w:rsid w:val="00CA33F8"/>
    <w:rsid w:val="00CA3421"/>
    <w:rsid w:val="00CA34FC"/>
    <w:rsid w:val="00CA35D6"/>
    <w:rsid w:val="00CA3690"/>
    <w:rsid w:val="00CA3D62"/>
    <w:rsid w:val="00CA4A8F"/>
    <w:rsid w:val="00CA4AC4"/>
    <w:rsid w:val="00CA5FE9"/>
    <w:rsid w:val="00CA62CD"/>
    <w:rsid w:val="00CA640C"/>
    <w:rsid w:val="00CA6CD2"/>
    <w:rsid w:val="00CA6DBA"/>
    <w:rsid w:val="00CA771E"/>
    <w:rsid w:val="00CB075A"/>
    <w:rsid w:val="00CB0D82"/>
    <w:rsid w:val="00CB0DB0"/>
    <w:rsid w:val="00CB1C99"/>
    <w:rsid w:val="00CB2605"/>
    <w:rsid w:val="00CB41EE"/>
    <w:rsid w:val="00CB44AB"/>
    <w:rsid w:val="00CB454E"/>
    <w:rsid w:val="00CB45B0"/>
    <w:rsid w:val="00CB58D6"/>
    <w:rsid w:val="00CB5A8E"/>
    <w:rsid w:val="00CB5A8F"/>
    <w:rsid w:val="00CB5E60"/>
    <w:rsid w:val="00CB5F61"/>
    <w:rsid w:val="00CB6174"/>
    <w:rsid w:val="00CB70EB"/>
    <w:rsid w:val="00CB71AE"/>
    <w:rsid w:val="00CB7EB9"/>
    <w:rsid w:val="00CC0B87"/>
    <w:rsid w:val="00CC0F34"/>
    <w:rsid w:val="00CC1008"/>
    <w:rsid w:val="00CC11A6"/>
    <w:rsid w:val="00CC12E8"/>
    <w:rsid w:val="00CC1506"/>
    <w:rsid w:val="00CC19E1"/>
    <w:rsid w:val="00CC1D7A"/>
    <w:rsid w:val="00CC2B58"/>
    <w:rsid w:val="00CC3651"/>
    <w:rsid w:val="00CC3B64"/>
    <w:rsid w:val="00CC4206"/>
    <w:rsid w:val="00CC44AB"/>
    <w:rsid w:val="00CC4846"/>
    <w:rsid w:val="00CC4CE2"/>
    <w:rsid w:val="00CC4D5D"/>
    <w:rsid w:val="00CC5D0B"/>
    <w:rsid w:val="00CC68C3"/>
    <w:rsid w:val="00CC69D3"/>
    <w:rsid w:val="00CC71F5"/>
    <w:rsid w:val="00CC7290"/>
    <w:rsid w:val="00CC74A6"/>
    <w:rsid w:val="00CC7B94"/>
    <w:rsid w:val="00CC7D10"/>
    <w:rsid w:val="00CD0319"/>
    <w:rsid w:val="00CD0BDF"/>
    <w:rsid w:val="00CD1908"/>
    <w:rsid w:val="00CD1D91"/>
    <w:rsid w:val="00CD3090"/>
    <w:rsid w:val="00CD39EA"/>
    <w:rsid w:val="00CD4385"/>
    <w:rsid w:val="00CD4D95"/>
    <w:rsid w:val="00CD5D9F"/>
    <w:rsid w:val="00CD5F86"/>
    <w:rsid w:val="00CD6567"/>
    <w:rsid w:val="00CD6CEB"/>
    <w:rsid w:val="00CD7910"/>
    <w:rsid w:val="00CE04C0"/>
    <w:rsid w:val="00CE0EC9"/>
    <w:rsid w:val="00CE13C9"/>
    <w:rsid w:val="00CE1907"/>
    <w:rsid w:val="00CE1A79"/>
    <w:rsid w:val="00CE26A7"/>
    <w:rsid w:val="00CE2D98"/>
    <w:rsid w:val="00CE2DA5"/>
    <w:rsid w:val="00CE3166"/>
    <w:rsid w:val="00CE3D22"/>
    <w:rsid w:val="00CE4D51"/>
    <w:rsid w:val="00CE6101"/>
    <w:rsid w:val="00CE6B5E"/>
    <w:rsid w:val="00CE73A3"/>
    <w:rsid w:val="00CE74E3"/>
    <w:rsid w:val="00CF02AF"/>
    <w:rsid w:val="00CF04E9"/>
    <w:rsid w:val="00CF0EB4"/>
    <w:rsid w:val="00CF161C"/>
    <w:rsid w:val="00CF2213"/>
    <w:rsid w:val="00CF25EA"/>
    <w:rsid w:val="00CF27C3"/>
    <w:rsid w:val="00CF3034"/>
    <w:rsid w:val="00CF3896"/>
    <w:rsid w:val="00CF3915"/>
    <w:rsid w:val="00CF39B7"/>
    <w:rsid w:val="00CF3A54"/>
    <w:rsid w:val="00CF3AAB"/>
    <w:rsid w:val="00CF4654"/>
    <w:rsid w:val="00CF5F05"/>
    <w:rsid w:val="00CF74E9"/>
    <w:rsid w:val="00CF7CDA"/>
    <w:rsid w:val="00D005C8"/>
    <w:rsid w:val="00D00E5D"/>
    <w:rsid w:val="00D01B31"/>
    <w:rsid w:val="00D01CD7"/>
    <w:rsid w:val="00D0200E"/>
    <w:rsid w:val="00D021E3"/>
    <w:rsid w:val="00D0239B"/>
    <w:rsid w:val="00D0330A"/>
    <w:rsid w:val="00D034DB"/>
    <w:rsid w:val="00D03B05"/>
    <w:rsid w:val="00D04157"/>
    <w:rsid w:val="00D04F51"/>
    <w:rsid w:val="00D05BA5"/>
    <w:rsid w:val="00D05EF7"/>
    <w:rsid w:val="00D0758E"/>
    <w:rsid w:val="00D103EF"/>
    <w:rsid w:val="00D10791"/>
    <w:rsid w:val="00D113C3"/>
    <w:rsid w:val="00D12007"/>
    <w:rsid w:val="00D12336"/>
    <w:rsid w:val="00D12ACC"/>
    <w:rsid w:val="00D130F7"/>
    <w:rsid w:val="00D13309"/>
    <w:rsid w:val="00D137F5"/>
    <w:rsid w:val="00D13B31"/>
    <w:rsid w:val="00D155C6"/>
    <w:rsid w:val="00D15E8D"/>
    <w:rsid w:val="00D1610A"/>
    <w:rsid w:val="00D16113"/>
    <w:rsid w:val="00D16E5C"/>
    <w:rsid w:val="00D175AE"/>
    <w:rsid w:val="00D17600"/>
    <w:rsid w:val="00D1766D"/>
    <w:rsid w:val="00D17F51"/>
    <w:rsid w:val="00D20ACB"/>
    <w:rsid w:val="00D20F88"/>
    <w:rsid w:val="00D20FD6"/>
    <w:rsid w:val="00D21A5F"/>
    <w:rsid w:val="00D21B4D"/>
    <w:rsid w:val="00D21C60"/>
    <w:rsid w:val="00D22957"/>
    <w:rsid w:val="00D229B3"/>
    <w:rsid w:val="00D22F2A"/>
    <w:rsid w:val="00D22F4B"/>
    <w:rsid w:val="00D232D3"/>
    <w:rsid w:val="00D2365E"/>
    <w:rsid w:val="00D23FFD"/>
    <w:rsid w:val="00D24A89"/>
    <w:rsid w:val="00D2547E"/>
    <w:rsid w:val="00D25AFC"/>
    <w:rsid w:val="00D2653B"/>
    <w:rsid w:val="00D27505"/>
    <w:rsid w:val="00D305D4"/>
    <w:rsid w:val="00D30B7E"/>
    <w:rsid w:val="00D31354"/>
    <w:rsid w:val="00D31BB8"/>
    <w:rsid w:val="00D33411"/>
    <w:rsid w:val="00D33545"/>
    <w:rsid w:val="00D34CD9"/>
    <w:rsid w:val="00D34DBC"/>
    <w:rsid w:val="00D35594"/>
    <w:rsid w:val="00D356AE"/>
    <w:rsid w:val="00D35E3F"/>
    <w:rsid w:val="00D40067"/>
    <w:rsid w:val="00D400FD"/>
    <w:rsid w:val="00D40318"/>
    <w:rsid w:val="00D40E6F"/>
    <w:rsid w:val="00D40F75"/>
    <w:rsid w:val="00D4141B"/>
    <w:rsid w:val="00D414BC"/>
    <w:rsid w:val="00D41BBB"/>
    <w:rsid w:val="00D42122"/>
    <w:rsid w:val="00D42280"/>
    <w:rsid w:val="00D42D03"/>
    <w:rsid w:val="00D44588"/>
    <w:rsid w:val="00D45159"/>
    <w:rsid w:val="00D459E3"/>
    <w:rsid w:val="00D45B58"/>
    <w:rsid w:val="00D4614E"/>
    <w:rsid w:val="00D46467"/>
    <w:rsid w:val="00D46477"/>
    <w:rsid w:val="00D46DF6"/>
    <w:rsid w:val="00D472A9"/>
    <w:rsid w:val="00D4752B"/>
    <w:rsid w:val="00D50E6C"/>
    <w:rsid w:val="00D50EEC"/>
    <w:rsid w:val="00D51303"/>
    <w:rsid w:val="00D5148A"/>
    <w:rsid w:val="00D51B81"/>
    <w:rsid w:val="00D51C02"/>
    <w:rsid w:val="00D527A4"/>
    <w:rsid w:val="00D540C9"/>
    <w:rsid w:val="00D541D6"/>
    <w:rsid w:val="00D54AC7"/>
    <w:rsid w:val="00D54B10"/>
    <w:rsid w:val="00D56151"/>
    <w:rsid w:val="00D5618A"/>
    <w:rsid w:val="00D562AF"/>
    <w:rsid w:val="00D56F70"/>
    <w:rsid w:val="00D57B34"/>
    <w:rsid w:val="00D60F94"/>
    <w:rsid w:val="00D61F83"/>
    <w:rsid w:val="00D62102"/>
    <w:rsid w:val="00D62F59"/>
    <w:rsid w:val="00D63831"/>
    <w:rsid w:val="00D63972"/>
    <w:rsid w:val="00D63C92"/>
    <w:rsid w:val="00D63FBC"/>
    <w:rsid w:val="00D63FE2"/>
    <w:rsid w:val="00D64BA1"/>
    <w:rsid w:val="00D64CD1"/>
    <w:rsid w:val="00D64ED2"/>
    <w:rsid w:val="00D64FBA"/>
    <w:rsid w:val="00D654A3"/>
    <w:rsid w:val="00D659FD"/>
    <w:rsid w:val="00D65AE4"/>
    <w:rsid w:val="00D66065"/>
    <w:rsid w:val="00D66240"/>
    <w:rsid w:val="00D663A9"/>
    <w:rsid w:val="00D665EA"/>
    <w:rsid w:val="00D66698"/>
    <w:rsid w:val="00D67390"/>
    <w:rsid w:val="00D676F7"/>
    <w:rsid w:val="00D6775A"/>
    <w:rsid w:val="00D67C18"/>
    <w:rsid w:val="00D67E9D"/>
    <w:rsid w:val="00D70643"/>
    <w:rsid w:val="00D70A13"/>
    <w:rsid w:val="00D72211"/>
    <w:rsid w:val="00D722FB"/>
    <w:rsid w:val="00D72E42"/>
    <w:rsid w:val="00D73196"/>
    <w:rsid w:val="00D73BA0"/>
    <w:rsid w:val="00D73E97"/>
    <w:rsid w:val="00D74334"/>
    <w:rsid w:val="00D74848"/>
    <w:rsid w:val="00D74C16"/>
    <w:rsid w:val="00D75009"/>
    <w:rsid w:val="00D75DF4"/>
    <w:rsid w:val="00D760BB"/>
    <w:rsid w:val="00D76353"/>
    <w:rsid w:val="00D763A1"/>
    <w:rsid w:val="00D7674C"/>
    <w:rsid w:val="00D76854"/>
    <w:rsid w:val="00D76EFE"/>
    <w:rsid w:val="00D77162"/>
    <w:rsid w:val="00D77431"/>
    <w:rsid w:val="00D776F1"/>
    <w:rsid w:val="00D777F9"/>
    <w:rsid w:val="00D77B7B"/>
    <w:rsid w:val="00D77C76"/>
    <w:rsid w:val="00D800E4"/>
    <w:rsid w:val="00D8063D"/>
    <w:rsid w:val="00D81081"/>
    <w:rsid w:val="00D81165"/>
    <w:rsid w:val="00D812E4"/>
    <w:rsid w:val="00D8203E"/>
    <w:rsid w:val="00D830BE"/>
    <w:rsid w:val="00D83161"/>
    <w:rsid w:val="00D83397"/>
    <w:rsid w:val="00D83912"/>
    <w:rsid w:val="00D83CDF"/>
    <w:rsid w:val="00D850D7"/>
    <w:rsid w:val="00D854B8"/>
    <w:rsid w:val="00D854B9"/>
    <w:rsid w:val="00D85734"/>
    <w:rsid w:val="00D8581C"/>
    <w:rsid w:val="00D85C32"/>
    <w:rsid w:val="00D86AB6"/>
    <w:rsid w:val="00D8719C"/>
    <w:rsid w:val="00D90AD8"/>
    <w:rsid w:val="00D92238"/>
    <w:rsid w:val="00D92289"/>
    <w:rsid w:val="00D928F2"/>
    <w:rsid w:val="00D934D5"/>
    <w:rsid w:val="00D93A9F"/>
    <w:rsid w:val="00D93CB7"/>
    <w:rsid w:val="00D93CF2"/>
    <w:rsid w:val="00D93E8B"/>
    <w:rsid w:val="00D93F35"/>
    <w:rsid w:val="00D944C2"/>
    <w:rsid w:val="00D94AA3"/>
    <w:rsid w:val="00D94F3C"/>
    <w:rsid w:val="00D956A7"/>
    <w:rsid w:val="00D96027"/>
    <w:rsid w:val="00D962C4"/>
    <w:rsid w:val="00D9711E"/>
    <w:rsid w:val="00D977E8"/>
    <w:rsid w:val="00D97C44"/>
    <w:rsid w:val="00D97E34"/>
    <w:rsid w:val="00D97EF4"/>
    <w:rsid w:val="00DA037B"/>
    <w:rsid w:val="00DA0C71"/>
    <w:rsid w:val="00DA17EF"/>
    <w:rsid w:val="00DA185F"/>
    <w:rsid w:val="00DA1957"/>
    <w:rsid w:val="00DA1E82"/>
    <w:rsid w:val="00DA326F"/>
    <w:rsid w:val="00DA32AF"/>
    <w:rsid w:val="00DA349F"/>
    <w:rsid w:val="00DA376F"/>
    <w:rsid w:val="00DA3A3C"/>
    <w:rsid w:val="00DA4A7D"/>
    <w:rsid w:val="00DA4BCE"/>
    <w:rsid w:val="00DA5860"/>
    <w:rsid w:val="00DA5A9A"/>
    <w:rsid w:val="00DA5CF6"/>
    <w:rsid w:val="00DB0C81"/>
    <w:rsid w:val="00DB123B"/>
    <w:rsid w:val="00DB1BD1"/>
    <w:rsid w:val="00DB20E5"/>
    <w:rsid w:val="00DB2462"/>
    <w:rsid w:val="00DB2796"/>
    <w:rsid w:val="00DB3DE7"/>
    <w:rsid w:val="00DB47A3"/>
    <w:rsid w:val="00DB5682"/>
    <w:rsid w:val="00DB618E"/>
    <w:rsid w:val="00DB6E88"/>
    <w:rsid w:val="00DB774C"/>
    <w:rsid w:val="00DB78C5"/>
    <w:rsid w:val="00DB7958"/>
    <w:rsid w:val="00DC0267"/>
    <w:rsid w:val="00DC0A85"/>
    <w:rsid w:val="00DC16C3"/>
    <w:rsid w:val="00DC1772"/>
    <w:rsid w:val="00DC26E6"/>
    <w:rsid w:val="00DC2A61"/>
    <w:rsid w:val="00DC325C"/>
    <w:rsid w:val="00DC3F94"/>
    <w:rsid w:val="00DC4782"/>
    <w:rsid w:val="00DC494E"/>
    <w:rsid w:val="00DC4F6B"/>
    <w:rsid w:val="00DC5CA5"/>
    <w:rsid w:val="00DC727B"/>
    <w:rsid w:val="00DC72A2"/>
    <w:rsid w:val="00DC7584"/>
    <w:rsid w:val="00DC7658"/>
    <w:rsid w:val="00DC7865"/>
    <w:rsid w:val="00DC79D9"/>
    <w:rsid w:val="00DD0476"/>
    <w:rsid w:val="00DD1102"/>
    <w:rsid w:val="00DD1D6D"/>
    <w:rsid w:val="00DD228A"/>
    <w:rsid w:val="00DD2779"/>
    <w:rsid w:val="00DD27B3"/>
    <w:rsid w:val="00DD334D"/>
    <w:rsid w:val="00DD33D1"/>
    <w:rsid w:val="00DD3435"/>
    <w:rsid w:val="00DD3728"/>
    <w:rsid w:val="00DD3F69"/>
    <w:rsid w:val="00DD45E5"/>
    <w:rsid w:val="00DD5285"/>
    <w:rsid w:val="00DD59F6"/>
    <w:rsid w:val="00DD5E18"/>
    <w:rsid w:val="00DD5FF2"/>
    <w:rsid w:val="00DD67D8"/>
    <w:rsid w:val="00DD7A25"/>
    <w:rsid w:val="00DE0434"/>
    <w:rsid w:val="00DE0C65"/>
    <w:rsid w:val="00DE0F4B"/>
    <w:rsid w:val="00DE18AE"/>
    <w:rsid w:val="00DE1F3A"/>
    <w:rsid w:val="00DE236B"/>
    <w:rsid w:val="00DE246D"/>
    <w:rsid w:val="00DE2AB4"/>
    <w:rsid w:val="00DE2CB5"/>
    <w:rsid w:val="00DE430C"/>
    <w:rsid w:val="00DE438A"/>
    <w:rsid w:val="00DE51D2"/>
    <w:rsid w:val="00DE52A9"/>
    <w:rsid w:val="00DE5877"/>
    <w:rsid w:val="00DE7082"/>
    <w:rsid w:val="00DE77E0"/>
    <w:rsid w:val="00DF0AA3"/>
    <w:rsid w:val="00DF1256"/>
    <w:rsid w:val="00DF16FB"/>
    <w:rsid w:val="00DF209A"/>
    <w:rsid w:val="00DF22D5"/>
    <w:rsid w:val="00DF25C8"/>
    <w:rsid w:val="00DF373B"/>
    <w:rsid w:val="00DF3E43"/>
    <w:rsid w:val="00DF3F19"/>
    <w:rsid w:val="00DF4964"/>
    <w:rsid w:val="00DF52EE"/>
    <w:rsid w:val="00DF55BB"/>
    <w:rsid w:val="00DF5DBD"/>
    <w:rsid w:val="00DF62B9"/>
    <w:rsid w:val="00DF651E"/>
    <w:rsid w:val="00DF69C1"/>
    <w:rsid w:val="00DF7268"/>
    <w:rsid w:val="00DF7B4C"/>
    <w:rsid w:val="00E00BC6"/>
    <w:rsid w:val="00E01060"/>
    <w:rsid w:val="00E01EEC"/>
    <w:rsid w:val="00E02146"/>
    <w:rsid w:val="00E02D2F"/>
    <w:rsid w:val="00E0449C"/>
    <w:rsid w:val="00E056E3"/>
    <w:rsid w:val="00E05A00"/>
    <w:rsid w:val="00E0724E"/>
    <w:rsid w:val="00E073BA"/>
    <w:rsid w:val="00E075D9"/>
    <w:rsid w:val="00E07A8C"/>
    <w:rsid w:val="00E108D5"/>
    <w:rsid w:val="00E115F9"/>
    <w:rsid w:val="00E116F1"/>
    <w:rsid w:val="00E12981"/>
    <w:rsid w:val="00E12F0C"/>
    <w:rsid w:val="00E132FA"/>
    <w:rsid w:val="00E134E7"/>
    <w:rsid w:val="00E139C5"/>
    <w:rsid w:val="00E14C99"/>
    <w:rsid w:val="00E15C25"/>
    <w:rsid w:val="00E1676B"/>
    <w:rsid w:val="00E17152"/>
    <w:rsid w:val="00E17AAD"/>
    <w:rsid w:val="00E17F1E"/>
    <w:rsid w:val="00E20BE1"/>
    <w:rsid w:val="00E21816"/>
    <w:rsid w:val="00E2239C"/>
    <w:rsid w:val="00E235A2"/>
    <w:rsid w:val="00E244AF"/>
    <w:rsid w:val="00E249E3"/>
    <w:rsid w:val="00E24C33"/>
    <w:rsid w:val="00E24D3C"/>
    <w:rsid w:val="00E252D1"/>
    <w:rsid w:val="00E254D8"/>
    <w:rsid w:val="00E255CA"/>
    <w:rsid w:val="00E257AA"/>
    <w:rsid w:val="00E258C2"/>
    <w:rsid w:val="00E25DB2"/>
    <w:rsid w:val="00E2602E"/>
    <w:rsid w:val="00E2621C"/>
    <w:rsid w:val="00E2672F"/>
    <w:rsid w:val="00E26B96"/>
    <w:rsid w:val="00E277AB"/>
    <w:rsid w:val="00E27F46"/>
    <w:rsid w:val="00E31029"/>
    <w:rsid w:val="00E311FA"/>
    <w:rsid w:val="00E313F9"/>
    <w:rsid w:val="00E31AF1"/>
    <w:rsid w:val="00E32583"/>
    <w:rsid w:val="00E327E4"/>
    <w:rsid w:val="00E32DA4"/>
    <w:rsid w:val="00E32E56"/>
    <w:rsid w:val="00E33470"/>
    <w:rsid w:val="00E33A4B"/>
    <w:rsid w:val="00E34707"/>
    <w:rsid w:val="00E3499A"/>
    <w:rsid w:val="00E34CDD"/>
    <w:rsid w:val="00E35C71"/>
    <w:rsid w:val="00E36ED8"/>
    <w:rsid w:val="00E40341"/>
    <w:rsid w:val="00E40E33"/>
    <w:rsid w:val="00E40ECA"/>
    <w:rsid w:val="00E4130B"/>
    <w:rsid w:val="00E42538"/>
    <w:rsid w:val="00E4278A"/>
    <w:rsid w:val="00E427A1"/>
    <w:rsid w:val="00E42B86"/>
    <w:rsid w:val="00E43053"/>
    <w:rsid w:val="00E43093"/>
    <w:rsid w:val="00E445A8"/>
    <w:rsid w:val="00E44CA8"/>
    <w:rsid w:val="00E46124"/>
    <w:rsid w:val="00E465E2"/>
    <w:rsid w:val="00E468FF"/>
    <w:rsid w:val="00E46DD6"/>
    <w:rsid w:val="00E46DEE"/>
    <w:rsid w:val="00E471B6"/>
    <w:rsid w:val="00E473B8"/>
    <w:rsid w:val="00E478D6"/>
    <w:rsid w:val="00E50A4A"/>
    <w:rsid w:val="00E5120B"/>
    <w:rsid w:val="00E51389"/>
    <w:rsid w:val="00E515D4"/>
    <w:rsid w:val="00E51827"/>
    <w:rsid w:val="00E5239B"/>
    <w:rsid w:val="00E52F49"/>
    <w:rsid w:val="00E53E0A"/>
    <w:rsid w:val="00E53EA2"/>
    <w:rsid w:val="00E54186"/>
    <w:rsid w:val="00E54894"/>
    <w:rsid w:val="00E54AF5"/>
    <w:rsid w:val="00E54C9E"/>
    <w:rsid w:val="00E553B9"/>
    <w:rsid w:val="00E55A86"/>
    <w:rsid w:val="00E568F0"/>
    <w:rsid w:val="00E5760B"/>
    <w:rsid w:val="00E60E1C"/>
    <w:rsid w:val="00E60FD3"/>
    <w:rsid w:val="00E61077"/>
    <w:rsid w:val="00E61DC4"/>
    <w:rsid w:val="00E62C6E"/>
    <w:rsid w:val="00E62FAC"/>
    <w:rsid w:val="00E633FA"/>
    <w:rsid w:val="00E63C19"/>
    <w:rsid w:val="00E642DD"/>
    <w:rsid w:val="00E643AB"/>
    <w:rsid w:val="00E66018"/>
    <w:rsid w:val="00E66783"/>
    <w:rsid w:val="00E66F14"/>
    <w:rsid w:val="00E67407"/>
    <w:rsid w:val="00E67E36"/>
    <w:rsid w:val="00E70A01"/>
    <w:rsid w:val="00E71289"/>
    <w:rsid w:val="00E716DC"/>
    <w:rsid w:val="00E71B4C"/>
    <w:rsid w:val="00E724A5"/>
    <w:rsid w:val="00E728A0"/>
    <w:rsid w:val="00E73358"/>
    <w:rsid w:val="00E73B71"/>
    <w:rsid w:val="00E73F18"/>
    <w:rsid w:val="00E740CC"/>
    <w:rsid w:val="00E740DE"/>
    <w:rsid w:val="00E7424F"/>
    <w:rsid w:val="00E74755"/>
    <w:rsid w:val="00E74ACF"/>
    <w:rsid w:val="00E74D2B"/>
    <w:rsid w:val="00E751FE"/>
    <w:rsid w:val="00E75642"/>
    <w:rsid w:val="00E75D62"/>
    <w:rsid w:val="00E75D67"/>
    <w:rsid w:val="00E75DDF"/>
    <w:rsid w:val="00E75E07"/>
    <w:rsid w:val="00E761DB"/>
    <w:rsid w:val="00E762B2"/>
    <w:rsid w:val="00E76AB9"/>
    <w:rsid w:val="00E7752A"/>
    <w:rsid w:val="00E77D9A"/>
    <w:rsid w:val="00E77E05"/>
    <w:rsid w:val="00E77F52"/>
    <w:rsid w:val="00E8069C"/>
    <w:rsid w:val="00E8116D"/>
    <w:rsid w:val="00E812CB"/>
    <w:rsid w:val="00E813EA"/>
    <w:rsid w:val="00E815CB"/>
    <w:rsid w:val="00E81974"/>
    <w:rsid w:val="00E81E62"/>
    <w:rsid w:val="00E826C8"/>
    <w:rsid w:val="00E833B1"/>
    <w:rsid w:val="00E8495C"/>
    <w:rsid w:val="00E84C89"/>
    <w:rsid w:val="00E84C9E"/>
    <w:rsid w:val="00E85174"/>
    <w:rsid w:val="00E853A0"/>
    <w:rsid w:val="00E856C7"/>
    <w:rsid w:val="00E858DF"/>
    <w:rsid w:val="00E86B0B"/>
    <w:rsid w:val="00E87420"/>
    <w:rsid w:val="00E87487"/>
    <w:rsid w:val="00E87C2B"/>
    <w:rsid w:val="00E9096F"/>
    <w:rsid w:val="00E90B8D"/>
    <w:rsid w:val="00E90CF6"/>
    <w:rsid w:val="00E92331"/>
    <w:rsid w:val="00E930C0"/>
    <w:rsid w:val="00E9526B"/>
    <w:rsid w:val="00E95A25"/>
    <w:rsid w:val="00E95ECE"/>
    <w:rsid w:val="00E96616"/>
    <w:rsid w:val="00E96716"/>
    <w:rsid w:val="00E96A2D"/>
    <w:rsid w:val="00EA2162"/>
    <w:rsid w:val="00EA2974"/>
    <w:rsid w:val="00EA29AB"/>
    <w:rsid w:val="00EA2D8B"/>
    <w:rsid w:val="00EA3320"/>
    <w:rsid w:val="00EA376D"/>
    <w:rsid w:val="00EA4A2D"/>
    <w:rsid w:val="00EA4D1F"/>
    <w:rsid w:val="00EA4D8B"/>
    <w:rsid w:val="00EA4FA1"/>
    <w:rsid w:val="00EA5164"/>
    <w:rsid w:val="00EA661C"/>
    <w:rsid w:val="00EA7E8C"/>
    <w:rsid w:val="00EB032B"/>
    <w:rsid w:val="00EB13E7"/>
    <w:rsid w:val="00EB1A14"/>
    <w:rsid w:val="00EB28C9"/>
    <w:rsid w:val="00EB2F6A"/>
    <w:rsid w:val="00EB321F"/>
    <w:rsid w:val="00EB34B5"/>
    <w:rsid w:val="00EB3BA2"/>
    <w:rsid w:val="00EB42CC"/>
    <w:rsid w:val="00EB573E"/>
    <w:rsid w:val="00EB59AB"/>
    <w:rsid w:val="00EB5B00"/>
    <w:rsid w:val="00EB605B"/>
    <w:rsid w:val="00EB64D3"/>
    <w:rsid w:val="00EB6AF8"/>
    <w:rsid w:val="00EB6C3D"/>
    <w:rsid w:val="00EB6CB5"/>
    <w:rsid w:val="00EB6F54"/>
    <w:rsid w:val="00EB70CC"/>
    <w:rsid w:val="00EB752C"/>
    <w:rsid w:val="00EB7E12"/>
    <w:rsid w:val="00EB7EAB"/>
    <w:rsid w:val="00EC0AA2"/>
    <w:rsid w:val="00EC0B29"/>
    <w:rsid w:val="00EC1563"/>
    <w:rsid w:val="00EC172D"/>
    <w:rsid w:val="00EC26DB"/>
    <w:rsid w:val="00EC39E6"/>
    <w:rsid w:val="00EC45A5"/>
    <w:rsid w:val="00EC45BA"/>
    <w:rsid w:val="00EC5534"/>
    <w:rsid w:val="00EC5824"/>
    <w:rsid w:val="00EC589A"/>
    <w:rsid w:val="00EC5B64"/>
    <w:rsid w:val="00EC6513"/>
    <w:rsid w:val="00EC6F1E"/>
    <w:rsid w:val="00EC718F"/>
    <w:rsid w:val="00EC7568"/>
    <w:rsid w:val="00EC7A7F"/>
    <w:rsid w:val="00ED15EB"/>
    <w:rsid w:val="00ED1AC2"/>
    <w:rsid w:val="00ED1F21"/>
    <w:rsid w:val="00ED1F64"/>
    <w:rsid w:val="00ED20C3"/>
    <w:rsid w:val="00ED339E"/>
    <w:rsid w:val="00ED36D4"/>
    <w:rsid w:val="00ED3D75"/>
    <w:rsid w:val="00ED3E98"/>
    <w:rsid w:val="00ED41F8"/>
    <w:rsid w:val="00ED4C62"/>
    <w:rsid w:val="00ED5FEE"/>
    <w:rsid w:val="00ED64F3"/>
    <w:rsid w:val="00ED6709"/>
    <w:rsid w:val="00ED6881"/>
    <w:rsid w:val="00ED68EF"/>
    <w:rsid w:val="00ED7CEC"/>
    <w:rsid w:val="00EE0AD7"/>
    <w:rsid w:val="00EE195D"/>
    <w:rsid w:val="00EE2843"/>
    <w:rsid w:val="00EE2F62"/>
    <w:rsid w:val="00EE3017"/>
    <w:rsid w:val="00EE32B1"/>
    <w:rsid w:val="00EE3D05"/>
    <w:rsid w:val="00EE525A"/>
    <w:rsid w:val="00EE5312"/>
    <w:rsid w:val="00EE5FD1"/>
    <w:rsid w:val="00EE61D3"/>
    <w:rsid w:val="00EE67BC"/>
    <w:rsid w:val="00EE6C87"/>
    <w:rsid w:val="00EE7881"/>
    <w:rsid w:val="00EE79F9"/>
    <w:rsid w:val="00EF025A"/>
    <w:rsid w:val="00EF0B53"/>
    <w:rsid w:val="00EF0C27"/>
    <w:rsid w:val="00EF117D"/>
    <w:rsid w:val="00EF13F2"/>
    <w:rsid w:val="00EF15C8"/>
    <w:rsid w:val="00EF17C4"/>
    <w:rsid w:val="00EF1CD0"/>
    <w:rsid w:val="00EF21CA"/>
    <w:rsid w:val="00EF2300"/>
    <w:rsid w:val="00EF24F4"/>
    <w:rsid w:val="00EF2DF3"/>
    <w:rsid w:val="00EF34A9"/>
    <w:rsid w:val="00EF3E16"/>
    <w:rsid w:val="00EF4426"/>
    <w:rsid w:val="00EF577A"/>
    <w:rsid w:val="00EF5E52"/>
    <w:rsid w:val="00EF5F03"/>
    <w:rsid w:val="00EF5F90"/>
    <w:rsid w:val="00EF6342"/>
    <w:rsid w:val="00EF677C"/>
    <w:rsid w:val="00EF6A9E"/>
    <w:rsid w:val="00EF7113"/>
    <w:rsid w:val="00EF72B3"/>
    <w:rsid w:val="00EF74F6"/>
    <w:rsid w:val="00F0050E"/>
    <w:rsid w:val="00F00821"/>
    <w:rsid w:val="00F00C0E"/>
    <w:rsid w:val="00F00D5B"/>
    <w:rsid w:val="00F0106D"/>
    <w:rsid w:val="00F014EE"/>
    <w:rsid w:val="00F0196A"/>
    <w:rsid w:val="00F01A60"/>
    <w:rsid w:val="00F021D5"/>
    <w:rsid w:val="00F02B0B"/>
    <w:rsid w:val="00F0321E"/>
    <w:rsid w:val="00F037E1"/>
    <w:rsid w:val="00F03A64"/>
    <w:rsid w:val="00F04505"/>
    <w:rsid w:val="00F05D94"/>
    <w:rsid w:val="00F06791"/>
    <w:rsid w:val="00F06C5F"/>
    <w:rsid w:val="00F06D04"/>
    <w:rsid w:val="00F07636"/>
    <w:rsid w:val="00F07D0A"/>
    <w:rsid w:val="00F07D69"/>
    <w:rsid w:val="00F10A9C"/>
    <w:rsid w:val="00F10C3E"/>
    <w:rsid w:val="00F11057"/>
    <w:rsid w:val="00F11302"/>
    <w:rsid w:val="00F11319"/>
    <w:rsid w:val="00F11560"/>
    <w:rsid w:val="00F12143"/>
    <w:rsid w:val="00F126CA"/>
    <w:rsid w:val="00F12AC0"/>
    <w:rsid w:val="00F14064"/>
    <w:rsid w:val="00F1427A"/>
    <w:rsid w:val="00F145AF"/>
    <w:rsid w:val="00F14E9C"/>
    <w:rsid w:val="00F152BE"/>
    <w:rsid w:val="00F1555A"/>
    <w:rsid w:val="00F15CF8"/>
    <w:rsid w:val="00F15D5F"/>
    <w:rsid w:val="00F1638C"/>
    <w:rsid w:val="00F167EA"/>
    <w:rsid w:val="00F1692F"/>
    <w:rsid w:val="00F16E67"/>
    <w:rsid w:val="00F177FD"/>
    <w:rsid w:val="00F17ADD"/>
    <w:rsid w:val="00F17EAC"/>
    <w:rsid w:val="00F20567"/>
    <w:rsid w:val="00F205B8"/>
    <w:rsid w:val="00F205CE"/>
    <w:rsid w:val="00F213B8"/>
    <w:rsid w:val="00F21663"/>
    <w:rsid w:val="00F21B9F"/>
    <w:rsid w:val="00F22709"/>
    <w:rsid w:val="00F22D87"/>
    <w:rsid w:val="00F23635"/>
    <w:rsid w:val="00F2413C"/>
    <w:rsid w:val="00F24BC9"/>
    <w:rsid w:val="00F2588D"/>
    <w:rsid w:val="00F259F9"/>
    <w:rsid w:val="00F266F7"/>
    <w:rsid w:val="00F27810"/>
    <w:rsid w:val="00F27B65"/>
    <w:rsid w:val="00F31118"/>
    <w:rsid w:val="00F31B1D"/>
    <w:rsid w:val="00F3246D"/>
    <w:rsid w:val="00F328B4"/>
    <w:rsid w:val="00F32E6D"/>
    <w:rsid w:val="00F32EDD"/>
    <w:rsid w:val="00F337CE"/>
    <w:rsid w:val="00F33A75"/>
    <w:rsid w:val="00F353AC"/>
    <w:rsid w:val="00F357DC"/>
    <w:rsid w:val="00F35928"/>
    <w:rsid w:val="00F35CE5"/>
    <w:rsid w:val="00F3686F"/>
    <w:rsid w:val="00F36C9A"/>
    <w:rsid w:val="00F37366"/>
    <w:rsid w:val="00F375D6"/>
    <w:rsid w:val="00F401F2"/>
    <w:rsid w:val="00F411C4"/>
    <w:rsid w:val="00F418AC"/>
    <w:rsid w:val="00F41E4B"/>
    <w:rsid w:val="00F423EA"/>
    <w:rsid w:val="00F438DA"/>
    <w:rsid w:val="00F44024"/>
    <w:rsid w:val="00F44140"/>
    <w:rsid w:val="00F447A0"/>
    <w:rsid w:val="00F4480A"/>
    <w:rsid w:val="00F44A6E"/>
    <w:rsid w:val="00F45A2D"/>
    <w:rsid w:val="00F4670F"/>
    <w:rsid w:val="00F4673F"/>
    <w:rsid w:val="00F46F9A"/>
    <w:rsid w:val="00F47510"/>
    <w:rsid w:val="00F4768A"/>
    <w:rsid w:val="00F5037C"/>
    <w:rsid w:val="00F50C8B"/>
    <w:rsid w:val="00F50EDE"/>
    <w:rsid w:val="00F518A8"/>
    <w:rsid w:val="00F5203C"/>
    <w:rsid w:val="00F54007"/>
    <w:rsid w:val="00F5576B"/>
    <w:rsid w:val="00F55A93"/>
    <w:rsid w:val="00F56F01"/>
    <w:rsid w:val="00F5744E"/>
    <w:rsid w:val="00F57511"/>
    <w:rsid w:val="00F57D72"/>
    <w:rsid w:val="00F600A9"/>
    <w:rsid w:val="00F60495"/>
    <w:rsid w:val="00F605E9"/>
    <w:rsid w:val="00F607A5"/>
    <w:rsid w:val="00F60B2F"/>
    <w:rsid w:val="00F61239"/>
    <w:rsid w:val="00F617E2"/>
    <w:rsid w:val="00F61E14"/>
    <w:rsid w:val="00F62730"/>
    <w:rsid w:val="00F629B3"/>
    <w:rsid w:val="00F62ED4"/>
    <w:rsid w:val="00F630B9"/>
    <w:rsid w:val="00F631F2"/>
    <w:rsid w:val="00F63A0D"/>
    <w:rsid w:val="00F63B01"/>
    <w:rsid w:val="00F641A8"/>
    <w:rsid w:val="00F64CBE"/>
    <w:rsid w:val="00F652C9"/>
    <w:rsid w:val="00F6598A"/>
    <w:rsid w:val="00F65AA6"/>
    <w:rsid w:val="00F67094"/>
    <w:rsid w:val="00F674D1"/>
    <w:rsid w:val="00F67AF4"/>
    <w:rsid w:val="00F70C64"/>
    <w:rsid w:val="00F70E8E"/>
    <w:rsid w:val="00F713AD"/>
    <w:rsid w:val="00F728EC"/>
    <w:rsid w:val="00F7393B"/>
    <w:rsid w:val="00F73D03"/>
    <w:rsid w:val="00F741D7"/>
    <w:rsid w:val="00F75DEF"/>
    <w:rsid w:val="00F766F2"/>
    <w:rsid w:val="00F76F6A"/>
    <w:rsid w:val="00F77E0B"/>
    <w:rsid w:val="00F77F43"/>
    <w:rsid w:val="00F80DF2"/>
    <w:rsid w:val="00F81223"/>
    <w:rsid w:val="00F81636"/>
    <w:rsid w:val="00F81A18"/>
    <w:rsid w:val="00F82E23"/>
    <w:rsid w:val="00F82EDB"/>
    <w:rsid w:val="00F8328C"/>
    <w:rsid w:val="00F84728"/>
    <w:rsid w:val="00F84896"/>
    <w:rsid w:val="00F84CD8"/>
    <w:rsid w:val="00F8537F"/>
    <w:rsid w:val="00F86896"/>
    <w:rsid w:val="00F86C87"/>
    <w:rsid w:val="00F86D3F"/>
    <w:rsid w:val="00F86E78"/>
    <w:rsid w:val="00F86EC6"/>
    <w:rsid w:val="00F902D1"/>
    <w:rsid w:val="00F90C8E"/>
    <w:rsid w:val="00F91359"/>
    <w:rsid w:val="00F91968"/>
    <w:rsid w:val="00F91C72"/>
    <w:rsid w:val="00F92138"/>
    <w:rsid w:val="00F923ED"/>
    <w:rsid w:val="00F92CB2"/>
    <w:rsid w:val="00F92D7E"/>
    <w:rsid w:val="00F95455"/>
    <w:rsid w:val="00F959DC"/>
    <w:rsid w:val="00F95B8E"/>
    <w:rsid w:val="00F963D5"/>
    <w:rsid w:val="00F96AF3"/>
    <w:rsid w:val="00F96E7C"/>
    <w:rsid w:val="00F97686"/>
    <w:rsid w:val="00F97D73"/>
    <w:rsid w:val="00FA0417"/>
    <w:rsid w:val="00FA0BBE"/>
    <w:rsid w:val="00FA0FA9"/>
    <w:rsid w:val="00FA14B6"/>
    <w:rsid w:val="00FA1D6C"/>
    <w:rsid w:val="00FA1EE3"/>
    <w:rsid w:val="00FA1FF5"/>
    <w:rsid w:val="00FA2874"/>
    <w:rsid w:val="00FA2BC6"/>
    <w:rsid w:val="00FA3146"/>
    <w:rsid w:val="00FA34EF"/>
    <w:rsid w:val="00FA3981"/>
    <w:rsid w:val="00FA3B91"/>
    <w:rsid w:val="00FA41C6"/>
    <w:rsid w:val="00FA48F8"/>
    <w:rsid w:val="00FA4A39"/>
    <w:rsid w:val="00FA4BF6"/>
    <w:rsid w:val="00FA4F2C"/>
    <w:rsid w:val="00FA4F30"/>
    <w:rsid w:val="00FA5CED"/>
    <w:rsid w:val="00FA5FFE"/>
    <w:rsid w:val="00FA6687"/>
    <w:rsid w:val="00FA679A"/>
    <w:rsid w:val="00FA6801"/>
    <w:rsid w:val="00FA7615"/>
    <w:rsid w:val="00FA7A80"/>
    <w:rsid w:val="00FB0508"/>
    <w:rsid w:val="00FB16C2"/>
    <w:rsid w:val="00FB2667"/>
    <w:rsid w:val="00FB2D91"/>
    <w:rsid w:val="00FB30F7"/>
    <w:rsid w:val="00FB453D"/>
    <w:rsid w:val="00FB4599"/>
    <w:rsid w:val="00FB45AD"/>
    <w:rsid w:val="00FB5892"/>
    <w:rsid w:val="00FB595D"/>
    <w:rsid w:val="00FB61F0"/>
    <w:rsid w:val="00FB680E"/>
    <w:rsid w:val="00FB6F1A"/>
    <w:rsid w:val="00FB706D"/>
    <w:rsid w:val="00FB7A25"/>
    <w:rsid w:val="00FB7C91"/>
    <w:rsid w:val="00FC0EF6"/>
    <w:rsid w:val="00FC105C"/>
    <w:rsid w:val="00FC1611"/>
    <w:rsid w:val="00FC187D"/>
    <w:rsid w:val="00FC1C6F"/>
    <w:rsid w:val="00FC23DE"/>
    <w:rsid w:val="00FC2446"/>
    <w:rsid w:val="00FC261F"/>
    <w:rsid w:val="00FC266C"/>
    <w:rsid w:val="00FC34D3"/>
    <w:rsid w:val="00FC357C"/>
    <w:rsid w:val="00FC390B"/>
    <w:rsid w:val="00FC39F4"/>
    <w:rsid w:val="00FC3D4F"/>
    <w:rsid w:val="00FC4520"/>
    <w:rsid w:val="00FC585A"/>
    <w:rsid w:val="00FC64F8"/>
    <w:rsid w:val="00FC6526"/>
    <w:rsid w:val="00FC7013"/>
    <w:rsid w:val="00FC79AF"/>
    <w:rsid w:val="00FD0C80"/>
    <w:rsid w:val="00FD0D8B"/>
    <w:rsid w:val="00FD1208"/>
    <w:rsid w:val="00FD1C01"/>
    <w:rsid w:val="00FD255A"/>
    <w:rsid w:val="00FD2611"/>
    <w:rsid w:val="00FD2678"/>
    <w:rsid w:val="00FD26BD"/>
    <w:rsid w:val="00FD2781"/>
    <w:rsid w:val="00FD3414"/>
    <w:rsid w:val="00FD3977"/>
    <w:rsid w:val="00FD43CE"/>
    <w:rsid w:val="00FD486D"/>
    <w:rsid w:val="00FD4D8A"/>
    <w:rsid w:val="00FD4E2C"/>
    <w:rsid w:val="00FD5226"/>
    <w:rsid w:val="00FD6E02"/>
    <w:rsid w:val="00FD76D4"/>
    <w:rsid w:val="00FD77B5"/>
    <w:rsid w:val="00FD798E"/>
    <w:rsid w:val="00FD7CA1"/>
    <w:rsid w:val="00FD7F79"/>
    <w:rsid w:val="00FE12E8"/>
    <w:rsid w:val="00FE1D78"/>
    <w:rsid w:val="00FE1F72"/>
    <w:rsid w:val="00FE1FD7"/>
    <w:rsid w:val="00FE21A5"/>
    <w:rsid w:val="00FE296F"/>
    <w:rsid w:val="00FE3435"/>
    <w:rsid w:val="00FE3520"/>
    <w:rsid w:val="00FE36C4"/>
    <w:rsid w:val="00FE57C6"/>
    <w:rsid w:val="00FE6445"/>
    <w:rsid w:val="00FE65BE"/>
    <w:rsid w:val="00FE67ED"/>
    <w:rsid w:val="00FE6B26"/>
    <w:rsid w:val="00FE6BB4"/>
    <w:rsid w:val="00FE7E14"/>
    <w:rsid w:val="00FF1E01"/>
    <w:rsid w:val="00FF202A"/>
    <w:rsid w:val="00FF24AC"/>
    <w:rsid w:val="00FF2F8C"/>
    <w:rsid w:val="00FF341E"/>
    <w:rsid w:val="00FF3740"/>
    <w:rsid w:val="00FF39FB"/>
    <w:rsid w:val="00FF3E54"/>
    <w:rsid w:val="00FF42B9"/>
    <w:rsid w:val="00FF46B2"/>
    <w:rsid w:val="00FF4758"/>
    <w:rsid w:val="00FF4A54"/>
    <w:rsid w:val="00FF4F77"/>
    <w:rsid w:val="00FF5526"/>
    <w:rsid w:val="00FF5DCE"/>
    <w:rsid w:val="00FF5E8B"/>
    <w:rsid w:val="00FF6C48"/>
    <w:rsid w:val="00FF7015"/>
    <w:rsid w:val="00FF7B4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BB0ACFE"/>
  <w15:chartTrackingRefBased/>
  <w15:docId w15:val="{21AED2A1-E711-4ABB-BD9F-AB1A6318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FC266C"/>
    <w:pPr>
      <w:pageBreakBefore/>
      <w:numPr>
        <w:numId w:val="6"/>
      </w:numPr>
      <w:spacing w:before="0" w:after="480" w:line="360" w:lineRule="auto"/>
      <w:outlineLvl w:val="0"/>
    </w:pPr>
    <w:rPr>
      <w:rFonts w:ascii="Times New Roman" w:hAnsi="Times New Roman" w:cs="Times New Roman"/>
      <w:b/>
      <w:bCs/>
      <w:kern w:val="32"/>
      <w:sz w:val="40"/>
      <w:szCs w:val="40"/>
    </w:rPr>
  </w:style>
  <w:style w:type="paragraph" w:styleId="Cmsor2">
    <w:name w:val="heading 2"/>
    <w:basedOn w:val="Norml"/>
    <w:next w:val="Norml"/>
    <w:link w:val="Cmsor2Char"/>
    <w:qFormat/>
    <w:rsid w:val="00935387"/>
    <w:pPr>
      <w:keepNext/>
      <w:numPr>
        <w:ilvl w:val="1"/>
        <w:numId w:val="4"/>
      </w:numPr>
      <w:spacing w:before="480" w:after="360" w:line="360" w:lineRule="auto"/>
      <w:outlineLvl w:val="1"/>
    </w:pPr>
    <w:rPr>
      <w:rFonts w:cs="Times New Roman"/>
      <w:b/>
      <w:bCs/>
      <w:sz w:val="32"/>
      <w:szCs w:val="32"/>
    </w:rPr>
  </w:style>
  <w:style w:type="paragraph" w:styleId="Cmsor3">
    <w:name w:val="heading 3"/>
    <w:basedOn w:val="Szvegtrzs"/>
    <w:next w:val="Szvegtrzs"/>
    <w:link w:val="Cmsor3Char"/>
    <w:qFormat/>
    <w:rsid w:val="00935387"/>
    <w:pPr>
      <w:numPr>
        <w:ilvl w:val="2"/>
        <w:numId w:val="5"/>
      </w:numPr>
      <w:spacing w:before="360" w:after="240" w:line="360" w:lineRule="auto"/>
      <w:outlineLvl w:val="2"/>
    </w:pPr>
    <w:rPr>
      <w:b/>
      <w:bCs/>
      <w:sz w:val="28"/>
      <w:szCs w:val="26"/>
    </w:rPr>
  </w:style>
  <w:style w:type="paragraph" w:styleId="Cmsor4">
    <w:name w:val="heading 4"/>
    <w:basedOn w:val="Norml"/>
    <w:next w:val="Norml"/>
    <w:link w:val="Cmsor4Char"/>
    <w:uiPriority w:val="9"/>
    <w:semiHidden/>
    <w:unhideWhenUsed/>
    <w:qFormat/>
    <w:rsid w:val="00DA0C71"/>
    <w:pPr>
      <w:keepNext/>
      <w:keepLines/>
      <w:spacing w:before="40"/>
      <w:outlineLvl w:val="3"/>
    </w:pPr>
    <w:rPr>
      <w:rFonts w:asciiTheme="majorHAnsi" w:eastAsiaTheme="majorEastAsia" w:hAnsiTheme="majorHAnsi" w:cs="Mangal"/>
      <w:i/>
      <w:iCs/>
      <w:color w:val="2F5496" w:themeColor="accent1" w:themeShade="BF"/>
      <w:szCs w:val="21"/>
    </w:rPr>
  </w:style>
  <w:style w:type="paragraph" w:styleId="Cmsor5">
    <w:name w:val="heading 5"/>
    <w:basedOn w:val="Norml"/>
    <w:next w:val="Norml"/>
    <w:link w:val="Cmsor5Char"/>
    <w:uiPriority w:val="9"/>
    <w:semiHidden/>
    <w:unhideWhenUsed/>
    <w:qFormat/>
    <w:rsid w:val="00DA0C71"/>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character" w:customStyle="1" w:styleId="SzvegtrzsChar">
    <w:name w:val="Szövegtörzs Char"/>
    <w:basedOn w:val="Bekezdsalapbettpusa"/>
    <w:link w:val="Szvegtrzs"/>
    <w:rsid w:val="00106E31"/>
    <w:rPr>
      <w:rFonts w:eastAsia="WenQuanYi Zen Hei" w:cs="Lohit Hindi"/>
      <w:color w:val="00000A"/>
      <w:kern w:val="1"/>
      <w:sz w:val="24"/>
      <w:szCs w:val="24"/>
      <w:lang w:eastAsia="zh-CN" w:bidi="hi-IN"/>
    </w:rPr>
  </w:style>
  <w:style w:type="character" w:customStyle="1" w:styleId="CmsorChar">
    <w:name w:val="Címsor Char"/>
    <w:basedOn w:val="Bekezdsalapbettpusa"/>
    <w:link w:val="Cmsor"/>
    <w:rsid w:val="00106E31"/>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FC266C"/>
    <w:rPr>
      <w:rFonts w:ascii="Arial" w:eastAsia="WenQuanYi Zen Hei" w:hAnsi="Arial" w:cs="Lohit Hindi"/>
      <w:b/>
      <w:bCs/>
      <w:color w:val="00000A"/>
      <w:kern w:val="32"/>
      <w:sz w:val="40"/>
      <w:szCs w:val="40"/>
      <w:lang w:eastAsia="zh-CN" w:bidi="hi-IN"/>
    </w:rPr>
  </w:style>
  <w:style w:type="character" w:customStyle="1" w:styleId="Cmsor2Char">
    <w:name w:val="Címsor 2 Char"/>
    <w:basedOn w:val="Bekezdsalapbettpusa"/>
    <w:link w:val="Cmsor2"/>
    <w:rsid w:val="00106E31"/>
    <w:rPr>
      <w:rFonts w:eastAsia="WenQuanYi Zen Hei"/>
      <w:b/>
      <w:bCs/>
      <w:color w:val="00000A"/>
      <w:kern w:val="1"/>
      <w:sz w:val="32"/>
      <w:szCs w:val="32"/>
      <w:lang w:eastAsia="zh-CN" w:bidi="hi-IN"/>
    </w:rPr>
  </w:style>
  <w:style w:type="character" w:customStyle="1" w:styleId="Cmsor3Char">
    <w:name w:val="Címsor 3 Char"/>
    <w:basedOn w:val="SzvegtrzsChar"/>
    <w:link w:val="Cmsor3"/>
    <w:rsid w:val="00106E31"/>
    <w:rPr>
      <w:rFonts w:eastAsia="WenQuanYi Zen Hei" w:cs="Lohit Hindi"/>
      <w:b/>
      <w:bCs/>
      <w:color w:val="00000A"/>
      <w:kern w:val="1"/>
      <w:sz w:val="28"/>
      <w:szCs w:val="26"/>
      <w:lang w:eastAsia="zh-CN" w:bidi="hi-IN"/>
    </w:rPr>
  </w:style>
  <w:style w:type="character" w:customStyle="1" w:styleId="Cmsor4Char">
    <w:name w:val="Címsor 4 Char"/>
    <w:basedOn w:val="Bekezdsalapbettpusa"/>
    <w:link w:val="Cmsor4"/>
    <w:uiPriority w:val="9"/>
    <w:semiHidden/>
    <w:rsid w:val="00DA0C71"/>
    <w:rPr>
      <w:rFonts w:asciiTheme="majorHAnsi" w:eastAsiaTheme="majorEastAsia" w:hAnsiTheme="majorHAnsi" w:cs="Mangal"/>
      <w:i/>
      <w:iCs/>
      <w:color w:val="2F5496"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DA0C71"/>
    <w:rPr>
      <w:rFonts w:asciiTheme="majorHAnsi" w:eastAsiaTheme="majorEastAsia" w:hAnsiTheme="majorHAnsi" w:cs="Mangal"/>
      <w:color w:val="2F5496" w:themeColor="accent1" w:themeShade="BF"/>
      <w:kern w:val="1"/>
      <w:sz w:val="24"/>
      <w:szCs w:val="21"/>
      <w:lang w:eastAsia="zh-CN" w:bidi="hi-IN"/>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character" w:customStyle="1" w:styleId="llbChar">
    <w:name w:val="Élőláb Char"/>
    <w:basedOn w:val="Bekezdsalapbettpusa"/>
    <w:link w:val="llb"/>
    <w:uiPriority w:val="99"/>
    <w:rsid w:val="0095053C"/>
    <w:rPr>
      <w:rFonts w:eastAsia="WenQuanYi Zen Hei" w:cs="Lohit Hindi"/>
      <w:color w:val="00000A"/>
      <w:kern w:val="1"/>
      <w:sz w:val="24"/>
      <w:szCs w:val="24"/>
      <w:lang w:eastAsia="zh-CN" w:bidi="hi-IN"/>
    </w:rPr>
  </w:style>
  <w:style w:type="paragraph" w:styleId="Cm">
    <w:name w:val="Title"/>
    <w:basedOn w:val="Cmsor1"/>
    <w:next w:val="Szvegtrzs"/>
    <w:link w:val="CmChar"/>
    <w:qFormat/>
    <w:rsid w:val="00D66698"/>
    <w:pPr>
      <w:numPr>
        <w:numId w:val="1"/>
      </w:numPr>
      <w:jc w:val="center"/>
    </w:pPr>
  </w:style>
  <w:style w:type="character" w:customStyle="1" w:styleId="CmChar">
    <w:name w:val="Cím Char"/>
    <w:basedOn w:val="Cmsor1Char"/>
    <w:link w:val="Cm"/>
    <w:rsid w:val="00106E31"/>
    <w:rPr>
      <w:rFonts w:ascii="Arial" w:eastAsia="WenQuanYi Zen Hei" w:hAnsi="Arial" w:cs="Lohit Hindi"/>
      <w:b/>
      <w:bCs/>
      <w:color w:val="00000A"/>
      <w:kern w:val="32"/>
      <w:sz w:val="40"/>
      <w:szCs w:val="40"/>
      <w:lang w:eastAsia="zh-CN" w:bidi="hi-IN"/>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Tartalomjegyzkcmsora">
    <w:name w:val="TOC Heading"/>
    <w:basedOn w:val="Cmsor1"/>
    <w:next w:val="Norml"/>
    <w:uiPriority w:val="39"/>
    <w:unhideWhenUsed/>
    <w:qFormat/>
    <w:rsid w:val="0095053C"/>
    <w:pPr>
      <w:keepLines/>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95053C"/>
    <w:pPr>
      <w:spacing w:after="100"/>
    </w:pPr>
    <w:rPr>
      <w:rFonts w:cs="Mangal"/>
      <w:szCs w:val="21"/>
    </w:rPr>
  </w:style>
  <w:style w:type="paragraph" w:styleId="TJ2">
    <w:name w:val="toc 2"/>
    <w:basedOn w:val="Norml"/>
    <w:next w:val="Norml"/>
    <w:autoRedefine/>
    <w:uiPriority w:val="39"/>
    <w:unhideWhenUsed/>
    <w:rsid w:val="0095053C"/>
    <w:pPr>
      <w:spacing w:after="100"/>
      <w:ind w:left="240"/>
    </w:pPr>
    <w:rPr>
      <w:rFonts w:cs="Mangal"/>
      <w:szCs w:val="21"/>
    </w:rPr>
  </w:style>
  <w:style w:type="character" w:styleId="Hiperhivatkozs">
    <w:name w:val="Hyperlink"/>
    <w:basedOn w:val="Bekezdsalapbettpusa"/>
    <w:uiPriority w:val="99"/>
    <w:unhideWhenUsed/>
    <w:rsid w:val="0095053C"/>
    <w:rPr>
      <w:color w:val="0563C1" w:themeColor="hyperlink"/>
      <w:u w:val="single"/>
    </w:rPr>
  </w:style>
  <w:style w:type="character" w:styleId="Helyrzszveg">
    <w:name w:val="Placeholder Text"/>
    <w:basedOn w:val="Bekezdsalapbettpusa"/>
    <w:uiPriority w:val="99"/>
    <w:semiHidden/>
    <w:rsid w:val="0095053C"/>
    <w:rPr>
      <w:color w:val="808080"/>
    </w:rPr>
  </w:style>
  <w:style w:type="paragraph" w:styleId="TJ3">
    <w:name w:val="toc 3"/>
    <w:basedOn w:val="Norml"/>
    <w:next w:val="Norml"/>
    <w:autoRedefine/>
    <w:uiPriority w:val="39"/>
    <w:unhideWhenUsed/>
    <w:rsid w:val="00233B7D"/>
    <w:pPr>
      <w:widowControl/>
      <w:suppressAutoHyphens w:val="0"/>
      <w:spacing w:after="100" w:line="259" w:lineRule="auto"/>
      <w:ind w:left="440"/>
    </w:pPr>
    <w:rPr>
      <w:rFonts w:asciiTheme="minorHAnsi" w:eastAsiaTheme="minorEastAsia" w:hAnsiTheme="minorHAnsi" w:cs="Times New Roman"/>
      <w:color w:val="auto"/>
      <w:kern w:val="0"/>
      <w:sz w:val="22"/>
      <w:szCs w:val="22"/>
      <w:lang w:eastAsia="hu-HU" w:bidi="ar-SA"/>
    </w:rPr>
  </w:style>
  <w:style w:type="character" w:styleId="Feloldatlanmegemlts">
    <w:name w:val="Unresolved Mention"/>
    <w:basedOn w:val="Bekezdsalapbettpusa"/>
    <w:uiPriority w:val="99"/>
    <w:semiHidden/>
    <w:unhideWhenUsed/>
    <w:rsid w:val="00F0196A"/>
    <w:rPr>
      <w:color w:val="605E5C"/>
      <w:shd w:val="clear" w:color="auto" w:fill="E1DFDD"/>
    </w:rPr>
  </w:style>
  <w:style w:type="paragraph" w:styleId="Listaszerbekezds">
    <w:name w:val="List Paragraph"/>
    <w:basedOn w:val="Norml"/>
    <w:uiPriority w:val="34"/>
    <w:qFormat/>
    <w:rsid w:val="00240D0B"/>
    <w:pPr>
      <w:ind w:left="720"/>
      <w:contextualSpacing/>
    </w:pPr>
    <w:rPr>
      <w:rFonts w:cs="Mangal"/>
      <w:szCs w:val="21"/>
    </w:rPr>
  </w:style>
  <w:style w:type="paragraph" w:customStyle="1" w:styleId="Referencia">
    <w:name w:val="Referencia"/>
    <w:basedOn w:val="Norml"/>
    <w:uiPriority w:val="99"/>
    <w:rsid w:val="002F392A"/>
    <w:pPr>
      <w:widowControl/>
      <w:numPr>
        <w:numId w:val="2"/>
      </w:numPr>
      <w:suppressAutoHyphens w:val="0"/>
      <w:ind w:hanging="630"/>
    </w:pPr>
    <w:rPr>
      <w:rFonts w:eastAsia="Times New Roman" w:cs="Times New Roman"/>
      <w:color w:val="auto"/>
      <w:kern w:val="0"/>
      <w:sz w:val="20"/>
      <w:lang w:eastAsia="en-US" w:bidi="ar-SA"/>
    </w:rPr>
  </w:style>
  <w:style w:type="character" w:styleId="Mrltotthiperhivatkozs">
    <w:name w:val="FollowedHyperlink"/>
    <w:basedOn w:val="Bekezdsalapbettpusa"/>
    <w:uiPriority w:val="99"/>
    <w:semiHidden/>
    <w:unhideWhenUsed/>
    <w:rsid w:val="00AF6704"/>
    <w:rPr>
      <w:color w:val="954F72" w:themeColor="followedHyperlink"/>
      <w:u w:val="single"/>
    </w:rPr>
  </w:style>
  <w:style w:type="table" w:styleId="Rcsostblzat">
    <w:name w:val="Table Grid"/>
    <w:basedOn w:val="Normltblzat"/>
    <w:uiPriority w:val="59"/>
    <w:rsid w:val="00F61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3F326E"/>
    <w:rPr>
      <w:rFonts w:cs="Mangal"/>
      <w:sz w:val="20"/>
      <w:szCs w:val="18"/>
    </w:rPr>
  </w:style>
  <w:style w:type="character" w:customStyle="1" w:styleId="LbjegyzetszvegChar">
    <w:name w:val="Lábjegyzetszöveg Char"/>
    <w:basedOn w:val="Bekezdsalapbettpusa"/>
    <w:link w:val="Lbjegyzetszveg"/>
    <w:uiPriority w:val="99"/>
    <w:semiHidden/>
    <w:rsid w:val="003F326E"/>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3F326E"/>
    <w:rPr>
      <w:vertAlign w:val="superscript"/>
    </w:rPr>
  </w:style>
  <w:style w:type="paragraph" w:customStyle="1" w:styleId="Szakdoga-Cmsor4">
    <w:name w:val="Szakdoga - Címsor 4"/>
    <w:basedOn w:val="Cmsor3"/>
    <w:link w:val="Szakdoga-Cmsor4Char"/>
    <w:qFormat/>
    <w:rsid w:val="004B2953"/>
    <w:pPr>
      <w:numPr>
        <w:ilvl w:val="3"/>
      </w:numPr>
      <w:spacing w:before="120" w:after="0"/>
      <w:ind w:left="1723" w:hanging="646"/>
    </w:pPr>
  </w:style>
  <w:style w:type="character" w:customStyle="1" w:styleId="Szakdoga-Cmsor4Char">
    <w:name w:val="Szakdoga - Címsor 4 Char"/>
    <w:basedOn w:val="Cmsor3Char"/>
    <w:link w:val="Szakdoga-Cmsor4"/>
    <w:rsid w:val="004B2953"/>
    <w:rPr>
      <w:rFonts w:eastAsia="WenQuanYi Zen Hei" w:cs="Lohit Hindi"/>
      <w:b/>
      <w:bCs/>
      <w:color w:val="00000A"/>
      <w:kern w:val="1"/>
      <w:sz w:val="28"/>
      <w:szCs w:val="26"/>
      <w:lang w:eastAsia="zh-CN" w:bidi="hi-IN"/>
    </w:rPr>
  </w:style>
  <w:style w:type="paragraph" w:customStyle="1" w:styleId="Szakdoga-Cmsor3">
    <w:name w:val="Szakdoga - Címsor 3"/>
    <w:basedOn w:val="Cmsor3"/>
    <w:link w:val="Szakdoga-Cmsor3Char"/>
    <w:autoRedefine/>
    <w:rsid w:val="00106E31"/>
  </w:style>
  <w:style w:type="character" w:customStyle="1" w:styleId="Szakdoga-Cmsor3Char">
    <w:name w:val="Szakdoga - Címsor 3 Char"/>
    <w:basedOn w:val="Cmsor3Char"/>
    <w:link w:val="Szakdoga-Cmsor3"/>
    <w:rsid w:val="00106E31"/>
    <w:rPr>
      <w:rFonts w:eastAsia="WenQuanYi Zen Hei" w:cs="Lohit Hindi"/>
      <w:b/>
      <w:bCs/>
      <w:color w:val="00000A"/>
      <w:kern w:val="1"/>
      <w:sz w:val="28"/>
      <w:szCs w:val="26"/>
      <w:lang w:eastAsia="zh-CN" w:bidi="hi-IN"/>
    </w:rPr>
  </w:style>
  <w:style w:type="paragraph" w:customStyle="1" w:styleId="Szakdoga-Cmsor2">
    <w:name w:val="Szakdoga - Címsor 2"/>
    <w:basedOn w:val="Cmsor2"/>
    <w:link w:val="Szakdoga-Cmsor2Char"/>
    <w:autoRedefine/>
    <w:rsid w:val="00106E31"/>
  </w:style>
  <w:style w:type="character" w:customStyle="1" w:styleId="Szakdoga-Cmsor2Char">
    <w:name w:val="Szakdoga - Címsor 2 Char"/>
    <w:basedOn w:val="Cmsor2Char"/>
    <w:link w:val="Szakdoga-Cmsor2"/>
    <w:rsid w:val="00106E31"/>
    <w:rPr>
      <w:rFonts w:eastAsia="WenQuanYi Zen Hei"/>
      <w:b/>
      <w:bCs/>
      <w:color w:val="00000A"/>
      <w:kern w:val="1"/>
      <w:sz w:val="32"/>
      <w:szCs w:val="32"/>
      <w:lang w:eastAsia="zh-CN" w:bidi="hi-IN"/>
    </w:rPr>
  </w:style>
  <w:style w:type="paragraph" w:customStyle="1" w:styleId="Szakdoga-Cmsor1">
    <w:name w:val="Szakdoga - Címsor 1"/>
    <w:basedOn w:val="Cmsor1"/>
    <w:link w:val="Szakdoga-Cmsor1Char"/>
    <w:autoRedefine/>
    <w:rsid w:val="00106E31"/>
    <w:pPr>
      <w:numPr>
        <w:numId w:val="3"/>
      </w:numPr>
    </w:pPr>
  </w:style>
  <w:style w:type="character" w:customStyle="1" w:styleId="Szakdoga-Cmsor1Char">
    <w:name w:val="Szakdoga - Címsor 1 Char"/>
    <w:basedOn w:val="Cmsor1Char"/>
    <w:link w:val="Szakdoga-Cmsor1"/>
    <w:rsid w:val="00106E31"/>
    <w:rPr>
      <w:rFonts w:ascii="Arial" w:eastAsia="WenQuanYi Zen Hei" w:hAnsi="Arial" w:cs="Lohit Hindi"/>
      <w:b/>
      <w:bCs/>
      <w:color w:val="00000A"/>
      <w:kern w:val="32"/>
      <w:sz w:val="40"/>
      <w:szCs w:val="40"/>
      <w:lang w:eastAsia="zh-CN" w:bidi="hi-IN"/>
    </w:rPr>
  </w:style>
  <w:style w:type="paragraph" w:customStyle="1" w:styleId="Szakdoga-Cm">
    <w:name w:val="Szakdoga - Cím"/>
    <w:basedOn w:val="Cm"/>
    <w:link w:val="Szakdoga-CmChar"/>
    <w:rsid w:val="00106E31"/>
  </w:style>
  <w:style w:type="character" w:customStyle="1" w:styleId="Szakdoga-CmChar">
    <w:name w:val="Szakdoga - Cím Char"/>
    <w:basedOn w:val="CmChar"/>
    <w:link w:val="Szakdoga-Cm"/>
    <w:rsid w:val="00106E31"/>
    <w:rPr>
      <w:rFonts w:ascii="Arial" w:eastAsia="WenQuanYi Zen Hei" w:hAnsi="Arial" w:cs="Lohit Hindi"/>
      <w:b/>
      <w:bCs/>
      <w:color w:val="00000A"/>
      <w:kern w:val="32"/>
      <w:sz w:val="40"/>
      <w:szCs w:val="40"/>
      <w:lang w:eastAsia="zh-CN" w:bidi="hi-IN"/>
    </w:rPr>
  </w:style>
  <w:style w:type="paragraph" w:styleId="TJ4">
    <w:name w:val="toc 4"/>
    <w:basedOn w:val="Norml"/>
    <w:next w:val="Norml"/>
    <w:autoRedefine/>
    <w:uiPriority w:val="39"/>
    <w:unhideWhenUsed/>
    <w:rsid w:val="00DA0C71"/>
    <w:pPr>
      <w:widowControl/>
      <w:suppressAutoHyphens w:val="0"/>
      <w:spacing w:after="100" w:line="259" w:lineRule="auto"/>
      <w:ind w:left="660"/>
    </w:pPr>
    <w:rPr>
      <w:rFonts w:asciiTheme="minorHAnsi" w:eastAsiaTheme="minorEastAsia" w:hAnsiTheme="minorHAnsi" w:cstheme="minorBidi"/>
      <w:color w:val="auto"/>
      <w:kern w:val="0"/>
      <w:sz w:val="22"/>
      <w:szCs w:val="22"/>
      <w:lang w:eastAsia="hu-HU" w:bidi="ar-SA"/>
    </w:rPr>
  </w:style>
  <w:style w:type="paragraph" w:styleId="TJ5">
    <w:name w:val="toc 5"/>
    <w:basedOn w:val="Norml"/>
    <w:next w:val="Norml"/>
    <w:autoRedefine/>
    <w:uiPriority w:val="39"/>
    <w:unhideWhenUsed/>
    <w:rsid w:val="00966456"/>
    <w:pPr>
      <w:widowControl/>
      <w:suppressAutoHyphens w:val="0"/>
      <w:spacing w:after="100" w:line="259" w:lineRule="auto"/>
      <w:ind w:left="880"/>
    </w:pPr>
    <w:rPr>
      <w:rFonts w:asciiTheme="minorHAnsi" w:eastAsiaTheme="minorEastAsia" w:hAnsiTheme="minorHAnsi" w:cstheme="minorBidi"/>
      <w:color w:val="auto"/>
      <w:kern w:val="0"/>
      <w:sz w:val="22"/>
      <w:szCs w:val="22"/>
      <w:lang w:eastAsia="hu-HU" w:bidi="ar-SA"/>
    </w:rPr>
  </w:style>
  <w:style w:type="paragraph" w:styleId="TJ6">
    <w:name w:val="toc 6"/>
    <w:basedOn w:val="Norml"/>
    <w:next w:val="Norml"/>
    <w:autoRedefine/>
    <w:uiPriority w:val="39"/>
    <w:unhideWhenUsed/>
    <w:rsid w:val="00966456"/>
    <w:pPr>
      <w:widowControl/>
      <w:suppressAutoHyphens w:val="0"/>
      <w:spacing w:after="100" w:line="259" w:lineRule="auto"/>
      <w:ind w:left="1100"/>
    </w:pPr>
    <w:rPr>
      <w:rFonts w:asciiTheme="minorHAnsi" w:eastAsiaTheme="minorEastAsia" w:hAnsiTheme="minorHAnsi" w:cstheme="minorBidi"/>
      <w:color w:val="auto"/>
      <w:kern w:val="0"/>
      <w:sz w:val="22"/>
      <w:szCs w:val="22"/>
      <w:lang w:eastAsia="hu-HU" w:bidi="ar-SA"/>
    </w:rPr>
  </w:style>
  <w:style w:type="paragraph" w:styleId="TJ7">
    <w:name w:val="toc 7"/>
    <w:basedOn w:val="Norml"/>
    <w:next w:val="Norml"/>
    <w:autoRedefine/>
    <w:uiPriority w:val="39"/>
    <w:unhideWhenUsed/>
    <w:rsid w:val="00966456"/>
    <w:pPr>
      <w:widowControl/>
      <w:suppressAutoHyphens w:val="0"/>
      <w:spacing w:after="100" w:line="259" w:lineRule="auto"/>
      <w:ind w:left="1320"/>
    </w:pPr>
    <w:rPr>
      <w:rFonts w:asciiTheme="minorHAnsi" w:eastAsiaTheme="minorEastAsia" w:hAnsiTheme="minorHAnsi" w:cstheme="minorBidi"/>
      <w:color w:val="auto"/>
      <w:kern w:val="0"/>
      <w:sz w:val="22"/>
      <w:szCs w:val="22"/>
      <w:lang w:eastAsia="hu-HU" w:bidi="ar-SA"/>
    </w:rPr>
  </w:style>
  <w:style w:type="paragraph" w:styleId="TJ8">
    <w:name w:val="toc 8"/>
    <w:basedOn w:val="Norml"/>
    <w:next w:val="Norml"/>
    <w:autoRedefine/>
    <w:uiPriority w:val="39"/>
    <w:unhideWhenUsed/>
    <w:rsid w:val="00966456"/>
    <w:pPr>
      <w:widowControl/>
      <w:suppressAutoHyphens w:val="0"/>
      <w:spacing w:after="100" w:line="259" w:lineRule="auto"/>
      <w:ind w:left="1540"/>
    </w:pPr>
    <w:rPr>
      <w:rFonts w:asciiTheme="minorHAnsi" w:eastAsiaTheme="minorEastAsia" w:hAnsiTheme="minorHAnsi" w:cstheme="minorBidi"/>
      <w:color w:val="auto"/>
      <w:kern w:val="0"/>
      <w:sz w:val="22"/>
      <w:szCs w:val="22"/>
      <w:lang w:eastAsia="hu-HU" w:bidi="ar-SA"/>
    </w:rPr>
  </w:style>
  <w:style w:type="paragraph" w:styleId="TJ9">
    <w:name w:val="toc 9"/>
    <w:basedOn w:val="Norml"/>
    <w:next w:val="Norml"/>
    <w:autoRedefine/>
    <w:uiPriority w:val="39"/>
    <w:unhideWhenUsed/>
    <w:rsid w:val="00966456"/>
    <w:pPr>
      <w:widowControl/>
      <w:suppressAutoHyphens w:val="0"/>
      <w:spacing w:after="100" w:line="259" w:lineRule="auto"/>
      <w:ind w:left="1760"/>
    </w:pPr>
    <w:rPr>
      <w:rFonts w:asciiTheme="minorHAnsi" w:eastAsiaTheme="minorEastAsia" w:hAnsiTheme="minorHAnsi" w:cstheme="minorBidi"/>
      <w:color w:val="auto"/>
      <w:kern w:val="0"/>
      <w:sz w:val="22"/>
      <w:szCs w:val="22"/>
      <w:lang w:eastAsia="hu-HU" w:bidi="ar-SA"/>
    </w:rPr>
  </w:style>
  <w:style w:type="paragraph" w:styleId="Vltozat">
    <w:name w:val="Revision"/>
    <w:hidden/>
    <w:uiPriority w:val="99"/>
    <w:semiHidden/>
    <w:rsid w:val="00B361C9"/>
    <w:rPr>
      <w:rFonts w:eastAsia="WenQuanYi Zen Hei" w:cs="Mangal"/>
      <w:color w:val="00000A"/>
      <w:kern w:val="1"/>
      <w:sz w:val="24"/>
      <w:szCs w:val="21"/>
      <w:lang w:eastAsia="zh-CN" w:bidi="hi-IN"/>
    </w:rPr>
  </w:style>
  <w:style w:type="paragraph" w:styleId="brajegyzk">
    <w:name w:val="table of figures"/>
    <w:basedOn w:val="Norml"/>
    <w:next w:val="Norml"/>
    <w:uiPriority w:val="99"/>
    <w:unhideWhenUsed/>
    <w:rsid w:val="0027408B"/>
    <w:rPr>
      <w:rFonts w:cs="Mangal"/>
      <w:szCs w:val="21"/>
    </w:rPr>
  </w:style>
  <w:style w:type="paragraph" w:styleId="Nincstrkz">
    <w:name w:val="No Spacing"/>
    <w:uiPriority w:val="1"/>
    <w:qFormat/>
    <w:rsid w:val="003E187F"/>
    <w:pPr>
      <w:widowControl w:val="0"/>
      <w:suppressAutoHyphens/>
    </w:pPr>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2313">
      <w:bodyDiv w:val="1"/>
      <w:marLeft w:val="0"/>
      <w:marRight w:val="0"/>
      <w:marTop w:val="0"/>
      <w:marBottom w:val="0"/>
      <w:divBdr>
        <w:top w:val="none" w:sz="0" w:space="0" w:color="auto"/>
        <w:left w:val="none" w:sz="0" w:space="0" w:color="auto"/>
        <w:bottom w:val="none" w:sz="0" w:space="0" w:color="auto"/>
        <w:right w:val="none" w:sz="0" w:space="0" w:color="auto"/>
      </w:divBdr>
    </w:div>
    <w:div w:id="341904688">
      <w:bodyDiv w:val="1"/>
      <w:marLeft w:val="0"/>
      <w:marRight w:val="0"/>
      <w:marTop w:val="0"/>
      <w:marBottom w:val="0"/>
      <w:divBdr>
        <w:top w:val="none" w:sz="0" w:space="0" w:color="auto"/>
        <w:left w:val="none" w:sz="0" w:space="0" w:color="auto"/>
        <w:bottom w:val="none" w:sz="0" w:space="0" w:color="auto"/>
        <w:right w:val="none" w:sz="0" w:space="0" w:color="auto"/>
      </w:divBdr>
    </w:div>
    <w:div w:id="461460304">
      <w:bodyDiv w:val="1"/>
      <w:marLeft w:val="0"/>
      <w:marRight w:val="0"/>
      <w:marTop w:val="0"/>
      <w:marBottom w:val="0"/>
      <w:divBdr>
        <w:top w:val="none" w:sz="0" w:space="0" w:color="auto"/>
        <w:left w:val="none" w:sz="0" w:space="0" w:color="auto"/>
        <w:bottom w:val="none" w:sz="0" w:space="0" w:color="auto"/>
        <w:right w:val="none" w:sz="0" w:space="0" w:color="auto"/>
      </w:divBdr>
    </w:div>
    <w:div w:id="1286279559">
      <w:bodyDiv w:val="1"/>
      <w:marLeft w:val="0"/>
      <w:marRight w:val="0"/>
      <w:marTop w:val="0"/>
      <w:marBottom w:val="0"/>
      <w:divBdr>
        <w:top w:val="none" w:sz="0" w:space="0" w:color="auto"/>
        <w:left w:val="none" w:sz="0" w:space="0" w:color="auto"/>
        <w:bottom w:val="none" w:sz="0" w:space="0" w:color="auto"/>
        <w:right w:val="none" w:sz="0" w:space="0" w:color="auto"/>
      </w:divBdr>
    </w:div>
    <w:div w:id="1434322499">
      <w:bodyDiv w:val="1"/>
      <w:marLeft w:val="0"/>
      <w:marRight w:val="0"/>
      <w:marTop w:val="0"/>
      <w:marBottom w:val="0"/>
      <w:divBdr>
        <w:top w:val="none" w:sz="0" w:space="0" w:color="auto"/>
        <w:left w:val="none" w:sz="0" w:space="0" w:color="auto"/>
        <w:bottom w:val="none" w:sz="0" w:space="0" w:color="auto"/>
        <w:right w:val="none" w:sz="0" w:space="0" w:color="auto"/>
      </w:divBdr>
      <w:divsChild>
        <w:div w:id="1493065533">
          <w:marLeft w:val="0"/>
          <w:marRight w:val="0"/>
          <w:marTop w:val="0"/>
          <w:marBottom w:val="0"/>
          <w:divBdr>
            <w:top w:val="none" w:sz="0" w:space="0" w:color="auto"/>
            <w:left w:val="none" w:sz="0" w:space="0" w:color="auto"/>
            <w:bottom w:val="none" w:sz="0" w:space="0" w:color="auto"/>
            <w:right w:val="none" w:sz="0" w:space="0" w:color="auto"/>
          </w:divBdr>
          <w:divsChild>
            <w:div w:id="302927640">
              <w:marLeft w:val="0"/>
              <w:marRight w:val="0"/>
              <w:marTop w:val="0"/>
              <w:marBottom w:val="0"/>
              <w:divBdr>
                <w:top w:val="none" w:sz="0" w:space="0" w:color="auto"/>
                <w:left w:val="none" w:sz="0" w:space="0" w:color="auto"/>
                <w:bottom w:val="none" w:sz="0" w:space="0" w:color="auto"/>
                <w:right w:val="none" w:sz="0" w:space="0" w:color="auto"/>
              </w:divBdr>
              <w:divsChild>
                <w:div w:id="11858970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4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www.figma.com/proto/9dh5zvuCKOzIUUhD9acIUq/szeatapp?node-id=2%3A110&amp;scaling=min-zoom&amp;page-id=0%3A1&amp;starting-point-node-id=2%3A11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rj\Documents\egyetem\2020_21_02\Szakdolgozati_konzultacio_I._GKNB_INTM096\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D6C4C-A882-4C72-BA52-AC6BAA18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132</TotalTime>
  <Pages>50</Pages>
  <Words>6299</Words>
  <Characters>43467</Characters>
  <Application>Microsoft Office Word</Application>
  <DocSecurity>0</DocSecurity>
  <Lines>362</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Adorján András</dc:creator>
  <cp:keywords/>
  <cp:lastModifiedBy>Adorján András Bálint</cp:lastModifiedBy>
  <cp:revision>19</cp:revision>
  <cp:lastPrinted>2022-04-27T20:15:00Z</cp:lastPrinted>
  <dcterms:created xsi:type="dcterms:W3CDTF">2022-09-18T08:48:00Z</dcterms:created>
  <dcterms:modified xsi:type="dcterms:W3CDTF">2022-09-28T11:15:00Z</dcterms:modified>
</cp:coreProperties>
</file>